
<file path=[Content_Types].xml><?xml version="1.0" encoding="utf-8"?>
<Types xmlns="http://schemas.openxmlformats.org/package/2006/content-types">
  <Default Extension="png" ContentType="image/png"/>
  <Default Extension="webp" ContentType="image/webp"/>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36A47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585185C9"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A864E5B"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D78C6D6" w14:textId="77777777" w:rsidR="003218FF" w:rsidRPr="00B10E7E" w:rsidRDefault="003218FF" w:rsidP="003218FF">
      <w:pPr>
        <w:suppressAutoHyphens/>
        <w:autoSpaceDE w:val="0"/>
        <w:autoSpaceDN w:val="0"/>
        <w:adjustRightInd w:val="0"/>
        <w:ind w:firstLine="720"/>
        <w:jc w:val="center"/>
        <w:rPr>
          <w:lang w:val="en"/>
        </w:rPr>
      </w:pPr>
    </w:p>
    <w:p w14:paraId="3D70C80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21944AC5" wp14:editId="51051F3D">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AB75911" w14:textId="77777777" w:rsidR="003218FF" w:rsidRPr="00B10E7E" w:rsidRDefault="003218FF" w:rsidP="003218FF">
      <w:pPr>
        <w:suppressAutoHyphens/>
        <w:autoSpaceDE w:val="0"/>
        <w:autoSpaceDN w:val="0"/>
        <w:adjustRightInd w:val="0"/>
        <w:ind w:firstLine="720"/>
        <w:rPr>
          <w:b/>
          <w:bCs/>
          <w:sz w:val="28"/>
          <w:szCs w:val="28"/>
          <w:lang w:val="en"/>
        </w:rPr>
      </w:pPr>
    </w:p>
    <w:p w14:paraId="56E09972" w14:textId="48EE4FC6" w:rsidR="003218FF" w:rsidRPr="00B10E7E" w:rsidRDefault="00DB7595" w:rsidP="007D030A">
      <w:pPr>
        <w:suppressAutoHyphens/>
        <w:autoSpaceDE w:val="0"/>
        <w:autoSpaceDN w:val="0"/>
        <w:adjustRightInd w:val="0"/>
        <w:spacing w:line="360" w:lineRule="auto"/>
        <w:jc w:val="center"/>
        <w:rPr>
          <w:b/>
          <w:bCs/>
          <w:sz w:val="32"/>
          <w:szCs w:val="32"/>
          <w:lang w:val="en"/>
        </w:rPr>
      </w:pPr>
      <w:r>
        <w:rPr>
          <w:b/>
          <w:bCs/>
          <w:sz w:val="32"/>
          <w:szCs w:val="32"/>
          <w:lang w:val="en"/>
        </w:rPr>
        <w:t xml:space="preserve">ĐỒ ÁN </w:t>
      </w:r>
      <w:r w:rsidR="007D030A">
        <w:rPr>
          <w:b/>
          <w:bCs/>
          <w:sz w:val="32"/>
          <w:szCs w:val="32"/>
          <w:lang w:val="en"/>
        </w:rPr>
        <w:t>CNTT2</w:t>
      </w:r>
    </w:p>
    <w:p w14:paraId="016B9411"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71C0800" w14:textId="77777777" w:rsidR="003218FF" w:rsidRPr="00B10E7E" w:rsidRDefault="003218FF" w:rsidP="003218FF">
      <w:pPr>
        <w:suppressAutoHyphens/>
        <w:autoSpaceDE w:val="0"/>
        <w:autoSpaceDN w:val="0"/>
        <w:adjustRightInd w:val="0"/>
        <w:spacing w:line="360" w:lineRule="auto"/>
        <w:rPr>
          <w:b/>
          <w:bCs/>
          <w:lang w:val="en"/>
        </w:rPr>
      </w:pPr>
    </w:p>
    <w:p w14:paraId="2212BF28" w14:textId="3E801ADC" w:rsidR="003218FF" w:rsidRDefault="007D030A" w:rsidP="007D030A">
      <w:pPr>
        <w:suppressAutoHyphens/>
        <w:autoSpaceDE w:val="0"/>
        <w:autoSpaceDN w:val="0"/>
        <w:adjustRightInd w:val="0"/>
        <w:spacing w:line="360" w:lineRule="auto"/>
        <w:ind w:firstLine="720"/>
        <w:jc w:val="center"/>
        <w:rPr>
          <w:sz w:val="28"/>
          <w:szCs w:val="28"/>
          <w:lang w:val="en"/>
        </w:rPr>
      </w:pPr>
      <w:r>
        <w:rPr>
          <w:b/>
          <w:bCs/>
          <w:sz w:val="48"/>
          <w:szCs w:val="48"/>
          <w:lang w:val="en"/>
        </w:rPr>
        <w:t>XÂY DỰNG WEBSITE ĐĂNG TIN TUYỂN DỤNG CỦA DOANH NGHIỆP CHO SINH VIÊN TDTU SỬ DỤNG CÔNG NGHỆ NODEJS VÀ REACT</w:t>
      </w:r>
    </w:p>
    <w:p w14:paraId="2B70688A" w14:textId="53934496" w:rsidR="003218FF" w:rsidRPr="007D030A"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267342D" w14:textId="77777777" w:rsidR="003218FF" w:rsidRPr="00B10E7E" w:rsidRDefault="003218FF" w:rsidP="003218FF">
      <w:pPr>
        <w:suppressAutoHyphens/>
        <w:autoSpaceDE w:val="0"/>
        <w:autoSpaceDN w:val="0"/>
        <w:adjustRightInd w:val="0"/>
        <w:spacing w:line="360" w:lineRule="auto"/>
        <w:jc w:val="both"/>
        <w:rPr>
          <w:b/>
          <w:bCs/>
          <w:lang w:val="en"/>
        </w:rPr>
      </w:pPr>
    </w:p>
    <w:p w14:paraId="1C49651C" w14:textId="77777777" w:rsidR="003218FF" w:rsidRPr="00B10E7E" w:rsidRDefault="003218FF" w:rsidP="003218FF">
      <w:pPr>
        <w:suppressAutoHyphens/>
        <w:autoSpaceDE w:val="0"/>
        <w:autoSpaceDN w:val="0"/>
        <w:adjustRightInd w:val="0"/>
        <w:spacing w:line="360" w:lineRule="auto"/>
        <w:jc w:val="both"/>
        <w:rPr>
          <w:b/>
          <w:bCs/>
          <w:lang w:val="en"/>
        </w:rPr>
      </w:pPr>
    </w:p>
    <w:p w14:paraId="46B8B6F1" w14:textId="6B6F6F34" w:rsidR="003218FF" w:rsidRPr="007D030A"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7D030A">
        <w:rPr>
          <w:b/>
          <w:sz w:val="28"/>
          <w:szCs w:val="28"/>
        </w:rPr>
        <w:t>GV DOÃN XUÂN THANH</w:t>
      </w:r>
    </w:p>
    <w:p w14:paraId="374F183D" w14:textId="31449286" w:rsidR="003218FF" w:rsidRPr="00BB4490"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7D030A">
        <w:rPr>
          <w:b/>
          <w:bCs/>
          <w:sz w:val="28"/>
          <w:szCs w:val="28"/>
        </w:rPr>
        <w:t>NGUYỄN HỮU TẤN ĐẠT</w:t>
      </w:r>
      <w:r w:rsidR="00BB4490">
        <w:rPr>
          <w:b/>
          <w:bCs/>
          <w:sz w:val="28"/>
          <w:szCs w:val="28"/>
        </w:rPr>
        <w:t xml:space="preserve"> - </w:t>
      </w:r>
      <w:r w:rsidR="007D030A">
        <w:rPr>
          <w:b/>
          <w:bCs/>
          <w:sz w:val="28"/>
          <w:szCs w:val="28"/>
        </w:rPr>
        <w:t>51702075</w:t>
      </w:r>
    </w:p>
    <w:p w14:paraId="7061AA15" w14:textId="41553420" w:rsidR="00291721" w:rsidRPr="00BB4490" w:rsidRDefault="007D030A" w:rsidP="003218FF">
      <w:pPr>
        <w:suppressAutoHyphens/>
        <w:autoSpaceDE w:val="0"/>
        <w:autoSpaceDN w:val="0"/>
        <w:adjustRightInd w:val="0"/>
        <w:spacing w:line="360" w:lineRule="auto"/>
        <w:jc w:val="right"/>
        <w:rPr>
          <w:b/>
          <w:sz w:val="28"/>
          <w:szCs w:val="28"/>
        </w:rPr>
      </w:pPr>
      <w:r>
        <w:rPr>
          <w:b/>
          <w:sz w:val="28"/>
          <w:szCs w:val="28"/>
        </w:rPr>
        <w:t>NGÔ MINH HIẾU</w:t>
      </w:r>
      <w:r w:rsidR="00BB4490">
        <w:rPr>
          <w:b/>
          <w:sz w:val="28"/>
          <w:szCs w:val="28"/>
        </w:rPr>
        <w:t xml:space="preserve"> - </w:t>
      </w:r>
      <w:r>
        <w:rPr>
          <w:b/>
          <w:sz w:val="28"/>
          <w:szCs w:val="28"/>
        </w:rPr>
        <w:t>51702017</w:t>
      </w:r>
    </w:p>
    <w:p w14:paraId="6DC6E43B" w14:textId="6A0785D3" w:rsidR="003218FF" w:rsidRPr="007D030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sidR="007D030A">
        <w:rPr>
          <w:b/>
          <w:bCs/>
          <w:sz w:val="28"/>
          <w:szCs w:val="28"/>
        </w:rPr>
        <w:t>7050201</w:t>
      </w:r>
    </w:p>
    <w:p w14:paraId="022EAE56" w14:textId="01D122DB" w:rsidR="003218FF" w:rsidRPr="007D030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7D030A">
        <w:rPr>
          <w:b/>
          <w:bCs/>
          <w:sz w:val="28"/>
          <w:szCs w:val="28"/>
        </w:rPr>
        <w:t>21</w:t>
      </w:r>
    </w:p>
    <w:p w14:paraId="53E2D94E" w14:textId="77777777" w:rsidR="003218FF" w:rsidRPr="00CA1C39" w:rsidRDefault="003218FF" w:rsidP="003218FF">
      <w:pPr>
        <w:suppressAutoHyphens/>
        <w:autoSpaceDE w:val="0"/>
        <w:autoSpaceDN w:val="0"/>
        <w:adjustRightInd w:val="0"/>
        <w:jc w:val="center"/>
        <w:rPr>
          <w:b/>
          <w:bCs/>
          <w:lang w:val="vi-VN"/>
        </w:rPr>
      </w:pPr>
    </w:p>
    <w:p w14:paraId="40B76ACB" w14:textId="077A5228" w:rsidR="00B118C8" w:rsidRPr="007D030A" w:rsidRDefault="003218FF" w:rsidP="00291721">
      <w:pPr>
        <w:suppressAutoHyphens/>
        <w:autoSpaceDE w:val="0"/>
        <w:autoSpaceDN w:val="0"/>
        <w:adjustRightInd w:val="0"/>
        <w:jc w:val="center"/>
        <w:rPr>
          <w:b/>
          <w:bCs/>
          <w:iCs/>
          <w:sz w:val="28"/>
          <w:szCs w:val="28"/>
        </w:rPr>
        <w:sectPr w:rsidR="00B118C8" w:rsidRPr="007D030A"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7D030A">
        <w:rPr>
          <w:b/>
          <w:bCs/>
          <w:iCs/>
          <w:sz w:val="28"/>
          <w:szCs w:val="28"/>
        </w:rPr>
        <w:t>22</w:t>
      </w:r>
    </w:p>
    <w:p w14:paraId="5788B5FA" w14:textId="77777777" w:rsidR="00E034B7" w:rsidRPr="00B10E7E" w:rsidRDefault="00E034B7" w:rsidP="00E034B7">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32BA158F" w14:textId="77777777" w:rsidR="00E034B7" w:rsidRPr="007E7FF7" w:rsidRDefault="00E034B7" w:rsidP="00E034B7">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7D9CB58" w14:textId="77777777" w:rsidR="00E034B7" w:rsidRPr="00B10E7E" w:rsidRDefault="00E034B7" w:rsidP="00E034B7">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95AB1E1" w14:textId="77777777" w:rsidR="00E034B7" w:rsidRPr="00B10E7E" w:rsidRDefault="00E034B7" w:rsidP="00E034B7">
      <w:pPr>
        <w:suppressAutoHyphens/>
        <w:autoSpaceDE w:val="0"/>
        <w:autoSpaceDN w:val="0"/>
        <w:adjustRightInd w:val="0"/>
        <w:ind w:firstLine="720"/>
        <w:jc w:val="center"/>
        <w:rPr>
          <w:lang w:val="en"/>
        </w:rPr>
      </w:pPr>
    </w:p>
    <w:p w14:paraId="5766E672" w14:textId="77777777" w:rsidR="00E034B7" w:rsidRPr="00B10E7E" w:rsidRDefault="00E034B7" w:rsidP="00E034B7">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4C8C3F6D" wp14:editId="3B6A1163">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1A377DC" w14:textId="77777777" w:rsidR="00E034B7" w:rsidRPr="00B10E7E" w:rsidRDefault="00E034B7" w:rsidP="00E034B7">
      <w:pPr>
        <w:suppressAutoHyphens/>
        <w:autoSpaceDE w:val="0"/>
        <w:autoSpaceDN w:val="0"/>
        <w:adjustRightInd w:val="0"/>
        <w:ind w:firstLine="720"/>
        <w:rPr>
          <w:b/>
          <w:bCs/>
          <w:sz w:val="28"/>
          <w:szCs w:val="28"/>
          <w:lang w:val="en"/>
        </w:rPr>
      </w:pPr>
    </w:p>
    <w:p w14:paraId="666C1F58" w14:textId="77777777" w:rsidR="00D47593" w:rsidRPr="00B10E7E" w:rsidRDefault="00D47593" w:rsidP="00D47593">
      <w:pPr>
        <w:suppressAutoHyphens/>
        <w:autoSpaceDE w:val="0"/>
        <w:autoSpaceDN w:val="0"/>
        <w:adjustRightInd w:val="0"/>
        <w:spacing w:line="360" w:lineRule="auto"/>
        <w:jc w:val="center"/>
        <w:rPr>
          <w:b/>
          <w:bCs/>
          <w:sz w:val="32"/>
          <w:szCs w:val="32"/>
          <w:lang w:val="en"/>
        </w:rPr>
      </w:pPr>
      <w:r>
        <w:rPr>
          <w:b/>
          <w:bCs/>
          <w:sz w:val="32"/>
          <w:szCs w:val="32"/>
          <w:lang w:val="en"/>
        </w:rPr>
        <w:t>ĐỒ ÁN CNTT2</w:t>
      </w:r>
    </w:p>
    <w:p w14:paraId="275C19C8" w14:textId="77777777" w:rsidR="00E034B7" w:rsidRPr="00B10E7E" w:rsidRDefault="00E034B7" w:rsidP="00E034B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355E746" w14:textId="77777777" w:rsidR="00E034B7" w:rsidRPr="00B10E7E" w:rsidRDefault="00E034B7" w:rsidP="00E034B7">
      <w:pPr>
        <w:suppressAutoHyphens/>
        <w:autoSpaceDE w:val="0"/>
        <w:autoSpaceDN w:val="0"/>
        <w:adjustRightInd w:val="0"/>
        <w:spacing w:line="360" w:lineRule="auto"/>
        <w:rPr>
          <w:b/>
          <w:bCs/>
          <w:lang w:val="en"/>
        </w:rPr>
      </w:pPr>
    </w:p>
    <w:p w14:paraId="53A47353" w14:textId="77777777" w:rsidR="00D47593" w:rsidRDefault="00D47593" w:rsidP="00D47593">
      <w:pPr>
        <w:suppressAutoHyphens/>
        <w:autoSpaceDE w:val="0"/>
        <w:autoSpaceDN w:val="0"/>
        <w:adjustRightInd w:val="0"/>
        <w:spacing w:line="360" w:lineRule="auto"/>
        <w:ind w:firstLine="720"/>
        <w:jc w:val="center"/>
        <w:rPr>
          <w:sz w:val="28"/>
          <w:szCs w:val="28"/>
          <w:lang w:val="en"/>
        </w:rPr>
      </w:pPr>
      <w:r>
        <w:rPr>
          <w:b/>
          <w:bCs/>
          <w:sz w:val="48"/>
          <w:szCs w:val="48"/>
          <w:lang w:val="en"/>
        </w:rPr>
        <w:t>XÂY DỰNG WEBSITE ĐĂNG TIN TUYỂN DỤNG CỦA DOANH NGHIỆP CHO SINH VIÊN TDTU SỬ DỤNG CÔNG NGHỆ NODEJS VÀ REACT</w:t>
      </w:r>
    </w:p>
    <w:p w14:paraId="27C034ED" w14:textId="1A4657D5" w:rsidR="00E034B7" w:rsidRPr="00D47593" w:rsidRDefault="00E034B7" w:rsidP="00D47593">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0F1B078" w14:textId="77777777" w:rsidR="00E034B7" w:rsidRPr="00B10E7E" w:rsidRDefault="00E034B7" w:rsidP="00E034B7">
      <w:pPr>
        <w:suppressAutoHyphens/>
        <w:autoSpaceDE w:val="0"/>
        <w:autoSpaceDN w:val="0"/>
        <w:adjustRightInd w:val="0"/>
        <w:spacing w:line="360" w:lineRule="auto"/>
        <w:jc w:val="both"/>
        <w:rPr>
          <w:b/>
          <w:bCs/>
          <w:lang w:val="en"/>
        </w:rPr>
      </w:pPr>
    </w:p>
    <w:p w14:paraId="230B9747" w14:textId="77777777" w:rsidR="00E034B7" w:rsidRPr="00B10E7E" w:rsidRDefault="00E034B7" w:rsidP="00E034B7">
      <w:pPr>
        <w:suppressAutoHyphens/>
        <w:autoSpaceDE w:val="0"/>
        <w:autoSpaceDN w:val="0"/>
        <w:adjustRightInd w:val="0"/>
        <w:spacing w:line="360" w:lineRule="auto"/>
        <w:jc w:val="both"/>
        <w:rPr>
          <w:b/>
          <w:bCs/>
          <w:lang w:val="en"/>
        </w:rPr>
      </w:pPr>
    </w:p>
    <w:p w14:paraId="0EB754AA" w14:textId="59B962F4" w:rsidR="00E034B7" w:rsidRPr="00D47593" w:rsidRDefault="00E034B7" w:rsidP="00E034B7">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47593">
        <w:rPr>
          <w:b/>
          <w:sz w:val="28"/>
          <w:szCs w:val="28"/>
        </w:rPr>
        <w:t>GV DOÃN XUÂN THANH</w:t>
      </w:r>
    </w:p>
    <w:p w14:paraId="2A37B761" w14:textId="2BE101F7" w:rsidR="00E034B7" w:rsidRPr="00BB4490" w:rsidRDefault="00E034B7" w:rsidP="00E034B7">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47593">
        <w:rPr>
          <w:b/>
          <w:bCs/>
          <w:sz w:val="28"/>
          <w:szCs w:val="28"/>
        </w:rPr>
        <w:t>NGUYỄN HỮU TẤN ĐẠT</w:t>
      </w:r>
      <w:r>
        <w:rPr>
          <w:b/>
          <w:bCs/>
          <w:sz w:val="28"/>
          <w:szCs w:val="28"/>
        </w:rPr>
        <w:t xml:space="preserve"> - </w:t>
      </w:r>
      <w:r w:rsidR="00D47593">
        <w:rPr>
          <w:b/>
          <w:bCs/>
          <w:sz w:val="28"/>
          <w:szCs w:val="28"/>
        </w:rPr>
        <w:t>51702075</w:t>
      </w:r>
    </w:p>
    <w:p w14:paraId="3682D1DD" w14:textId="7BF0C0F5" w:rsidR="00E034B7" w:rsidRPr="00BB4490" w:rsidRDefault="00D47593" w:rsidP="00E034B7">
      <w:pPr>
        <w:suppressAutoHyphens/>
        <w:autoSpaceDE w:val="0"/>
        <w:autoSpaceDN w:val="0"/>
        <w:adjustRightInd w:val="0"/>
        <w:spacing w:line="360" w:lineRule="auto"/>
        <w:jc w:val="right"/>
        <w:rPr>
          <w:b/>
          <w:sz w:val="28"/>
          <w:szCs w:val="28"/>
        </w:rPr>
      </w:pPr>
      <w:r>
        <w:rPr>
          <w:b/>
          <w:sz w:val="28"/>
          <w:szCs w:val="28"/>
        </w:rPr>
        <w:t>NGÔ MINH HIẾU</w:t>
      </w:r>
      <w:r w:rsidR="00E034B7">
        <w:rPr>
          <w:b/>
          <w:sz w:val="28"/>
          <w:szCs w:val="28"/>
        </w:rPr>
        <w:t xml:space="preserve"> - </w:t>
      </w:r>
      <w:r>
        <w:rPr>
          <w:b/>
          <w:sz w:val="28"/>
          <w:szCs w:val="28"/>
        </w:rPr>
        <w:t>51702017</w:t>
      </w:r>
    </w:p>
    <w:p w14:paraId="53B9EC04" w14:textId="2EB6B531" w:rsidR="00E034B7" w:rsidRPr="00D47593" w:rsidRDefault="00E034B7" w:rsidP="00E034B7">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sidR="00D47593">
        <w:rPr>
          <w:b/>
          <w:bCs/>
          <w:sz w:val="28"/>
          <w:szCs w:val="28"/>
        </w:rPr>
        <w:t>7050201</w:t>
      </w:r>
    </w:p>
    <w:p w14:paraId="1EA04267" w14:textId="4ABC564C" w:rsidR="00E034B7" w:rsidRPr="00D47593" w:rsidRDefault="00E034B7" w:rsidP="00E034B7">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D47593">
        <w:rPr>
          <w:b/>
          <w:bCs/>
          <w:sz w:val="28"/>
          <w:szCs w:val="28"/>
        </w:rPr>
        <w:t>21</w:t>
      </w:r>
    </w:p>
    <w:p w14:paraId="052020F2" w14:textId="77777777" w:rsidR="00E034B7" w:rsidRPr="00CA1C39" w:rsidRDefault="00E034B7" w:rsidP="00E034B7">
      <w:pPr>
        <w:suppressAutoHyphens/>
        <w:autoSpaceDE w:val="0"/>
        <w:autoSpaceDN w:val="0"/>
        <w:adjustRightInd w:val="0"/>
        <w:jc w:val="center"/>
        <w:rPr>
          <w:b/>
          <w:bCs/>
          <w:lang w:val="vi-VN"/>
        </w:rPr>
      </w:pPr>
    </w:p>
    <w:p w14:paraId="3C9C87E1" w14:textId="50E79CB6" w:rsidR="00E034B7" w:rsidRPr="00D47593" w:rsidRDefault="00E034B7" w:rsidP="00E034B7">
      <w:pPr>
        <w:suppressAutoHyphens/>
        <w:autoSpaceDE w:val="0"/>
        <w:autoSpaceDN w:val="0"/>
        <w:adjustRightInd w:val="0"/>
        <w:jc w:val="center"/>
        <w:rPr>
          <w:b/>
          <w:bCs/>
          <w:iCs/>
          <w:sz w:val="28"/>
          <w:szCs w:val="28"/>
        </w:rPr>
        <w:sectPr w:rsidR="00E034B7" w:rsidRPr="00D47593"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D47593">
        <w:rPr>
          <w:b/>
          <w:bCs/>
          <w:iCs/>
          <w:sz w:val="28"/>
          <w:szCs w:val="28"/>
        </w:rPr>
        <w:t>22</w:t>
      </w:r>
    </w:p>
    <w:p w14:paraId="5C15A3C5" w14:textId="77777777" w:rsidR="00BB2B2A" w:rsidRPr="00DB7595" w:rsidRDefault="00BB2B2A" w:rsidP="002D796D">
      <w:pPr>
        <w:pStyle w:val="Chng"/>
        <w:jc w:val="center"/>
        <w:rPr>
          <w:lang w:val="vi-VN"/>
        </w:rPr>
      </w:pPr>
      <w:bookmarkStart w:id="0" w:name="_Toc121682755"/>
      <w:r w:rsidRPr="00DB7595">
        <w:rPr>
          <w:lang w:val="vi-VN"/>
        </w:rPr>
        <w:lastRenderedPageBreak/>
        <w:t>LỜI CẢM ƠN</w:t>
      </w:r>
      <w:bookmarkEnd w:id="0"/>
    </w:p>
    <w:p w14:paraId="1A748CAA" w14:textId="77777777" w:rsidR="00823E18" w:rsidRDefault="00823E18" w:rsidP="00823E18">
      <w:pPr>
        <w:pStyle w:val="Nidungvnbn"/>
      </w:pPr>
      <w:r>
        <w:t xml:space="preserve">Em xin gửi lời cảm ơn chân thành đến thầy </w:t>
      </w:r>
      <w:r w:rsidRPr="00893886">
        <w:rPr>
          <w:b/>
          <w:bCs/>
        </w:rPr>
        <w:t xml:space="preserve">Doãn Xuân Thanh </w:t>
      </w:r>
      <w:r>
        <w:t>– Giảng viên hướng dẫn của chúng em trong việc thực hiện dự án công nghệ thông tin 2, và khoa Công Nghệ Thông Tin đã cho em cơ hội thực hiện đề tài này và cũng như là cơ hội em được tiếp xúc với một số công nghệ được xem là trang bị cho em trong môi trường làm việc thực tế, cũng như trong việc hoàn thành đề tài xây dựng trang ứng dụng này.</w:t>
      </w:r>
    </w:p>
    <w:p w14:paraId="691B21F9" w14:textId="1180D90B" w:rsidR="00823E18" w:rsidRPr="00ED6EF3" w:rsidRDefault="00823E18" w:rsidP="00A07759">
      <w:pPr>
        <w:pStyle w:val="Nidungvnbn"/>
        <w:sectPr w:rsidR="00823E18" w:rsidRPr="00ED6EF3" w:rsidSect="001F0E9E">
          <w:headerReference w:type="default" r:id="rId11"/>
          <w:pgSz w:w="12240" w:h="15840"/>
          <w:pgMar w:top="1985" w:right="1134" w:bottom="1701" w:left="1985" w:header="720" w:footer="720" w:gutter="0"/>
          <w:pgNumType w:fmt="lowerRoman" w:start="1"/>
          <w:cols w:space="720"/>
          <w:docGrid w:linePitch="360"/>
        </w:sectPr>
      </w:pPr>
      <w:r>
        <w:t>Vì áp dụng 1 số kiến thức ở trường cũng như tìm hiểu và ứng dụng một số công nghệ mới nên chúng em sẽ không tránh khỏi được những sai sót và sự hạn chế của kiến thức tự tìm hiểu , đánh giá và trình bày về đề tài này. Rất mong nhận được sự quan tâm, góp ý của các thầy/cô để chung em biết mình thiếu sót những gì và giúp cho đề tài của chúng em được đầy đủ và hoành chỉnh hơn.</w:t>
      </w:r>
      <w:r w:rsidR="00A07759">
        <w:t xml:space="preserve"> Chúng em x</w:t>
      </w:r>
      <w:r>
        <w:t xml:space="preserve">in chân thành cảm </w:t>
      </w:r>
      <w:r w:rsidR="00A07759">
        <w:t>ơn</w:t>
      </w:r>
      <w:r>
        <w:t>.</w:t>
      </w:r>
    </w:p>
    <w:p w14:paraId="45389F06" w14:textId="2A650C12" w:rsidR="00BB2B2A" w:rsidRPr="00DB7595" w:rsidRDefault="00BB2B2A" w:rsidP="007D19EF">
      <w:pPr>
        <w:pStyle w:val="Nidungvnbn"/>
        <w:ind w:firstLine="0"/>
        <w:rPr>
          <w:b/>
          <w:bCs/>
          <w:sz w:val="32"/>
          <w:szCs w:val="32"/>
          <w:lang w:val="vi-VN"/>
        </w:rPr>
      </w:pPr>
    </w:p>
    <w:p w14:paraId="28397695" w14:textId="77777777" w:rsidR="003218FF" w:rsidRPr="002D796D" w:rsidRDefault="00B118C8" w:rsidP="002D796D">
      <w:pPr>
        <w:jc w:val="center"/>
        <w:rPr>
          <w:b/>
          <w:sz w:val="32"/>
          <w:szCs w:val="32"/>
          <w:lang w:val="vi-VN"/>
        </w:rPr>
      </w:pPr>
      <w:r w:rsidRPr="002D796D">
        <w:rPr>
          <w:b/>
          <w:sz w:val="32"/>
          <w:szCs w:val="32"/>
          <w:lang w:val="vi-VN"/>
        </w:rPr>
        <w:t>ĐỒ ÁN</w:t>
      </w:r>
      <w:r w:rsidR="003218FF" w:rsidRPr="002D796D">
        <w:rPr>
          <w:b/>
          <w:sz w:val="32"/>
          <w:szCs w:val="32"/>
          <w:lang w:val="vi-VN"/>
        </w:rPr>
        <w:t xml:space="preserve"> ĐƯỢC HOÀN THÀNH</w:t>
      </w:r>
    </w:p>
    <w:p w14:paraId="3F86FDF5"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8C972F3"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234BB10A" w14:textId="60DE9325"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300F6C">
        <w:rPr>
          <w:sz w:val="26"/>
          <w:szCs w:val="26"/>
        </w:rPr>
        <w:t xml:space="preserve">GV Doãn Xuân Thanh </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9D3A187"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6E88A2A"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2094A19" w14:textId="28A7DF1C"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D36550">
        <w:rPr>
          <w:i/>
          <w:sz w:val="26"/>
          <w:szCs w:val="26"/>
        </w:rPr>
        <w:t>03</w:t>
      </w:r>
      <w:r w:rsidRPr="00DB7595">
        <w:rPr>
          <w:i/>
          <w:sz w:val="26"/>
          <w:szCs w:val="26"/>
          <w:lang w:val="vi-VN"/>
        </w:rPr>
        <w:t xml:space="preserve">  tháng </w:t>
      </w:r>
      <w:r w:rsidR="00D36550">
        <w:rPr>
          <w:i/>
          <w:sz w:val="26"/>
          <w:szCs w:val="26"/>
        </w:rPr>
        <w:t>12</w:t>
      </w:r>
      <w:r w:rsidRPr="00DB7595">
        <w:rPr>
          <w:i/>
          <w:sz w:val="26"/>
          <w:szCs w:val="26"/>
          <w:lang w:val="vi-VN"/>
        </w:rPr>
        <w:t xml:space="preserve">  năm</w:t>
      </w:r>
      <w:r w:rsidR="00D36550">
        <w:rPr>
          <w:i/>
          <w:sz w:val="26"/>
          <w:szCs w:val="26"/>
        </w:rPr>
        <w:t xml:space="preserve"> 2022</w:t>
      </w:r>
      <w:r w:rsidRPr="00DB7595">
        <w:rPr>
          <w:i/>
          <w:sz w:val="26"/>
          <w:szCs w:val="26"/>
          <w:lang w:val="vi-VN"/>
        </w:rPr>
        <w:t xml:space="preserve">      </w:t>
      </w:r>
    </w:p>
    <w:p w14:paraId="096C5696"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C426022" w14:textId="77777777" w:rsidR="001F0E9E"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396EAF33" w14:textId="25C345C8" w:rsidR="00BB2B2A" w:rsidRPr="00D36550" w:rsidRDefault="00D36550" w:rsidP="00BB2B2A">
      <w:pPr>
        <w:tabs>
          <w:tab w:val="center" w:pos="6379"/>
        </w:tabs>
        <w:spacing w:after="200" w:line="276" w:lineRule="auto"/>
        <w:rPr>
          <w:i/>
          <w:sz w:val="26"/>
          <w:szCs w:val="26"/>
        </w:rPr>
      </w:pPr>
      <w:r>
        <w:rPr>
          <w:i/>
          <w:sz w:val="26"/>
          <w:szCs w:val="26"/>
          <w:lang w:val="vi-VN"/>
        </w:rPr>
        <w:tab/>
      </w:r>
      <w:r>
        <w:rPr>
          <w:i/>
          <w:sz w:val="26"/>
          <w:szCs w:val="26"/>
        </w:rPr>
        <w:t>Đạt</w:t>
      </w:r>
    </w:p>
    <w:p w14:paraId="66440FDE" w14:textId="096192F5" w:rsidR="00BB2B2A" w:rsidRDefault="00BB2B2A" w:rsidP="00BB2B2A">
      <w:pPr>
        <w:tabs>
          <w:tab w:val="center" w:pos="6379"/>
        </w:tabs>
        <w:spacing w:after="200" w:line="276" w:lineRule="auto"/>
        <w:rPr>
          <w:i/>
          <w:sz w:val="26"/>
          <w:szCs w:val="26"/>
        </w:rPr>
      </w:pPr>
      <w:r w:rsidRPr="00DB7595">
        <w:rPr>
          <w:i/>
          <w:sz w:val="26"/>
          <w:szCs w:val="26"/>
          <w:lang w:val="vi-VN"/>
        </w:rPr>
        <w:tab/>
        <w:t xml:space="preserve">Nguyễn </w:t>
      </w:r>
      <w:r w:rsidR="00D36550">
        <w:rPr>
          <w:i/>
          <w:sz w:val="26"/>
          <w:szCs w:val="26"/>
        </w:rPr>
        <w:t>Hữu Tấn Đạt</w:t>
      </w:r>
    </w:p>
    <w:p w14:paraId="7F4F8569" w14:textId="77777777" w:rsidR="00D36550" w:rsidRPr="00D36550" w:rsidRDefault="00D36550" w:rsidP="00BB2B2A">
      <w:pPr>
        <w:tabs>
          <w:tab w:val="center" w:pos="6379"/>
        </w:tabs>
        <w:spacing w:after="200" w:line="276" w:lineRule="auto"/>
        <w:rPr>
          <w:i/>
          <w:sz w:val="26"/>
          <w:szCs w:val="26"/>
        </w:rPr>
      </w:pPr>
    </w:p>
    <w:p w14:paraId="58427A7B" w14:textId="28BE0721" w:rsidR="00D36550" w:rsidRPr="00D36550" w:rsidRDefault="00D36550" w:rsidP="00BB2B2A">
      <w:pPr>
        <w:tabs>
          <w:tab w:val="center" w:pos="6379"/>
        </w:tabs>
        <w:spacing w:after="200" w:line="276" w:lineRule="auto"/>
        <w:rPr>
          <w:i/>
          <w:sz w:val="26"/>
          <w:szCs w:val="26"/>
        </w:rPr>
      </w:pPr>
      <w:r>
        <w:rPr>
          <w:i/>
          <w:sz w:val="26"/>
          <w:szCs w:val="26"/>
          <w:lang w:val="vi-VN"/>
        </w:rPr>
        <w:tab/>
      </w:r>
      <w:r>
        <w:rPr>
          <w:i/>
          <w:sz w:val="26"/>
          <w:szCs w:val="26"/>
        </w:rPr>
        <w:t>Hiếu</w:t>
      </w:r>
    </w:p>
    <w:p w14:paraId="27127B10" w14:textId="3B9444C8" w:rsidR="00BB2B2A" w:rsidRPr="00D36550" w:rsidRDefault="00BB2B2A" w:rsidP="00BB2B2A">
      <w:pPr>
        <w:tabs>
          <w:tab w:val="center" w:pos="6379"/>
        </w:tabs>
        <w:spacing w:after="200" w:line="276" w:lineRule="auto"/>
        <w:rPr>
          <w:i/>
          <w:sz w:val="26"/>
          <w:szCs w:val="26"/>
        </w:rPr>
      </w:pPr>
      <w:r w:rsidRPr="00DB7595">
        <w:rPr>
          <w:i/>
          <w:sz w:val="26"/>
          <w:szCs w:val="26"/>
          <w:lang w:val="vi-VN"/>
        </w:rPr>
        <w:tab/>
      </w:r>
      <w:r w:rsidR="00D36550">
        <w:rPr>
          <w:i/>
          <w:sz w:val="26"/>
          <w:szCs w:val="26"/>
        </w:rPr>
        <w:t>Ngô Minh Hiếu</w:t>
      </w:r>
    </w:p>
    <w:p w14:paraId="0B07D6FA"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6CEF735" w14:textId="77777777" w:rsidR="00B118C8" w:rsidRPr="00B118C8" w:rsidRDefault="00B118C8" w:rsidP="002D796D">
      <w:pPr>
        <w:pStyle w:val="Chng"/>
        <w:jc w:val="center"/>
        <w:rPr>
          <w:lang w:val="vi-VN"/>
        </w:rPr>
      </w:pPr>
      <w:bookmarkStart w:id="1" w:name="_Toc121682756"/>
      <w:r w:rsidRPr="00B118C8">
        <w:rPr>
          <w:lang w:val="vi-VN"/>
        </w:rPr>
        <w:lastRenderedPageBreak/>
        <w:t>PHẦN XÁC NHẬN VÀ ĐÁNH GIÁ CỦA GIẢNG VIÊN</w:t>
      </w:r>
      <w:bookmarkEnd w:id="1"/>
    </w:p>
    <w:p w14:paraId="0CEE838C" w14:textId="77777777" w:rsidR="00B118C8" w:rsidRPr="002D796D" w:rsidRDefault="00B118C8" w:rsidP="002D796D">
      <w:pPr>
        <w:pStyle w:val="Nidungvnbn"/>
        <w:rPr>
          <w:b/>
          <w:lang w:val="vi-VN"/>
        </w:rPr>
      </w:pPr>
      <w:r w:rsidRPr="002D796D">
        <w:rPr>
          <w:b/>
          <w:lang w:val="vi-VN"/>
        </w:rPr>
        <w:t>Phần xác nhận của GV hướng dẫn</w:t>
      </w:r>
    </w:p>
    <w:p w14:paraId="35395CCA"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4A97D6F"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53DF32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4A6D5E5" w14:textId="77777777" w:rsidR="00B118C8" w:rsidRPr="00DC2276" w:rsidRDefault="00B118C8">
      <w:pPr>
        <w:spacing w:after="200" w:line="276" w:lineRule="auto"/>
        <w:rPr>
          <w:lang w:val="vi-VN"/>
        </w:rPr>
      </w:pPr>
    </w:p>
    <w:p w14:paraId="1F689626" w14:textId="77777777" w:rsidR="00B118C8" w:rsidRPr="00DC2276" w:rsidRDefault="00B118C8">
      <w:pPr>
        <w:spacing w:after="200" w:line="276" w:lineRule="auto"/>
        <w:rPr>
          <w:lang w:val="vi-VN"/>
        </w:rPr>
      </w:pPr>
    </w:p>
    <w:p w14:paraId="0A54EF1F" w14:textId="77777777" w:rsidR="00B118C8" w:rsidRPr="00DC2276" w:rsidRDefault="00B118C8">
      <w:pPr>
        <w:spacing w:after="200" w:line="276" w:lineRule="auto"/>
        <w:rPr>
          <w:lang w:val="vi-VN"/>
        </w:rPr>
      </w:pPr>
    </w:p>
    <w:p w14:paraId="77663E64" w14:textId="77777777" w:rsidR="00B118C8" w:rsidRPr="00DC2276" w:rsidRDefault="00B118C8" w:rsidP="002D796D">
      <w:pPr>
        <w:pStyle w:val="Nidungvnbn"/>
        <w:rPr>
          <w:b/>
          <w:lang w:val="vi-VN"/>
        </w:rPr>
      </w:pPr>
      <w:r w:rsidRPr="00DC2276">
        <w:rPr>
          <w:b/>
          <w:lang w:val="vi-VN"/>
        </w:rPr>
        <w:t>Phần đánh giá của GV chấm bài</w:t>
      </w:r>
    </w:p>
    <w:p w14:paraId="2874832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8D76C1F"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B5BA0A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52EF3C5" w14:textId="77777777" w:rsidR="00B118C8" w:rsidRPr="00DC2276" w:rsidRDefault="00B118C8" w:rsidP="00B118C8">
      <w:pPr>
        <w:spacing w:after="200" w:line="276" w:lineRule="auto"/>
        <w:rPr>
          <w:lang w:val="vi-VN"/>
        </w:rPr>
      </w:pPr>
    </w:p>
    <w:p w14:paraId="154AA2E3" w14:textId="77777777" w:rsidR="00B118C8" w:rsidRPr="00DC2276" w:rsidRDefault="00B118C8" w:rsidP="00B118C8">
      <w:pPr>
        <w:pStyle w:val="Tiumccp1"/>
        <w:rPr>
          <w:sz w:val="32"/>
          <w:szCs w:val="32"/>
          <w:lang w:val="vi-VN"/>
        </w:rPr>
      </w:pPr>
      <w:r w:rsidRPr="00B118C8">
        <w:rPr>
          <w:lang w:val="vi-VN"/>
        </w:rPr>
        <w:br w:type="page"/>
      </w:r>
    </w:p>
    <w:p w14:paraId="6B579B87" w14:textId="77777777" w:rsidR="00BB2B2A" w:rsidRPr="00DB7595" w:rsidRDefault="00BB2B2A" w:rsidP="00B118C8">
      <w:pPr>
        <w:pStyle w:val="Chng"/>
        <w:jc w:val="center"/>
        <w:rPr>
          <w:lang w:val="vi-VN"/>
        </w:rPr>
      </w:pPr>
      <w:bookmarkStart w:id="2" w:name="_Toc121682757"/>
      <w:r w:rsidRPr="00DB7595">
        <w:rPr>
          <w:lang w:val="vi-VN"/>
        </w:rPr>
        <w:lastRenderedPageBreak/>
        <w:t>TÓM TẮT</w:t>
      </w:r>
      <w:bookmarkEnd w:id="2"/>
    </w:p>
    <w:p w14:paraId="1AF68BAC" w14:textId="77777777" w:rsidR="00291721" w:rsidRPr="00DB7595" w:rsidRDefault="00291721" w:rsidP="00291721">
      <w:pPr>
        <w:pStyle w:val="Nidungvnbn"/>
        <w:rPr>
          <w:lang w:val="vi-VN"/>
        </w:rPr>
      </w:pPr>
    </w:p>
    <w:p w14:paraId="10168301" w14:textId="77777777" w:rsidR="003B699D" w:rsidRPr="003B699D" w:rsidRDefault="00C95511" w:rsidP="004150CD">
      <w:pPr>
        <w:pStyle w:val="ListParagraph"/>
        <w:numPr>
          <w:ilvl w:val="0"/>
          <w:numId w:val="4"/>
        </w:numPr>
        <w:spacing w:after="200" w:line="276" w:lineRule="auto"/>
        <w:rPr>
          <w:sz w:val="26"/>
          <w:szCs w:val="26"/>
          <w:lang w:val="vi-VN"/>
        </w:rPr>
      </w:pPr>
      <w:r>
        <w:rPr>
          <w:sz w:val="26"/>
          <w:szCs w:val="26"/>
        </w:rPr>
        <w:t xml:space="preserve">Giới thiệu </w:t>
      </w:r>
      <w:r w:rsidR="003B699D">
        <w:rPr>
          <w:sz w:val="26"/>
          <w:szCs w:val="26"/>
        </w:rPr>
        <w:t>các công nghệ và một số thuật ngữ được sử dụng trong quá trình xây dựng trang ứng dụng</w:t>
      </w:r>
    </w:p>
    <w:p w14:paraId="3EFE509E" w14:textId="77777777" w:rsidR="003B699D" w:rsidRPr="003B699D" w:rsidRDefault="003B699D" w:rsidP="004150CD">
      <w:pPr>
        <w:pStyle w:val="ListParagraph"/>
        <w:numPr>
          <w:ilvl w:val="1"/>
          <w:numId w:val="4"/>
        </w:numPr>
        <w:spacing w:after="200" w:line="276" w:lineRule="auto"/>
        <w:rPr>
          <w:sz w:val="26"/>
          <w:szCs w:val="26"/>
          <w:lang w:val="vi-VN"/>
        </w:rPr>
      </w:pPr>
      <w:r>
        <w:rPr>
          <w:sz w:val="26"/>
          <w:szCs w:val="26"/>
        </w:rPr>
        <w:t>Docker, CI/CD, VPS, NGINX, NODEJS</w:t>
      </w:r>
    </w:p>
    <w:p w14:paraId="3731AEC6" w14:textId="77777777" w:rsidR="003B699D" w:rsidRPr="003B699D" w:rsidRDefault="003B699D" w:rsidP="004150CD">
      <w:pPr>
        <w:pStyle w:val="ListParagraph"/>
        <w:numPr>
          <w:ilvl w:val="0"/>
          <w:numId w:val="4"/>
        </w:numPr>
        <w:spacing w:after="200" w:line="276" w:lineRule="auto"/>
        <w:rPr>
          <w:sz w:val="26"/>
          <w:szCs w:val="26"/>
          <w:lang w:val="vi-VN"/>
        </w:rPr>
      </w:pPr>
      <w:r w:rsidRPr="003B699D">
        <w:rPr>
          <w:sz w:val="26"/>
          <w:szCs w:val="26"/>
        </w:rPr>
        <w:t>Xác định các tính năng cần có , xây dựng các bảng dữ liệu lưu trữ</w:t>
      </w:r>
      <w:r>
        <w:rPr>
          <w:sz w:val="26"/>
          <w:szCs w:val="26"/>
        </w:rPr>
        <w:t xml:space="preserve"> cần có để thực tiến hành viết API và giao diện tương ứng</w:t>
      </w:r>
    </w:p>
    <w:p w14:paraId="6C239B76" w14:textId="77777777" w:rsidR="003B699D" w:rsidRPr="003B699D" w:rsidRDefault="003B699D" w:rsidP="004150CD">
      <w:pPr>
        <w:pStyle w:val="ListParagraph"/>
        <w:numPr>
          <w:ilvl w:val="0"/>
          <w:numId w:val="4"/>
        </w:numPr>
        <w:spacing w:after="200" w:line="276" w:lineRule="auto"/>
        <w:rPr>
          <w:sz w:val="26"/>
          <w:szCs w:val="26"/>
          <w:lang w:val="vi-VN"/>
        </w:rPr>
      </w:pPr>
      <w:r>
        <w:rPr>
          <w:sz w:val="26"/>
          <w:szCs w:val="26"/>
        </w:rPr>
        <w:t>Quá trình xây dựng API và cách gọi đến API</w:t>
      </w:r>
    </w:p>
    <w:p w14:paraId="14B83701" w14:textId="739E95AF" w:rsidR="003B699D" w:rsidRPr="003B699D" w:rsidRDefault="003B699D" w:rsidP="004150CD">
      <w:pPr>
        <w:pStyle w:val="ListParagraph"/>
        <w:numPr>
          <w:ilvl w:val="0"/>
          <w:numId w:val="4"/>
        </w:numPr>
        <w:spacing w:after="200" w:line="276" w:lineRule="auto"/>
        <w:rPr>
          <w:sz w:val="26"/>
          <w:szCs w:val="26"/>
          <w:lang w:val="vi-VN"/>
        </w:rPr>
        <w:sectPr w:rsidR="003B699D" w:rsidRPr="003B699D" w:rsidSect="00B118C8">
          <w:headerReference w:type="default" r:id="rId12"/>
          <w:pgSz w:w="12240" w:h="15840"/>
          <w:pgMar w:top="1985" w:right="1134" w:bottom="1701" w:left="1985" w:header="720" w:footer="720" w:gutter="0"/>
          <w:pgNumType w:fmt="lowerRoman" w:start="1"/>
          <w:cols w:space="720"/>
          <w:docGrid w:linePitch="360"/>
        </w:sectPr>
      </w:pPr>
      <w:r>
        <w:rPr>
          <w:sz w:val="26"/>
          <w:szCs w:val="26"/>
        </w:rPr>
        <w:t>Quá trình xây dựng Giao diện.</w:t>
      </w:r>
      <w:r w:rsidRPr="003B699D">
        <w:rPr>
          <w:sz w:val="26"/>
          <w:szCs w:val="26"/>
        </w:rPr>
        <w:t xml:space="preserve"> </w:t>
      </w:r>
    </w:p>
    <w:p w14:paraId="7A22EE9C" w14:textId="77777777" w:rsidR="007E6AB9" w:rsidRPr="007E6AB9" w:rsidRDefault="007E6AB9" w:rsidP="002D796D">
      <w:pPr>
        <w:pStyle w:val="Chng"/>
        <w:jc w:val="center"/>
      </w:pPr>
      <w:bookmarkStart w:id="3" w:name="_Toc121682758"/>
      <w:r>
        <w:lastRenderedPageBreak/>
        <w:t>MỤC LỤC</w:t>
      </w:r>
      <w:bookmarkEnd w:id="3"/>
    </w:p>
    <w:p w14:paraId="14F12AE2" w14:textId="2C3FD562" w:rsidR="00512185" w:rsidRDefault="00C75086">
      <w:pPr>
        <w:pStyle w:val="TOC1"/>
        <w:rPr>
          <w:rFonts w:asciiTheme="minorHAnsi" w:eastAsiaTheme="minorEastAsia" w:hAnsiTheme="minorHAnsi" w:cstheme="minorBidi"/>
          <w:noProof/>
          <w:sz w:val="22"/>
          <w:szCs w:val="22"/>
          <w:lang w:val="vi-VN" w:eastAsia="vi-VN"/>
        </w:rPr>
      </w:pPr>
      <w:r>
        <w:fldChar w:fldCharType="begin"/>
      </w:r>
      <w:r>
        <w:instrText xml:space="preserve"> TOC \h \z \t "Chương,1,Tiểu mục cấp 1,2,Tiểu mục cấp 2,3,Tiểu mục cấp 3,4" </w:instrText>
      </w:r>
      <w:r>
        <w:fldChar w:fldCharType="separate"/>
      </w:r>
      <w:hyperlink w:anchor="_Toc121682755" w:history="1">
        <w:r w:rsidR="00512185" w:rsidRPr="004323D9">
          <w:rPr>
            <w:rStyle w:val="Hyperlink"/>
            <w:noProof/>
            <w:lang w:val="vi-VN"/>
          </w:rPr>
          <w:t>LỜI CẢM ƠN</w:t>
        </w:r>
        <w:r w:rsidR="00512185">
          <w:rPr>
            <w:noProof/>
            <w:webHidden/>
          </w:rPr>
          <w:tab/>
        </w:r>
        <w:r w:rsidR="00512185">
          <w:rPr>
            <w:noProof/>
            <w:webHidden/>
          </w:rPr>
          <w:fldChar w:fldCharType="begin"/>
        </w:r>
        <w:r w:rsidR="00512185">
          <w:rPr>
            <w:noProof/>
            <w:webHidden/>
          </w:rPr>
          <w:instrText xml:space="preserve"> PAGEREF _Toc121682755 \h </w:instrText>
        </w:r>
        <w:r w:rsidR="00512185">
          <w:rPr>
            <w:noProof/>
            <w:webHidden/>
          </w:rPr>
        </w:r>
        <w:r w:rsidR="00512185">
          <w:rPr>
            <w:noProof/>
            <w:webHidden/>
          </w:rPr>
          <w:fldChar w:fldCharType="separate"/>
        </w:r>
        <w:r w:rsidR="00512185">
          <w:rPr>
            <w:noProof/>
            <w:webHidden/>
          </w:rPr>
          <w:t>i</w:t>
        </w:r>
        <w:r w:rsidR="00512185">
          <w:rPr>
            <w:noProof/>
            <w:webHidden/>
          </w:rPr>
          <w:fldChar w:fldCharType="end"/>
        </w:r>
      </w:hyperlink>
    </w:p>
    <w:p w14:paraId="0306EEA1" w14:textId="463722BD" w:rsidR="00512185" w:rsidRDefault="00512185">
      <w:pPr>
        <w:pStyle w:val="TOC1"/>
        <w:rPr>
          <w:rFonts w:asciiTheme="minorHAnsi" w:eastAsiaTheme="minorEastAsia" w:hAnsiTheme="minorHAnsi" w:cstheme="minorBidi"/>
          <w:noProof/>
          <w:sz w:val="22"/>
          <w:szCs w:val="22"/>
          <w:lang w:val="vi-VN" w:eastAsia="vi-VN"/>
        </w:rPr>
      </w:pPr>
      <w:hyperlink w:anchor="_Toc121682756" w:history="1">
        <w:r w:rsidRPr="004323D9">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_Toc121682756 \h </w:instrText>
        </w:r>
        <w:r>
          <w:rPr>
            <w:noProof/>
            <w:webHidden/>
          </w:rPr>
        </w:r>
        <w:r>
          <w:rPr>
            <w:noProof/>
            <w:webHidden/>
          </w:rPr>
          <w:fldChar w:fldCharType="separate"/>
        </w:r>
        <w:r>
          <w:rPr>
            <w:noProof/>
            <w:webHidden/>
          </w:rPr>
          <w:t>ii</w:t>
        </w:r>
        <w:r>
          <w:rPr>
            <w:noProof/>
            <w:webHidden/>
          </w:rPr>
          <w:fldChar w:fldCharType="end"/>
        </w:r>
      </w:hyperlink>
    </w:p>
    <w:p w14:paraId="3BFD57C0" w14:textId="524FA629" w:rsidR="00512185" w:rsidRDefault="00512185">
      <w:pPr>
        <w:pStyle w:val="TOC1"/>
        <w:rPr>
          <w:rFonts w:asciiTheme="minorHAnsi" w:eastAsiaTheme="minorEastAsia" w:hAnsiTheme="minorHAnsi" w:cstheme="minorBidi"/>
          <w:noProof/>
          <w:sz w:val="22"/>
          <w:szCs w:val="22"/>
          <w:lang w:val="vi-VN" w:eastAsia="vi-VN"/>
        </w:rPr>
      </w:pPr>
      <w:hyperlink w:anchor="_Toc121682757" w:history="1">
        <w:r w:rsidRPr="004323D9">
          <w:rPr>
            <w:rStyle w:val="Hyperlink"/>
            <w:noProof/>
            <w:lang w:val="vi-VN"/>
          </w:rPr>
          <w:t>TÓM TẮT</w:t>
        </w:r>
        <w:r>
          <w:rPr>
            <w:noProof/>
            <w:webHidden/>
          </w:rPr>
          <w:tab/>
        </w:r>
        <w:r>
          <w:rPr>
            <w:noProof/>
            <w:webHidden/>
          </w:rPr>
          <w:fldChar w:fldCharType="begin"/>
        </w:r>
        <w:r>
          <w:rPr>
            <w:noProof/>
            <w:webHidden/>
          </w:rPr>
          <w:instrText xml:space="preserve"> PAGEREF _Toc121682757 \h </w:instrText>
        </w:r>
        <w:r>
          <w:rPr>
            <w:noProof/>
            <w:webHidden/>
          </w:rPr>
        </w:r>
        <w:r>
          <w:rPr>
            <w:noProof/>
            <w:webHidden/>
          </w:rPr>
          <w:fldChar w:fldCharType="separate"/>
        </w:r>
        <w:r>
          <w:rPr>
            <w:noProof/>
            <w:webHidden/>
          </w:rPr>
          <w:t>iii</w:t>
        </w:r>
        <w:r>
          <w:rPr>
            <w:noProof/>
            <w:webHidden/>
          </w:rPr>
          <w:fldChar w:fldCharType="end"/>
        </w:r>
      </w:hyperlink>
    </w:p>
    <w:p w14:paraId="011C429D" w14:textId="78C4EEE9" w:rsidR="00512185" w:rsidRDefault="00512185">
      <w:pPr>
        <w:pStyle w:val="TOC1"/>
        <w:rPr>
          <w:rFonts w:asciiTheme="minorHAnsi" w:eastAsiaTheme="minorEastAsia" w:hAnsiTheme="minorHAnsi" w:cstheme="minorBidi"/>
          <w:noProof/>
          <w:sz w:val="22"/>
          <w:szCs w:val="22"/>
          <w:lang w:val="vi-VN" w:eastAsia="vi-VN"/>
        </w:rPr>
      </w:pPr>
      <w:hyperlink w:anchor="_Toc121682758" w:history="1">
        <w:r w:rsidRPr="004323D9">
          <w:rPr>
            <w:rStyle w:val="Hyperlink"/>
            <w:noProof/>
          </w:rPr>
          <w:t>MỤC LỤC</w:t>
        </w:r>
        <w:r>
          <w:rPr>
            <w:noProof/>
            <w:webHidden/>
          </w:rPr>
          <w:tab/>
        </w:r>
        <w:r>
          <w:rPr>
            <w:noProof/>
            <w:webHidden/>
          </w:rPr>
          <w:fldChar w:fldCharType="begin"/>
        </w:r>
        <w:r>
          <w:rPr>
            <w:noProof/>
            <w:webHidden/>
          </w:rPr>
          <w:instrText xml:space="preserve"> PAGEREF _Toc121682758 \h </w:instrText>
        </w:r>
        <w:r>
          <w:rPr>
            <w:noProof/>
            <w:webHidden/>
          </w:rPr>
        </w:r>
        <w:r>
          <w:rPr>
            <w:noProof/>
            <w:webHidden/>
          </w:rPr>
          <w:fldChar w:fldCharType="separate"/>
        </w:r>
        <w:r>
          <w:rPr>
            <w:noProof/>
            <w:webHidden/>
          </w:rPr>
          <w:t>1</w:t>
        </w:r>
        <w:r>
          <w:rPr>
            <w:noProof/>
            <w:webHidden/>
          </w:rPr>
          <w:fldChar w:fldCharType="end"/>
        </w:r>
      </w:hyperlink>
    </w:p>
    <w:p w14:paraId="34342DB2" w14:textId="7AC5E265" w:rsidR="00512185" w:rsidRDefault="00512185">
      <w:pPr>
        <w:pStyle w:val="TOC1"/>
        <w:rPr>
          <w:rFonts w:asciiTheme="minorHAnsi" w:eastAsiaTheme="minorEastAsia" w:hAnsiTheme="minorHAnsi" w:cstheme="minorBidi"/>
          <w:noProof/>
          <w:sz w:val="22"/>
          <w:szCs w:val="22"/>
          <w:lang w:val="vi-VN" w:eastAsia="vi-VN"/>
        </w:rPr>
      </w:pPr>
      <w:hyperlink w:anchor="_Toc121682759" w:history="1">
        <w:r w:rsidRPr="004323D9">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_Toc121682759 \h </w:instrText>
        </w:r>
        <w:r>
          <w:rPr>
            <w:noProof/>
            <w:webHidden/>
          </w:rPr>
        </w:r>
        <w:r>
          <w:rPr>
            <w:noProof/>
            <w:webHidden/>
          </w:rPr>
          <w:fldChar w:fldCharType="separate"/>
        </w:r>
        <w:r>
          <w:rPr>
            <w:noProof/>
            <w:webHidden/>
          </w:rPr>
          <w:t>4</w:t>
        </w:r>
        <w:r>
          <w:rPr>
            <w:noProof/>
            <w:webHidden/>
          </w:rPr>
          <w:fldChar w:fldCharType="end"/>
        </w:r>
      </w:hyperlink>
    </w:p>
    <w:p w14:paraId="50C9C308" w14:textId="7D4BF215" w:rsidR="00512185" w:rsidRDefault="00512185">
      <w:pPr>
        <w:pStyle w:val="TOC1"/>
        <w:rPr>
          <w:rFonts w:asciiTheme="minorHAnsi" w:eastAsiaTheme="minorEastAsia" w:hAnsiTheme="minorHAnsi" w:cstheme="minorBidi"/>
          <w:noProof/>
          <w:sz w:val="22"/>
          <w:szCs w:val="22"/>
          <w:lang w:val="vi-VN" w:eastAsia="vi-VN"/>
        </w:rPr>
      </w:pPr>
      <w:hyperlink w:anchor="_Toc121682760" w:history="1">
        <w:r w:rsidRPr="004323D9">
          <w:rPr>
            <w:rStyle w:val="Hyperlink"/>
            <w:noProof/>
          </w:rPr>
          <w:t>CHƯƠNG 1 – GIỚI THIỆU</w:t>
        </w:r>
        <w:r>
          <w:rPr>
            <w:noProof/>
            <w:webHidden/>
          </w:rPr>
          <w:tab/>
        </w:r>
        <w:r>
          <w:rPr>
            <w:noProof/>
            <w:webHidden/>
          </w:rPr>
          <w:fldChar w:fldCharType="begin"/>
        </w:r>
        <w:r>
          <w:rPr>
            <w:noProof/>
            <w:webHidden/>
          </w:rPr>
          <w:instrText xml:space="preserve"> PAGEREF _Toc121682760 \h </w:instrText>
        </w:r>
        <w:r>
          <w:rPr>
            <w:noProof/>
            <w:webHidden/>
          </w:rPr>
        </w:r>
        <w:r>
          <w:rPr>
            <w:noProof/>
            <w:webHidden/>
          </w:rPr>
          <w:fldChar w:fldCharType="separate"/>
        </w:r>
        <w:r>
          <w:rPr>
            <w:noProof/>
            <w:webHidden/>
          </w:rPr>
          <w:t>5</w:t>
        </w:r>
        <w:r>
          <w:rPr>
            <w:noProof/>
            <w:webHidden/>
          </w:rPr>
          <w:fldChar w:fldCharType="end"/>
        </w:r>
      </w:hyperlink>
    </w:p>
    <w:p w14:paraId="674BE62E" w14:textId="24C3D5EB" w:rsidR="00512185" w:rsidRDefault="00512185">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682761" w:history="1">
        <w:r w:rsidRPr="004323D9">
          <w:rPr>
            <w:rStyle w:val="Hyperlink"/>
            <w:noProof/>
          </w:rPr>
          <w:t>1.</w:t>
        </w:r>
        <w:r>
          <w:rPr>
            <w:rFonts w:asciiTheme="minorHAnsi" w:eastAsiaTheme="minorEastAsia" w:hAnsiTheme="minorHAnsi" w:cstheme="minorBidi"/>
            <w:noProof/>
            <w:sz w:val="22"/>
            <w:szCs w:val="22"/>
            <w:lang w:val="vi-VN" w:eastAsia="vi-VN"/>
          </w:rPr>
          <w:tab/>
        </w:r>
        <w:r w:rsidRPr="004323D9">
          <w:rPr>
            <w:rStyle w:val="Hyperlink"/>
            <w:noProof/>
          </w:rPr>
          <w:t>GIỚI THIỆU VỀ ĐỀ TÀI</w:t>
        </w:r>
        <w:r>
          <w:rPr>
            <w:noProof/>
            <w:webHidden/>
          </w:rPr>
          <w:tab/>
        </w:r>
        <w:r>
          <w:rPr>
            <w:noProof/>
            <w:webHidden/>
          </w:rPr>
          <w:fldChar w:fldCharType="begin"/>
        </w:r>
        <w:r>
          <w:rPr>
            <w:noProof/>
            <w:webHidden/>
          </w:rPr>
          <w:instrText xml:space="preserve"> PAGEREF _Toc121682761 \h </w:instrText>
        </w:r>
        <w:r>
          <w:rPr>
            <w:noProof/>
            <w:webHidden/>
          </w:rPr>
        </w:r>
        <w:r>
          <w:rPr>
            <w:noProof/>
            <w:webHidden/>
          </w:rPr>
          <w:fldChar w:fldCharType="separate"/>
        </w:r>
        <w:r>
          <w:rPr>
            <w:noProof/>
            <w:webHidden/>
          </w:rPr>
          <w:t>5</w:t>
        </w:r>
        <w:r>
          <w:rPr>
            <w:noProof/>
            <w:webHidden/>
          </w:rPr>
          <w:fldChar w:fldCharType="end"/>
        </w:r>
      </w:hyperlink>
    </w:p>
    <w:p w14:paraId="65CA53D1" w14:textId="11D87FE6" w:rsidR="00512185" w:rsidRDefault="00512185">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682762" w:history="1">
        <w:r w:rsidRPr="004323D9">
          <w:rPr>
            <w:rStyle w:val="Hyperlink"/>
            <w:noProof/>
          </w:rPr>
          <w:t>2.</w:t>
        </w:r>
        <w:r>
          <w:rPr>
            <w:rFonts w:asciiTheme="minorHAnsi" w:eastAsiaTheme="minorEastAsia" w:hAnsiTheme="minorHAnsi" w:cstheme="minorBidi"/>
            <w:noProof/>
            <w:sz w:val="22"/>
            <w:szCs w:val="22"/>
            <w:lang w:val="vi-VN" w:eastAsia="vi-VN"/>
          </w:rPr>
          <w:tab/>
        </w:r>
        <w:r w:rsidRPr="004323D9">
          <w:rPr>
            <w:rStyle w:val="Hyperlink"/>
            <w:noProof/>
          </w:rPr>
          <w:t>GIỚI THIỆU VỀ CÔNG NGHỆ VÀ THUẬT NGỮ</w:t>
        </w:r>
        <w:r>
          <w:rPr>
            <w:noProof/>
            <w:webHidden/>
          </w:rPr>
          <w:tab/>
        </w:r>
        <w:r>
          <w:rPr>
            <w:noProof/>
            <w:webHidden/>
          </w:rPr>
          <w:fldChar w:fldCharType="begin"/>
        </w:r>
        <w:r>
          <w:rPr>
            <w:noProof/>
            <w:webHidden/>
          </w:rPr>
          <w:instrText xml:space="preserve"> PAGEREF _Toc121682762 \h </w:instrText>
        </w:r>
        <w:r>
          <w:rPr>
            <w:noProof/>
            <w:webHidden/>
          </w:rPr>
        </w:r>
        <w:r>
          <w:rPr>
            <w:noProof/>
            <w:webHidden/>
          </w:rPr>
          <w:fldChar w:fldCharType="separate"/>
        </w:r>
        <w:r>
          <w:rPr>
            <w:noProof/>
            <w:webHidden/>
          </w:rPr>
          <w:t>5</w:t>
        </w:r>
        <w:r>
          <w:rPr>
            <w:noProof/>
            <w:webHidden/>
          </w:rPr>
          <w:fldChar w:fldCharType="end"/>
        </w:r>
      </w:hyperlink>
    </w:p>
    <w:p w14:paraId="1DFE625A" w14:textId="7ADEF62E" w:rsidR="00512185" w:rsidRDefault="00512185">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682763" w:history="1">
        <w:r w:rsidRPr="004323D9">
          <w:rPr>
            <w:rStyle w:val="Hyperlink"/>
            <w:noProof/>
          </w:rPr>
          <w:t>1)</w:t>
        </w:r>
        <w:r>
          <w:rPr>
            <w:rFonts w:asciiTheme="minorHAnsi" w:eastAsiaTheme="minorEastAsia" w:hAnsiTheme="minorHAnsi" w:cstheme="minorBidi"/>
            <w:noProof/>
            <w:sz w:val="22"/>
            <w:szCs w:val="22"/>
            <w:lang w:val="vi-VN" w:eastAsia="vi-VN"/>
          </w:rPr>
          <w:tab/>
        </w:r>
        <w:r w:rsidRPr="004323D9">
          <w:rPr>
            <w:rStyle w:val="Hyperlink"/>
            <w:noProof/>
          </w:rPr>
          <w:t>Docker</w:t>
        </w:r>
        <w:r>
          <w:rPr>
            <w:noProof/>
            <w:webHidden/>
          </w:rPr>
          <w:tab/>
        </w:r>
        <w:r>
          <w:rPr>
            <w:noProof/>
            <w:webHidden/>
          </w:rPr>
          <w:fldChar w:fldCharType="begin"/>
        </w:r>
        <w:r>
          <w:rPr>
            <w:noProof/>
            <w:webHidden/>
          </w:rPr>
          <w:instrText xml:space="preserve"> PAGEREF _Toc121682763 \h </w:instrText>
        </w:r>
        <w:r>
          <w:rPr>
            <w:noProof/>
            <w:webHidden/>
          </w:rPr>
        </w:r>
        <w:r>
          <w:rPr>
            <w:noProof/>
            <w:webHidden/>
          </w:rPr>
          <w:fldChar w:fldCharType="separate"/>
        </w:r>
        <w:r>
          <w:rPr>
            <w:noProof/>
            <w:webHidden/>
          </w:rPr>
          <w:t>5</w:t>
        </w:r>
        <w:r>
          <w:rPr>
            <w:noProof/>
            <w:webHidden/>
          </w:rPr>
          <w:fldChar w:fldCharType="end"/>
        </w:r>
      </w:hyperlink>
    </w:p>
    <w:p w14:paraId="430FDFFA" w14:textId="3CDB412D" w:rsidR="00512185" w:rsidRDefault="00512185">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682764" w:history="1">
        <w:r w:rsidRPr="004323D9">
          <w:rPr>
            <w:rStyle w:val="Hyperlink"/>
            <w:noProof/>
          </w:rPr>
          <w:t>2)</w:t>
        </w:r>
        <w:r>
          <w:rPr>
            <w:rFonts w:asciiTheme="minorHAnsi" w:eastAsiaTheme="minorEastAsia" w:hAnsiTheme="minorHAnsi" w:cstheme="minorBidi"/>
            <w:noProof/>
            <w:sz w:val="22"/>
            <w:szCs w:val="22"/>
            <w:lang w:val="vi-VN" w:eastAsia="vi-VN"/>
          </w:rPr>
          <w:tab/>
        </w:r>
        <w:r w:rsidRPr="004323D9">
          <w:rPr>
            <w:rStyle w:val="Hyperlink"/>
            <w:noProof/>
          </w:rPr>
          <w:t>CI/CD</w:t>
        </w:r>
        <w:r>
          <w:rPr>
            <w:noProof/>
            <w:webHidden/>
          </w:rPr>
          <w:tab/>
        </w:r>
        <w:r>
          <w:rPr>
            <w:noProof/>
            <w:webHidden/>
          </w:rPr>
          <w:fldChar w:fldCharType="begin"/>
        </w:r>
        <w:r>
          <w:rPr>
            <w:noProof/>
            <w:webHidden/>
          </w:rPr>
          <w:instrText xml:space="preserve"> PAGEREF _Toc121682764 \h </w:instrText>
        </w:r>
        <w:r>
          <w:rPr>
            <w:noProof/>
            <w:webHidden/>
          </w:rPr>
        </w:r>
        <w:r>
          <w:rPr>
            <w:noProof/>
            <w:webHidden/>
          </w:rPr>
          <w:fldChar w:fldCharType="separate"/>
        </w:r>
        <w:r>
          <w:rPr>
            <w:noProof/>
            <w:webHidden/>
          </w:rPr>
          <w:t>11</w:t>
        </w:r>
        <w:r>
          <w:rPr>
            <w:noProof/>
            <w:webHidden/>
          </w:rPr>
          <w:fldChar w:fldCharType="end"/>
        </w:r>
      </w:hyperlink>
    </w:p>
    <w:p w14:paraId="53104606" w14:textId="3856D55B" w:rsidR="00512185" w:rsidRDefault="00512185">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682765" w:history="1">
        <w:r w:rsidRPr="004323D9">
          <w:rPr>
            <w:rStyle w:val="Hyperlink"/>
            <w:noProof/>
          </w:rPr>
          <w:t>3)</w:t>
        </w:r>
        <w:r>
          <w:rPr>
            <w:rFonts w:asciiTheme="minorHAnsi" w:eastAsiaTheme="minorEastAsia" w:hAnsiTheme="minorHAnsi" w:cstheme="minorBidi"/>
            <w:noProof/>
            <w:sz w:val="22"/>
            <w:szCs w:val="22"/>
            <w:lang w:val="vi-VN" w:eastAsia="vi-VN"/>
          </w:rPr>
          <w:tab/>
        </w:r>
        <w:r w:rsidRPr="004323D9">
          <w:rPr>
            <w:rStyle w:val="Hyperlink"/>
            <w:noProof/>
          </w:rPr>
          <w:t>VPS</w:t>
        </w:r>
        <w:r>
          <w:rPr>
            <w:noProof/>
            <w:webHidden/>
          </w:rPr>
          <w:tab/>
        </w:r>
        <w:r>
          <w:rPr>
            <w:noProof/>
            <w:webHidden/>
          </w:rPr>
          <w:fldChar w:fldCharType="begin"/>
        </w:r>
        <w:r>
          <w:rPr>
            <w:noProof/>
            <w:webHidden/>
          </w:rPr>
          <w:instrText xml:space="preserve"> PAGEREF _Toc121682765 \h </w:instrText>
        </w:r>
        <w:r>
          <w:rPr>
            <w:noProof/>
            <w:webHidden/>
          </w:rPr>
        </w:r>
        <w:r>
          <w:rPr>
            <w:noProof/>
            <w:webHidden/>
          </w:rPr>
          <w:fldChar w:fldCharType="separate"/>
        </w:r>
        <w:r>
          <w:rPr>
            <w:noProof/>
            <w:webHidden/>
          </w:rPr>
          <w:t>18</w:t>
        </w:r>
        <w:r>
          <w:rPr>
            <w:noProof/>
            <w:webHidden/>
          </w:rPr>
          <w:fldChar w:fldCharType="end"/>
        </w:r>
      </w:hyperlink>
    </w:p>
    <w:p w14:paraId="325B239B" w14:textId="7E0C6B28" w:rsidR="00512185" w:rsidRDefault="00512185">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682766" w:history="1">
        <w:r w:rsidRPr="004323D9">
          <w:rPr>
            <w:rStyle w:val="Hyperlink"/>
            <w:noProof/>
          </w:rPr>
          <w:t>4)</w:t>
        </w:r>
        <w:r>
          <w:rPr>
            <w:rFonts w:asciiTheme="minorHAnsi" w:eastAsiaTheme="minorEastAsia" w:hAnsiTheme="minorHAnsi" w:cstheme="minorBidi"/>
            <w:noProof/>
            <w:sz w:val="22"/>
            <w:szCs w:val="22"/>
            <w:lang w:val="vi-VN" w:eastAsia="vi-VN"/>
          </w:rPr>
          <w:tab/>
        </w:r>
        <w:r w:rsidRPr="004323D9">
          <w:rPr>
            <w:rStyle w:val="Hyperlink"/>
            <w:noProof/>
          </w:rPr>
          <w:t>NODEJS(EXPRESS)</w:t>
        </w:r>
        <w:r>
          <w:rPr>
            <w:noProof/>
            <w:webHidden/>
          </w:rPr>
          <w:tab/>
        </w:r>
        <w:r>
          <w:rPr>
            <w:noProof/>
            <w:webHidden/>
          </w:rPr>
          <w:fldChar w:fldCharType="begin"/>
        </w:r>
        <w:r>
          <w:rPr>
            <w:noProof/>
            <w:webHidden/>
          </w:rPr>
          <w:instrText xml:space="preserve"> PAGEREF _Toc121682766 \h </w:instrText>
        </w:r>
        <w:r>
          <w:rPr>
            <w:noProof/>
            <w:webHidden/>
          </w:rPr>
        </w:r>
        <w:r>
          <w:rPr>
            <w:noProof/>
            <w:webHidden/>
          </w:rPr>
          <w:fldChar w:fldCharType="separate"/>
        </w:r>
        <w:r>
          <w:rPr>
            <w:noProof/>
            <w:webHidden/>
          </w:rPr>
          <w:t>22</w:t>
        </w:r>
        <w:r>
          <w:rPr>
            <w:noProof/>
            <w:webHidden/>
          </w:rPr>
          <w:fldChar w:fldCharType="end"/>
        </w:r>
      </w:hyperlink>
    </w:p>
    <w:p w14:paraId="6D71B976" w14:textId="54E7624E" w:rsidR="00512185" w:rsidRDefault="00512185">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682767" w:history="1">
        <w:r w:rsidRPr="004323D9">
          <w:rPr>
            <w:rStyle w:val="Hyperlink"/>
            <w:noProof/>
          </w:rPr>
          <w:t>5)</w:t>
        </w:r>
        <w:r>
          <w:rPr>
            <w:rFonts w:asciiTheme="minorHAnsi" w:eastAsiaTheme="minorEastAsia" w:hAnsiTheme="minorHAnsi" w:cstheme="minorBidi"/>
            <w:noProof/>
            <w:sz w:val="22"/>
            <w:szCs w:val="22"/>
            <w:lang w:val="vi-VN" w:eastAsia="vi-VN"/>
          </w:rPr>
          <w:tab/>
        </w:r>
        <w:r w:rsidRPr="004323D9">
          <w:rPr>
            <w:rStyle w:val="Hyperlink"/>
            <w:noProof/>
          </w:rPr>
          <w:t>ORM (PRISMA)</w:t>
        </w:r>
        <w:r>
          <w:rPr>
            <w:noProof/>
            <w:webHidden/>
          </w:rPr>
          <w:tab/>
        </w:r>
        <w:r>
          <w:rPr>
            <w:noProof/>
            <w:webHidden/>
          </w:rPr>
          <w:fldChar w:fldCharType="begin"/>
        </w:r>
        <w:r>
          <w:rPr>
            <w:noProof/>
            <w:webHidden/>
          </w:rPr>
          <w:instrText xml:space="preserve"> PAGEREF _Toc121682767 \h </w:instrText>
        </w:r>
        <w:r>
          <w:rPr>
            <w:noProof/>
            <w:webHidden/>
          </w:rPr>
        </w:r>
        <w:r>
          <w:rPr>
            <w:noProof/>
            <w:webHidden/>
          </w:rPr>
          <w:fldChar w:fldCharType="separate"/>
        </w:r>
        <w:r>
          <w:rPr>
            <w:noProof/>
            <w:webHidden/>
          </w:rPr>
          <w:t>23</w:t>
        </w:r>
        <w:r>
          <w:rPr>
            <w:noProof/>
            <w:webHidden/>
          </w:rPr>
          <w:fldChar w:fldCharType="end"/>
        </w:r>
      </w:hyperlink>
    </w:p>
    <w:p w14:paraId="3EE4E0FF" w14:textId="077C079E" w:rsidR="00512185" w:rsidRDefault="00512185">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682768" w:history="1">
        <w:r w:rsidRPr="004323D9">
          <w:rPr>
            <w:rStyle w:val="Hyperlink"/>
            <w:noProof/>
          </w:rPr>
          <w:t>6)</w:t>
        </w:r>
        <w:r>
          <w:rPr>
            <w:rFonts w:asciiTheme="minorHAnsi" w:eastAsiaTheme="minorEastAsia" w:hAnsiTheme="minorHAnsi" w:cstheme="minorBidi"/>
            <w:noProof/>
            <w:sz w:val="22"/>
            <w:szCs w:val="22"/>
            <w:lang w:val="vi-VN" w:eastAsia="vi-VN"/>
          </w:rPr>
          <w:tab/>
        </w:r>
        <w:r w:rsidRPr="004323D9">
          <w:rPr>
            <w:rStyle w:val="Hyperlink"/>
            <w:noProof/>
          </w:rPr>
          <w:t>ReactJS</w:t>
        </w:r>
        <w:r>
          <w:rPr>
            <w:noProof/>
            <w:webHidden/>
          </w:rPr>
          <w:tab/>
        </w:r>
        <w:r>
          <w:rPr>
            <w:noProof/>
            <w:webHidden/>
          </w:rPr>
          <w:fldChar w:fldCharType="begin"/>
        </w:r>
        <w:r>
          <w:rPr>
            <w:noProof/>
            <w:webHidden/>
          </w:rPr>
          <w:instrText xml:space="preserve"> PAGEREF _Toc121682768 \h </w:instrText>
        </w:r>
        <w:r>
          <w:rPr>
            <w:noProof/>
            <w:webHidden/>
          </w:rPr>
        </w:r>
        <w:r>
          <w:rPr>
            <w:noProof/>
            <w:webHidden/>
          </w:rPr>
          <w:fldChar w:fldCharType="separate"/>
        </w:r>
        <w:r>
          <w:rPr>
            <w:noProof/>
            <w:webHidden/>
          </w:rPr>
          <w:t>30</w:t>
        </w:r>
        <w:r>
          <w:rPr>
            <w:noProof/>
            <w:webHidden/>
          </w:rPr>
          <w:fldChar w:fldCharType="end"/>
        </w:r>
      </w:hyperlink>
    </w:p>
    <w:p w14:paraId="6D987DA9" w14:textId="07A46F3E" w:rsidR="00512185" w:rsidRDefault="00512185">
      <w:pPr>
        <w:pStyle w:val="TOC4"/>
        <w:tabs>
          <w:tab w:val="left" w:pos="2560"/>
          <w:tab w:val="right" w:leader="dot" w:pos="9116"/>
        </w:tabs>
        <w:rPr>
          <w:rFonts w:asciiTheme="minorHAnsi" w:eastAsiaTheme="minorEastAsia" w:hAnsiTheme="minorHAnsi" w:cstheme="minorBidi"/>
          <w:noProof/>
          <w:sz w:val="22"/>
          <w:szCs w:val="22"/>
          <w:lang w:val="vi-VN" w:eastAsia="vi-VN"/>
        </w:rPr>
      </w:pPr>
      <w:hyperlink w:anchor="_Toc121682769" w:history="1">
        <w:r w:rsidRPr="004323D9">
          <w:rPr>
            <w:rStyle w:val="Hyperlink"/>
            <w:noProof/>
            <w:lang w:eastAsia="vi-VN"/>
          </w:rPr>
          <w:t>a.</w:t>
        </w:r>
        <w:r>
          <w:rPr>
            <w:rFonts w:asciiTheme="minorHAnsi" w:eastAsiaTheme="minorEastAsia" w:hAnsiTheme="minorHAnsi" w:cstheme="minorBidi"/>
            <w:noProof/>
            <w:sz w:val="22"/>
            <w:szCs w:val="22"/>
            <w:lang w:val="vi-VN" w:eastAsia="vi-VN"/>
          </w:rPr>
          <w:tab/>
        </w:r>
        <w:r w:rsidRPr="004323D9">
          <w:rPr>
            <w:rStyle w:val="Hyperlink"/>
            <w:noProof/>
            <w:lang w:eastAsia="vi-VN"/>
          </w:rPr>
          <w:t>JSX</w:t>
        </w:r>
        <w:r>
          <w:rPr>
            <w:noProof/>
            <w:webHidden/>
          </w:rPr>
          <w:tab/>
        </w:r>
        <w:r>
          <w:rPr>
            <w:noProof/>
            <w:webHidden/>
          </w:rPr>
          <w:fldChar w:fldCharType="begin"/>
        </w:r>
        <w:r>
          <w:rPr>
            <w:noProof/>
            <w:webHidden/>
          </w:rPr>
          <w:instrText xml:space="preserve"> PAGEREF _Toc121682769 \h </w:instrText>
        </w:r>
        <w:r>
          <w:rPr>
            <w:noProof/>
            <w:webHidden/>
          </w:rPr>
        </w:r>
        <w:r>
          <w:rPr>
            <w:noProof/>
            <w:webHidden/>
          </w:rPr>
          <w:fldChar w:fldCharType="separate"/>
        </w:r>
        <w:r>
          <w:rPr>
            <w:noProof/>
            <w:webHidden/>
          </w:rPr>
          <w:t>30</w:t>
        </w:r>
        <w:r>
          <w:rPr>
            <w:noProof/>
            <w:webHidden/>
          </w:rPr>
          <w:fldChar w:fldCharType="end"/>
        </w:r>
      </w:hyperlink>
    </w:p>
    <w:p w14:paraId="0E19B33C" w14:textId="38307872" w:rsidR="00512185" w:rsidRDefault="00512185">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682770" w:history="1">
        <w:r w:rsidRPr="004323D9">
          <w:rPr>
            <w:rStyle w:val="Hyperlink"/>
            <w:noProof/>
          </w:rPr>
          <w:t>b.</w:t>
        </w:r>
        <w:r>
          <w:rPr>
            <w:rFonts w:asciiTheme="minorHAnsi" w:eastAsiaTheme="minorEastAsia" w:hAnsiTheme="minorHAnsi" w:cstheme="minorBidi"/>
            <w:noProof/>
            <w:sz w:val="22"/>
            <w:szCs w:val="22"/>
            <w:lang w:val="vi-VN" w:eastAsia="vi-VN"/>
          </w:rPr>
          <w:tab/>
        </w:r>
        <w:r w:rsidRPr="004323D9">
          <w:rPr>
            <w:rStyle w:val="Hyperlink"/>
            <w:noProof/>
          </w:rPr>
          <w:t>Tại sao lại nên dùng JSX</w:t>
        </w:r>
        <w:r>
          <w:rPr>
            <w:noProof/>
            <w:webHidden/>
          </w:rPr>
          <w:tab/>
        </w:r>
        <w:r>
          <w:rPr>
            <w:noProof/>
            <w:webHidden/>
          </w:rPr>
          <w:fldChar w:fldCharType="begin"/>
        </w:r>
        <w:r>
          <w:rPr>
            <w:noProof/>
            <w:webHidden/>
          </w:rPr>
          <w:instrText xml:space="preserve"> PAGEREF _Toc121682770 \h </w:instrText>
        </w:r>
        <w:r>
          <w:rPr>
            <w:noProof/>
            <w:webHidden/>
          </w:rPr>
        </w:r>
        <w:r>
          <w:rPr>
            <w:noProof/>
            <w:webHidden/>
          </w:rPr>
          <w:fldChar w:fldCharType="separate"/>
        </w:r>
        <w:r>
          <w:rPr>
            <w:noProof/>
            <w:webHidden/>
          </w:rPr>
          <w:t>32</w:t>
        </w:r>
        <w:r>
          <w:rPr>
            <w:noProof/>
            <w:webHidden/>
          </w:rPr>
          <w:fldChar w:fldCharType="end"/>
        </w:r>
      </w:hyperlink>
    </w:p>
    <w:p w14:paraId="0AFDBB93" w14:textId="380BD60B" w:rsidR="00512185" w:rsidRDefault="00512185">
      <w:pPr>
        <w:pStyle w:val="TOC4"/>
        <w:tabs>
          <w:tab w:val="left" w:pos="2560"/>
          <w:tab w:val="right" w:leader="dot" w:pos="9116"/>
        </w:tabs>
        <w:rPr>
          <w:rFonts w:asciiTheme="minorHAnsi" w:eastAsiaTheme="minorEastAsia" w:hAnsiTheme="minorHAnsi" w:cstheme="minorBidi"/>
          <w:noProof/>
          <w:sz w:val="22"/>
          <w:szCs w:val="22"/>
          <w:lang w:val="vi-VN" w:eastAsia="vi-VN"/>
        </w:rPr>
      </w:pPr>
      <w:hyperlink w:anchor="_Toc121682771" w:history="1">
        <w:r w:rsidRPr="004323D9">
          <w:rPr>
            <w:rStyle w:val="Hyperlink"/>
            <w:noProof/>
          </w:rPr>
          <w:t>c.</w:t>
        </w:r>
        <w:r>
          <w:rPr>
            <w:rFonts w:asciiTheme="minorHAnsi" w:eastAsiaTheme="minorEastAsia" w:hAnsiTheme="minorHAnsi" w:cstheme="minorBidi"/>
            <w:noProof/>
            <w:sz w:val="22"/>
            <w:szCs w:val="22"/>
            <w:lang w:val="vi-VN" w:eastAsia="vi-VN"/>
          </w:rPr>
          <w:tab/>
        </w:r>
        <w:r w:rsidRPr="004323D9">
          <w:rPr>
            <w:rStyle w:val="Hyperlink"/>
            <w:noProof/>
          </w:rPr>
          <w:t>Components</w:t>
        </w:r>
        <w:r>
          <w:rPr>
            <w:noProof/>
            <w:webHidden/>
          </w:rPr>
          <w:tab/>
        </w:r>
        <w:r>
          <w:rPr>
            <w:noProof/>
            <w:webHidden/>
          </w:rPr>
          <w:fldChar w:fldCharType="begin"/>
        </w:r>
        <w:r>
          <w:rPr>
            <w:noProof/>
            <w:webHidden/>
          </w:rPr>
          <w:instrText xml:space="preserve"> PAGEREF _Toc121682771 \h </w:instrText>
        </w:r>
        <w:r>
          <w:rPr>
            <w:noProof/>
            <w:webHidden/>
          </w:rPr>
        </w:r>
        <w:r>
          <w:rPr>
            <w:noProof/>
            <w:webHidden/>
          </w:rPr>
          <w:fldChar w:fldCharType="separate"/>
        </w:r>
        <w:r>
          <w:rPr>
            <w:noProof/>
            <w:webHidden/>
          </w:rPr>
          <w:t>33</w:t>
        </w:r>
        <w:r>
          <w:rPr>
            <w:noProof/>
            <w:webHidden/>
          </w:rPr>
          <w:fldChar w:fldCharType="end"/>
        </w:r>
      </w:hyperlink>
    </w:p>
    <w:p w14:paraId="4311A169" w14:textId="06CA87C8" w:rsidR="00512185" w:rsidRDefault="00512185">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682772" w:history="1">
        <w:r w:rsidRPr="004323D9">
          <w:rPr>
            <w:rStyle w:val="Hyperlink"/>
            <w:noProof/>
          </w:rPr>
          <w:t>d.</w:t>
        </w:r>
        <w:r>
          <w:rPr>
            <w:rFonts w:asciiTheme="minorHAnsi" w:eastAsiaTheme="minorEastAsia" w:hAnsiTheme="minorHAnsi" w:cstheme="minorBidi"/>
            <w:noProof/>
            <w:sz w:val="22"/>
            <w:szCs w:val="22"/>
            <w:lang w:val="vi-VN" w:eastAsia="vi-VN"/>
          </w:rPr>
          <w:tab/>
        </w:r>
        <w:r w:rsidRPr="004323D9">
          <w:rPr>
            <w:rStyle w:val="Hyperlink"/>
            <w:noProof/>
            <w:shd w:val="clear" w:color="auto" w:fill="FFFFFF"/>
          </w:rPr>
          <w:t>Lifecycle</w:t>
        </w:r>
        <w:r>
          <w:rPr>
            <w:noProof/>
            <w:webHidden/>
          </w:rPr>
          <w:tab/>
        </w:r>
        <w:r>
          <w:rPr>
            <w:noProof/>
            <w:webHidden/>
          </w:rPr>
          <w:fldChar w:fldCharType="begin"/>
        </w:r>
        <w:r>
          <w:rPr>
            <w:noProof/>
            <w:webHidden/>
          </w:rPr>
          <w:instrText xml:space="preserve"> PAGEREF _Toc121682772 \h </w:instrText>
        </w:r>
        <w:r>
          <w:rPr>
            <w:noProof/>
            <w:webHidden/>
          </w:rPr>
        </w:r>
        <w:r>
          <w:rPr>
            <w:noProof/>
            <w:webHidden/>
          </w:rPr>
          <w:fldChar w:fldCharType="separate"/>
        </w:r>
        <w:r>
          <w:rPr>
            <w:noProof/>
            <w:webHidden/>
          </w:rPr>
          <w:t>34</w:t>
        </w:r>
        <w:r>
          <w:rPr>
            <w:noProof/>
            <w:webHidden/>
          </w:rPr>
          <w:fldChar w:fldCharType="end"/>
        </w:r>
      </w:hyperlink>
    </w:p>
    <w:p w14:paraId="166A1D07" w14:textId="03B046DF" w:rsidR="00512185" w:rsidRDefault="00512185">
      <w:pPr>
        <w:pStyle w:val="TOC4"/>
        <w:tabs>
          <w:tab w:val="left" w:pos="2560"/>
          <w:tab w:val="right" w:leader="dot" w:pos="9116"/>
        </w:tabs>
        <w:rPr>
          <w:rFonts w:asciiTheme="minorHAnsi" w:eastAsiaTheme="minorEastAsia" w:hAnsiTheme="minorHAnsi" w:cstheme="minorBidi"/>
          <w:noProof/>
          <w:sz w:val="22"/>
          <w:szCs w:val="22"/>
          <w:lang w:val="vi-VN" w:eastAsia="vi-VN"/>
        </w:rPr>
      </w:pPr>
      <w:hyperlink w:anchor="_Toc121682773" w:history="1">
        <w:r w:rsidRPr="004323D9">
          <w:rPr>
            <w:rStyle w:val="Hyperlink"/>
            <w:noProof/>
          </w:rPr>
          <w:t>e.</w:t>
        </w:r>
        <w:r>
          <w:rPr>
            <w:rFonts w:asciiTheme="minorHAnsi" w:eastAsiaTheme="minorEastAsia" w:hAnsiTheme="minorHAnsi" w:cstheme="minorBidi"/>
            <w:noProof/>
            <w:sz w:val="22"/>
            <w:szCs w:val="22"/>
            <w:lang w:val="vi-VN" w:eastAsia="vi-VN"/>
          </w:rPr>
          <w:tab/>
        </w:r>
        <w:r w:rsidRPr="004323D9">
          <w:rPr>
            <w:rStyle w:val="Hyperlink"/>
            <w:noProof/>
          </w:rPr>
          <w:t>Props và State</w:t>
        </w:r>
        <w:r>
          <w:rPr>
            <w:noProof/>
            <w:webHidden/>
          </w:rPr>
          <w:tab/>
        </w:r>
        <w:r>
          <w:rPr>
            <w:noProof/>
            <w:webHidden/>
          </w:rPr>
          <w:fldChar w:fldCharType="begin"/>
        </w:r>
        <w:r>
          <w:rPr>
            <w:noProof/>
            <w:webHidden/>
          </w:rPr>
          <w:instrText xml:space="preserve"> PAGEREF _Toc121682773 \h </w:instrText>
        </w:r>
        <w:r>
          <w:rPr>
            <w:noProof/>
            <w:webHidden/>
          </w:rPr>
        </w:r>
        <w:r>
          <w:rPr>
            <w:noProof/>
            <w:webHidden/>
          </w:rPr>
          <w:fldChar w:fldCharType="separate"/>
        </w:r>
        <w:r>
          <w:rPr>
            <w:noProof/>
            <w:webHidden/>
          </w:rPr>
          <w:t>35</w:t>
        </w:r>
        <w:r>
          <w:rPr>
            <w:noProof/>
            <w:webHidden/>
          </w:rPr>
          <w:fldChar w:fldCharType="end"/>
        </w:r>
      </w:hyperlink>
    </w:p>
    <w:p w14:paraId="7FE84DE3" w14:textId="517170E2" w:rsidR="00512185" w:rsidRDefault="00512185">
      <w:pPr>
        <w:pStyle w:val="TOC4"/>
        <w:tabs>
          <w:tab w:val="left" w:pos="2532"/>
          <w:tab w:val="right" w:leader="dot" w:pos="9116"/>
        </w:tabs>
        <w:rPr>
          <w:rFonts w:asciiTheme="minorHAnsi" w:eastAsiaTheme="minorEastAsia" w:hAnsiTheme="minorHAnsi" w:cstheme="minorBidi"/>
          <w:noProof/>
          <w:sz w:val="22"/>
          <w:szCs w:val="22"/>
          <w:lang w:val="vi-VN" w:eastAsia="vi-VN"/>
        </w:rPr>
      </w:pPr>
      <w:hyperlink w:anchor="_Toc121682774" w:history="1">
        <w:r w:rsidRPr="004323D9">
          <w:rPr>
            <w:rStyle w:val="Hyperlink"/>
            <w:noProof/>
          </w:rPr>
          <w:t>f.</w:t>
        </w:r>
        <w:r>
          <w:rPr>
            <w:rFonts w:asciiTheme="minorHAnsi" w:eastAsiaTheme="minorEastAsia" w:hAnsiTheme="minorHAnsi" w:cstheme="minorBidi"/>
            <w:noProof/>
            <w:sz w:val="22"/>
            <w:szCs w:val="22"/>
            <w:lang w:val="vi-VN" w:eastAsia="vi-VN"/>
          </w:rPr>
          <w:tab/>
        </w:r>
        <w:r w:rsidRPr="004323D9">
          <w:rPr>
            <w:rStyle w:val="Hyperlink"/>
            <w:noProof/>
          </w:rPr>
          <w:t>Hook</w:t>
        </w:r>
        <w:r>
          <w:rPr>
            <w:noProof/>
            <w:webHidden/>
          </w:rPr>
          <w:tab/>
        </w:r>
        <w:r>
          <w:rPr>
            <w:noProof/>
            <w:webHidden/>
          </w:rPr>
          <w:fldChar w:fldCharType="begin"/>
        </w:r>
        <w:r>
          <w:rPr>
            <w:noProof/>
            <w:webHidden/>
          </w:rPr>
          <w:instrText xml:space="preserve"> PAGEREF _Toc121682774 \h </w:instrText>
        </w:r>
        <w:r>
          <w:rPr>
            <w:noProof/>
            <w:webHidden/>
          </w:rPr>
        </w:r>
        <w:r>
          <w:rPr>
            <w:noProof/>
            <w:webHidden/>
          </w:rPr>
          <w:fldChar w:fldCharType="separate"/>
        </w:r>
        <w:r>
          <w:rPr>
            <w:noProof/>
            <w:webHidden/>
          </w:rPr>
          <w:t>36</w:t>
        </w:r>
        <w:r>
          <w:rPr>
            <w:noProof/>
            <w:webHidden/>
          </w:rPr>
          <w:fldChar w:fldCharType="end"/>
        </w:r>
      </w:hyperlink>
    </w:p>
    <w:p w14:paraId="0E00EE16" w14:textId="6FDF0189" w:rsidR="00512185" w:rsidRDefault="00512185">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682775" w:history="1">
        <w:r w:rsidRPr="004323D9">
          <w:rPr>
            <w:rStyle w:val="Hyperlink"/>
            <w:noProof/>
          </w:rPr>
          <w:t>7)</w:t>
        </w:r>
        <w:r>
          <w:rPr>
            <w:rFonts w:asciiTheme="minorHAnsi" w:eastAsiaTheme="minorEastAsia" w:hAnsiTheme="minorHAnsi" w:cstheme="minorBidi"/>
            <w:noProof/>
            <w:sz w:val="22"/>
            <w:szCs w:val="22"/>
            <w:lang w:val="vi-VN" w:eastAsia="vi-VN"/>
          </w:rPr>
          <w:tab/>
        </w:r>
        <w:r w:rsidRPr="004323D9">
          <w:rPr>
            <w:rStyle w:val="Hyperlink"/>
            <w:noProof/>
          </w:rPr>
          <w:t>Redux</w:t>
        </w:r>
        <w:r>
          <w:rPr>
            <w:noProof/>
            <w:webHidden/>
          </w:rPr>
          <w:tab/>
        </w:r>
        <w:r>
          <w:rPr>
            <w:noProof/>
            <w:webHidden/>
          </w:rPr>
          <w:fldChar w:fldCharType="begin"/>
        </w:r>
        <w:r>
          <w:rPr>
            <w:noProof/>
            <w:webHidden/>
          </w:rPr>
          <w:instrText xml:space="preserve"> PAGEREF _Toc121682775 \h </w:instrText>
        </w:r>
        <w:r>
          <w:rPr>
            <w:noProof/>
            <w:webHidden/>
          </w:rPr>
        </w:r>
        <w:r>
          <w:rPr>
            <w:noProof/>
            <w:webHidden/>
          </w:rPr>
          <w:fldChar w:fldCharType="separate"/>
        </w:r>
        <w:r>
          <w:rPr>
            <w:noProof/>
            <w:webHidden/>
          </w:rPr>
          <w:t>44</w:t>
        </w:r>
        <w:r>
          <w:rPr>
            <w:noProof/>
            <w:webHidden/>
          </w:rPr>
          <w:fldChar w:fldCharType="end"/>
        </w:r>
      </w:hyperlink>
    </w:p>
    <w:p w14:paraId="54BA75C4" w14:textId="1C313606" w:rsidR="00512185" w:rsidRDefault="00512185">
      <w:pPr>
        <w:pStyle w:val="TOC4"/>
        <w:tabs>
          <w:tab w:val="left" w:pos="2560"/>
          <w:tab w:val="right" w:leader="dot" w:pos="9116"/>
        </w:tabs>
        <w:rPr>
          <w:rFonts w:asciiTheme="minorHAnsi" w:eastAsiaTheme="minorEastAsia" w:hAnsiTheme="minorHAnsi" w:cstheme="minorBidi"/>
          <w:noProof/>
          <w:sz w:val="22"/>
          <w:szCs w:val="22"/>
          <w:lang w:val="vi-VN" w:eastAsia="vi-VN"/>
        </w:rPr>
      </w:pPr>
      <w:hyperlink w:anchor="_Toc121682776" w:history="1">
        <w:r w:rsidRPr="004323D9">
          <w:rPr>
            <w:rStyle w:val="Hyperlink"/>
            <w:noProof/>
          </w:rPr>
          <w:t>a.</w:t>
        </w:r>
        <w:r>
          <w:rPr>
            <w:rFonts w:asciiTheme="minorHAnsi" w:eastAsiaTheme="minorEastAsia" w:hAnsiTheme="minorHAnsi" w:cstheme="minorBidi"/>
            <w:noProof/>
            <w:sz w:val="22"/>
            <w:szCs w:val="22"/>
            <w:lang w:val="vi-VN" w:eastAsia="vi-VN"/>
          </w:rPr>
          <w:tab/>
        </w:r>
        <w:r w:rsidRPr="004323D9">
          <w:rPr>
            <w:rStyle w:val="Hyperlink"/>
            <w:noProof/>
          </w:rPr>
          <w:t>Action</w:t>
        </w:r>
        <w:r>
          <w:rPr>
            <w:noProof/>
            <w:webHidden/>
          </w:rPr>
          <w:tab/>
        </w:r>
        <w:r>
          <w:rPr>
            <w:noProof/>
            <w:webHidden/>
          </w:rPr>
          <w:fldChar w:fldCharType="begin"/>
        </w:r>
        <w:r>
          <w:rPr>
            <w:noProof/>
            <w:webHidden/>
          </w:rPr>
          <w:instrText xml:space="preserve"> PAGEREF _Toc121682776 \h </w:instrText>
        </w:r>
        <w:r>
          <w:rPr>
            <w:noProof/>
            <w:webHidden/>
          </w:rPr>
        </w:r>
        <w:r>
          <w:rPr>
            <w:noProof/>
            <w:webHidden/>
          </w:rPr>
          <w:fldChar w:fldCharType="separate"/>
        </w:r>
        <w:r>
          <w:rPr>
            <w:noProof/>
            <w:webHidden/>
          </w:rPr>
          <w:t>46</w:t>
        </w:r>
        <w:r>
          <w:rPr>
            <w:noProof/>
            <w:webHidden/>
          </w:rPr>
          <w:fldChar w:fldCharType="end"/>
        </w:r>
      </w:hyperlink>
    </w:p>
    <w:p w14:paraId="1044CDC0" w14:textId="4515B0D6" w:rsidR="00512185" w:rsidRDefault="00512185">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682777" w:history="1">
        <w:r w:rsidRPr="004323D9">
          <w:rPr>
            <w:rStyle w:val="Hyperlink"/>
            <w:noProof/>
          </w:rPr>
          <w:t>b.</w:t>
        </w:r>
        <w:r>
          <w:rPr>
            <w:rFonts w:asciiTheme="minorHAnsi" w:eastAsiaTheme="minorEastAsia" w:hAnsiTheme="minorHAnsi" w:cstheme="minorBidi"/>
            <w:noProof/>
            <w:sz w:val="22"/>
            <w:szCs w:val="22"/>
            <w:lang w:val="vi-VN" w:eastAsia="vi-VN"/>
          </w:rPr>
          <w:tab/>
        </w:r>
        <w:r w:rsidRPr="004323D9">
          <w:rPr>
            <w:rStyle w:val="Hyperlink"/>
            <w:bCs/>
            <w:noProof/>
          </w:rPr>
          <w:t>Reducers</w:t>
        </w:r>
        <w:r>
          <w:rPr>
            <w:noProof/>
            <w:webHidden/>
          </w:rPr>
          <w:tab/>
        </w:r>
        <w:r>
          <w:rPr>
            <w:noProof/>
            <w:webHidden/>
          </w:rPr>
          <w:fldChar w:fldCharType="begin"/>
        </w:r>
        <w:r>
          <w:rPr>
            <w:noProof/>
            <w:webHidden/>
          </w:rPr>
          <w:instrText xml:space="preserve"> PAGEREF _Toc121682777 \h </w:instrText>
        </w:r>
        <w:r>
          <w:rPr>
            <w:noProof/>
            <w:webHidden/>
          </w:rPr>
        </w:r>
        <w:r>
          <w:rPr>
            <w:noProof/>
            <w:webHidden/>
          </w:rPr>
          <w:fldChar w:fldCharType="separate"/>
        </w:r>
        <w:r>
          <w:rPr>
            <w:noProof/>
            <w:webHidden/>
          </w:rPr>
          <w:t>47</w:t>
        </w:r>
        <w:r>
          <w:rPr>
            <w:noProof/>
            <w:webHidden/>
          </w:rPr>
          <w:fldChar w:fldCharType="end"/>
        </w:r>
      </w:hyperlink>
    </w:p>
    <w:p w14:paraId="3A9607A8" w14:textId="49221853" w:rsidR="00512185" w:rsidRDefault="00512185">
      <w:pPr>
        <w:pStyle w:val="TOC4"/>
        <w:tabs>
          <w:tab w:val="left" w:pos="2560"/>
          <w:tab w:val="right" w:leader="dot" w:pos="9116"/>
        </w:tabs>
        <w:rPr>
          <w:rFonts w:asciiTheme="minorHAnsi" w:eastAsiaTheme="minorEastAsia" w:hAnsiTheme="minorHAnsi" w:cstheme="minorBidi"/>
          <w:noProof/>
          <w:sz w:val="22"/>
          <w:szCs w:val="22"/>
          <w:lang w:val="vi-VN" w:eastAsia="vi-VN"/>
        </w:rPr>
      </w:pPr>
      <w:hyperlink w:anchor="_Toc121682778" w:history="1">
        <w:r w:rsidRPr="004323D9">
          <w:rPr>
            <w:rStyle w:val="Hyperlink"/>
            <w:noProof/>
            <w:lang w:eastAsia="vi-VN"/>
          </w:rPr>
          <w:t>c.</w:t>
        </w:r>
        <w:r>
          <w:rPr>
            <w:rFonts w:asciiTheme="minorHAnsi" w:eastAsiaTheme="minorEastAsia" w:hAnsiTheme="minorHAnsi" w:cstheme="minorBidi"/>
            <w:noProof/>
            <w:sz w:val="22"/>
            <w:szCs w:val="22"/>
            <w:lang w:val="vi-VN" w:eastAsia="vi-VN"/>
          </w:rPr>
          <w:tab/>
        </w:r>
        <w:r w:rsidRPr="004323D9">
          <w:rPr>
            <w:rStyle w:val="Hyperlink"/>
            <w:noProof/>
            <w:lang w:eastAsia="vi-VN"/>
          </w:rPr>
          <w:t>Store</w:t>
        </w:r>
        <w:r>
          <w:rPr>
            <w:noProof/>
            <w:webHidden/>
          </w:rPr>
          <w:tab/>
        </w:r>
        <w:r>
          <w:rPr>
            <w:noProof/>
            <w:webHidden/>
          </w:rPr>
          <w:fldChar w:fldCharType="begin"/>
        </w:r>
        <w:r>
          <w:rPr>
            <w:noProof/>
            <w:webHidden/>
          </w:rPr>
          <w:instrText xml:space="preserve"> PAGEREF _Toc121682778 \h </w:instrText>
        </w:r>
        <w:r>
          <w:rPr>
            <w:noProof/>
            <w:webHidden/>
          </w:rPr>
        </w:r>
        <w:r>
          <w:rPr>
            <w:noProof/>
            <w:webHidden/>
          </w:rPr>
          <w:fldChar w:fldCharType="separate"/>
        </w:r>
        <w:r>
          <w:rPr>
            <w:noProof/>
            <w:webHidden/>
          </w:rPr>
          <w:t>49</w:t>
        </w:r>
        <w:r>
          <w:rPr>
            <w:noProof/>
            <w:webHidden/>
          </w:rPr>
          <w:fldChar w:fldCharType="end"/>
        </w:r>
      </w:hyperlink>
    </w:p>
    <w:p w14:paraId="28B087C2" w14:textId="19719F45" w:rsidR="00512185" w:rsidRDefault="00512185">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682779" w:history="1">
        <w:r w:rsidRPr="004323D9">
          <w:rPr>
            <w:rStyle w:val="Hyperlink"/>
            <w:noProof/>
          </w:rPr>
          <w:t>g.</w:t>
        </w:r>
        <w:r>
          <w:rPr>
            <w:rFonts w:asciiTheme="minorHAnsi" w:eastAsiaTheme="minorEastAsia" w:hAnsiTheme="minorHAnsi" w:cstheme="minorBidi"/>
            <w:noProof/>
            <w:sz w:val="22"/>
            <w:szCs w:val="22"/>
            <w:lang w:val="vi-VN" w:eastAsia="vi-VN"/>
          </w:rPr>
          <w:tab/>
        </w:r>
        <w:r w:rsidRPr="004323D9">
          <w:rPr>
            <w:rStyle w:val="Hyperlink"/>
            <w:noProof/>
          </w:rPr>
          <w:t>Sử dụng Redux</w:t>
        </w:r>
        <w:r>
          <w:rPr>
            <w:noProof/>
            <w:webHidden/>
          </w:rPr>
          <w:tab/>
        </w:r>
        <w:r>
          <w:rPr>
            <w:noProof/>
            <w:webHidden/>
          </w:rPr>
          <w:fldChar w:fldCharType="begin"/>
        </w:r>
        <w:r>
          <w:rPr>
            <w:noProof/>
            <w:webHidden/>
          </w:rPr>
          <w:instrText xml:space="preserve"> PAGEREF _Toc121682779 \h </w:instrText>
        </w:r>
        <w:r>
          <w:rPr>
            <w:noProof/>
            <w:webHidden/>
          </w:rPr>
        </w:r>
        <w:r>
          <w:rPr>
            <w:noProof/>
            <w:webHidden/>
          </w:rPr>
          <w:fldChar w:fldCharType="separate"/>
        </w:r>
        <w:r>
          <w:rPr>
            <w:noProof/>
            <w:webHidden/>
          </w:rPr>
          <w:t>49</w:t>
        </w:r>
        <w:r>
          <w:rPr>
            <w:noProof/>
            <w:webHidden/>
          </w:rPr>
          <w:fldChar w:fldCharType="end"/>
        </w:r>
      </w:hyperlink>
    </w:p>
    <w:p w14:paraId="1754DB25" w14:textId="50CEF777" w:rsidR="00512185" w:rsidRDefault="00512185">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682780" w:history="1">
        <w:r w:rsidRPr="004323D9">
          <w:rPr>
            <w:rStyle w:val="Hyperlink"/>
            <w:noProof/>
          </w:rPr>
          <w:t>h.</w:t>
        </w:r>
        <w:r>
          <w:rPr>
            <w:rFonts w:asciiTheme="minorHAnsi" w:eastAsiaTheme="minorEastAsia" w:hAnsiTheme="minorHAnsi" w:cstheme="minorBidi"/>
            <w:noProof/>
            <w:sz w:val="22"/>
            <w:szCs w:val="22"/>
            <w:lang w:val="vi-VN" w:eastAsia="vi-VN"/>
          </w:rPr>
          <w:tab/>
        </w:r>
        <w:r w:rsidRPr="004323D9">
          <w:rPr>
            <w:rStyle w:val="Hyperlink"/>
            <w:noProof/>
          </w:rPr>
          <w:t>Redux-toolkit</w:t>
        </w:r>
        <w:r>
          <w:rPr>
            <w:noProof/>
            <w:webHidden/>
          </w:rPr>
          <w:tab/>
        </w:r>
        <w:r>
          <w:rPr>
            <w:noProof/>
            <w:webHidden/>
          </w:rPr>
          <w:fldChar w:fldCharType="begin"/>
        </w:r>
        <w:r>
          <w:rPr>
            <w:noProof/>
            <w:webHidden/>
          </w:rPr>
          <w:instrText xml:space="preserve"> PAGEREF _Toc121682780 \h </w:instrText>
        </w:r>
        <w:r>
          <w:rPr>
            <w:noProof/>
            <w:webHidden/>
          </w:rPr>
        </w:r>
        <w:r>
          <w:rPr>
            <w:noProof/>
            <w:webHidden/>
          </w:rPr>
          <w:fldChar w:fldCharType="separate"/>
        </w:r>
        <w:r>
          <w:rPr>
            <w:noProof/>
            <w:webHidden/>
          </w:rPr>
          <w:t>49</w:t>
        </w:r>
        <w:r>
          <w:rPr>
            <w:noProof/>
            <w:webHidden/>
          </w:rPr>
          <w:fldChar w:fldCharType="end"/>
        </w:r>
      </w:hyperlink>
    </w:p>
    <w:p w14:paraId="2D67E0BA" w14:textId="0566B478" w:rsidR="00512185" w:rsidRDefault="00512185">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682781" w:history="1">
        <w:r w:rsidRPr="004323D9">
          <w:rPr>
            <w:rStyle w:val="Hyperlink"/>
            <w:noProof/>
          </w:rPr>
          <w:t>8)</w:t>
        </w:r>
        <w:r>
          <w:rPr>
            <w:rFonts w:asciiTheme="minorHAnsi" w:eastAsiaTheme="minorEastAsia" w:hAnsiTheme="minorHAnsi" w:cstheme="minorBidi"/>
            <w:noProof/>
            <w:sz w:val="22"/>
            <w:szCs w:val="22"/>
            <w:lang w:val="vi-VN" w:eastAsia="vi-VN"/>
          </w:rPr>
          <w:tab/>
        </w:r>
        <w:r w:rsidRPr="004323D9">
          <w:rPr>
            <w:rStyle w:val="Hyperlink"/>
            <w:noProof/>
          </w:rPr>
          <w:t>Typecript</w:t>
        </w:r>
        <w:r>
          <w:rPr>
            <w:noProof/>
            <w:webHidden/>
          </w:rPr>
          <w:tab/>
        </w:r>
        <w:r>
          <w:rPr>
            <w:noProof/>
            <w:webHidden/>
          </w:rPr>
          <w:fldChar w:fldCharType="begin"/>
        </w:r>
        <w:r>
          <w:rPr>
            <w:noProof/>
            <w:webHidden/>
          </w:rPr>
          <w:instrText xml:space="preserve"> PAGEREF _Toc121682781 \h </w:instrText>
        </w:r>
        <w:r>
          <w:rPr>
            <w:noProof/>
            <w:webHidden/>
          </w:rPr>
        </w:r>
        <w:r>
          <w:rPr>
            <w:noProof/>
            <w:webHidden/>
          </w:rPr>
          <w:fldChar w:fldCharType="separate"/>
        </w:r>
        <w:r>
          <w:rPr>
            <w:noProof/>
            <w:webHidden/>
          </w:rPr>
          <w:t>51</w:t>
        </w:r>
        <w:r>
          <w:rPr>
            <w:noProof/>
            <w:webHidden/>
          </w:rPr>
          <w:fldChar w:fldCharType="end"/>
        </w:r>
      </w:hyperlink>
    </w:p>
    <w:p w14:paraId="05250196" w14:textId="1FFB22A2" w:rsidR="00512185" w:rsidRDefault="00512185">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682782" w:history="1">
        <w:r w:rsidRPr="004323D9">
          <w:rPr>
            <w:rStyle w:val="Hyperlink"/>
            <w:b/>
            <w:noProof/>
          </w:rPr>
          <w:t>a.</w:t>
        </w:r>
        <w:r>
          <w:rPr>
            <w:rFonts w:asciiTheme="minorHAnsi" w:eastAsiaTheme="minorEastAsia" w:hAnsiTheme="minorHAnsi" w:cstheme="minorBidi"/>
            <w:noProof/>
            <w:sz w:val="22"/>
            <w:szCs w:val="22"/>
            <w:lang w:val="vi-VN" w:eastAsia="vi-VN"/>
          </w:rPr>
          <w:tab/>
        </w:r>
        <w:r w:rsidRPr="004323D9">
          <w:rPr>
            <w:rStyle w:val="Hyperlink"/>
            <w:noProof/>
          </w:rPr>
          <w:t>Ưu điểm của Typescript:</w:t>
        </w:r>
        <w:r>
          <w:rPr>
            <w:noProof/>
            <w:webHidden/>
          </w:rPr>
          <w:tab/>
        </w:r>
        <w:r>
          <w:rPr>
            <w:noProof/>
            <w:webHidden/>
          </w:rPr>
          <w:fldChar w:fldCharType="begin"/>
        </w:r>
        <w:r>
          <w:rPr>
            <w:noProof/>
            <w:webHidden/>
          </w:rPr>
          <w:instrText xml:space="preserve"> PAGEREF _Toc121682782 \h </w:instrText>
        </w:r>
        <w:r>
          <w:rPr>
            <w:noProof/>
            <w:webHidden/>
          </w:rPr>
        </w:r>
        <w:r>
          <w:rPr>
            <w:noProof/>
            <w:webHidden/>
          </w:rPr>
          <w:fldChar w:fldCharType="separate"/>
        </w:r>
        <w:r>
          <w:rPr>
            <w:noProof/>
            <w:webHidden/>
          </w:rPr>
          <w:t>51</w:t>
        </w:r>
        <w:r>
          <w:rPr>
            <w:noProof/>
            <w:webHidden/>
          </w:rPr>
          <w:fldChar w:fldCharType="end"/>
        </w:r>
      </w:hyperlink>
    </w:p>
    <w:p w14:paraId="77BA8BF0" w14:textId="38CD4599" w:rsidR="00512185" w:rsidRDefault="00512185">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682783" w:history="1">
        <w:r w:rsidRPr="004323D9">
          <w:rPr>
            <w:rStyle w:val="Hyperlink"/>
            <w:noProof/>
          </w:rPr>
          <w:t>b.</w:t>
        </w:r>
        <w:r>
          <w:rPr>
            <w:rFonts w:asciiTheme="minorHAnsi" w:eastAsiaTheme="minorEastAsia" w:hAnsiTheme="minorHAnsi" w:cstheme="minorBidi"/>
            <w:noProof/>
            <w:sz w:val="22"/>
            <w:szCs w:val="22"/>
            <w:lang w:val="vi-VN" w:eastAsia="vi-VN"/>
          </w:rPr>
          <w:tab/>
        </w:r>
        <w:r w:rsidRPr="004323D9">
          <w:rPr>
            <w:rStyle w:val="Hyperlink"/>
            <w:noProof/>
          </w:rPr>
          <w:t>Basic Types:</w:t>
        </w:r>
        <w:r>
          <w:rPr>
            <w:noProof/>
            <w:webHidden/>
          </w:rPr>
          <w:tab/>
        </w:r>
        <w:r>
          <w:rPr>
            <w:noProof/>
            <w:webHidden/>
          </w:rPr>
          <w:fldChar w:fldCharType="begin"/>
        </w:r>
        <w:r>
          <w:rPr>
            <w:noProof/>
            <w:webHidden/>
          </w:rPr>
          <w:instrText xml:space="preserve"> PAGEREF _Toc121682783 \h </w:instrText>
        </w:r>
        <w:r>
          <w:rPr>
            <w:noProof/>
            <w:webHidden/>
          </w:rPr>
        </w:r>
        <w:r>
          <w:rPr>
            <w:noProof/>
            <w:webHidden/>
          </w:rPr>
          <w:fldChar w:fldCharType="separate"/>
        </w:r>
        <w:r>
          <w:rPr>
            <w:noProof/>
            <w:webHidden/>
          </w:rPr>
          <w:t>52</w:t>
        </w:r>
        <w:r>
          <w:rPr>
            <w:noProof/>
            <w:webHidden/>
          </w:rPr>
          <w:fldChar w:fldCharType="end"/>
        </w:r>
      </w:hyperlink>
    </w:p>
    <w:p w14:paraId="4A977C16" w14:textId="494C761E" w:rsidR="00512185" w:rsidRDefault="00512185">
      <w:pPr>
        <w:pStyle w:val="TOC4"/>
        <w:tabs>
          <w:tab w:val="left" w:pos="2560"/>
          <w:tab w:val="right" w:leader="dot" w:pos="9116"/>
        </w:tabs>
        <w:rPr>
          <w:rFonts w:asciiTheme="minorHAnsi" w:eastAsiaTheme="minorEastAsia" w:hAnsiTheme="minorHAnsi" w:cstheme="minorBidi"/>
          <w:noProof/>
          <w:sz w:val="22"/>
          <w:szCs w:val="22"/>
          <w:lang w:val="vi-VN" w:eastAsia="vi-VN"/>
        </w:rPr>
      </w:pPr>
      <w:hyperlink w:anchor="_Toc121682784" w:history="1">
        <w:r w:rsidRPr="004323D9">
          <w:rPr>
            <w:rStyle w:val="Hyperlink"/>
            <w:noProof/>
          </w:rPr>
          <w:t>c.</w:t>
        </w:r>
        <w:r>
          <w:rPr>
            <w:rFonts w:asciiTheme="minorHAnsi" w:eastAsiaTheme="minorEastAsia" w:hAnsiTheme="minorHAnsi" w:cstheme="minorBidi"/>
            <w:noProof/>
            <w:sz w:val="22"/>
            <w:szCs w:val="22"/>
            <w:lang w:val="vi-VN" w:eastAsia="vi-VN"/>
          </w:rPr>
          <w:tab/>
        </w:r>
        <w:r w:rsidRPr="004323D9">
          <w:rPr>
            <w:rStyle w:val="Hyperlink"/>
            <w:noProof/>
          </w:rPr>
          <w:t>Function</w:t>
        </w:r>
        <w:r>
          <w:rPr>
            <w:noProof/>
            <w:webHidden/>
          </w:rPr>
          <w:tab/>
        </w:r>
        <w:r>
          <w:rPr>
            <w:noProof/>
            <w:webHidden/>
          </w:rPr>
          <w:fldChar w:fldCharType="begin"/>
        </w:r>
        <w:r>
          <w:rPr>
            <w:noProof/>
            <w:webHidden/>
          </w:rPr>
          <w:instrText xml:space="preserve"> PAGEREF _Toc121682784 \h </w:instrText>
        </w:r>
        <w:r>
          <w:rPr>
            <w:noProof/>
            <w:webHidden/>
          </w:rPr>
        </w:r>
        <w:r>
          <w:rPr>
            <w:noProof/>
            <w:webHidden/>
          </w:rPr>
          <w:fldChar w:fldCharType="separate"/>
        </w:r>
        <w:r>
          <w:rPr>
            <w:noProof/>
            <w:webHidden/>
          </w:rPr>
          <w:t>54</w:t>
        </w:r>
        <w:r>
          <w:rPr>
            <w:noProof/>
            <w:webHidden/>
          </w:rPr>
          <w:fldChar w:fldCharType="end"/>
        </w:r>
      </w:hyperlink>
    </w:p>
    <w:p w14:paraId="3080223F" w14:textId="55BCFE86" w:rsidR="00512185" w:rsidRDefault="00512185">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682785" w:history="1">
        <w:r w:rsidRPr="004323D9">
          <w:rPr>
            <w:rStyle w:val="Hyperlink"/>
            <w:noProof/>
          </w:rPr>
          <w:t>d.</w:t>
        </w:r>
        <w:r>
          <w:rPr>
            <w:rFonts w:asciiTheme="minorHAnsi" w:eastAsiaTheme="minorEastAsia" w:hAnsiTheme="minorHAnsi" w:cstheme="minorBidi"/>
            <w:noProof/>
            <w:sz w:val="22"/>
            <w:szCs w:val="22"/>
            <w:lang w:val="vi-VN" w:eastAsia="vi-VN"/>
          </w:rPr>
          <w:tab/>
        </w:r>
        <w:r w:rsidRPr="004323D9">
          <w:rPr>
            <w:rStyle w:val="Hyperlink"/>
            <w:noProof/>
          </w:rPr>
          <w:t>Type aliases</w:t>
        </w:r>
        <w:r>
          <w:rPr>
            <w:noProof/>
            <w:webHidden/>
          </w:rPr>
          <w:tab/>
        </w:r>
        <w:r>
          <w:rPr>
            <w:noProof/>
            <w:webHidden/>
          </w:rPr>
          <w:fldChar w:fldCharType="begin"/>
        </w:r>
        <w:r>
          <w:rPr>
            <w:noProof/>
            <w:webHidden/>
          </w:rPr>
          <w:instrText xml:space="preserve"> PAGEREF _Toc121682785 \h </w:instrText>
        </w:r>
        <w:r>
          <w:rPr>
            <w:noProof/>
            <w:webHidden/>
          </w:rPr>
        </w:r>
        <w:r>
          <w:rPr>
            <w:noProof/>
            <w:webHidden/>
          </w:rPr>
          <w:fldChar w:fldCharType="separate"/>
        </w:r>
        <w:r>
          <w:rPr>
            <w:noProof/>
            <w:webHidden/>
          </w:rPr>
          <w:t>55</w:t>
        </w:r>
        <w:r>
          <w:rPr>
            <w:noProof/>
            <w:webHidden/>
          </w:rPr>
          <w:fldChar w:fldCharType="end"/>
        </w:r>
      </w:hyperlink>
    </w:p>
    <w:p w14:paraId="3EAEA4F3" w14:textId="7BA371F5" w:rsidR="00512185" w:rsidRDefault="00512185">
      <w:pPr>
        <w:pStyle w:val="TOC4"/>
        <w:tabs>
          <w:tab w:val="left" w:pos="2560"/>
          <w:tab w:val="right" w:leader="dot" w:pos="9116"/>
        </w:tabs>
        <w:rPr>
          <w:rFonts w:asciiTheme="minorHAnsi" w:eastAsiaTheme="minorEastAsia" w:hAnsiTheme="minorHAnsi" w:cstheme="minorBidi"/>
          <w:noProof/>
          <w:sz w:val="22"/>
          <w:szCs w:val="22"/>
          <w:lang w:val="vi-VN" w:eastAsia="vi-VN"/>
        </w:rPr>
      </w:pPr>
      <w:hyperlink w:anchor="_Toc121682786" w:history="1">
        <w:r w:rsidRPr="004323D9">
          <w:rPr>
            <w:rStyle w:val="Hyperlink"/>
            <w:noProof/>
          </w:rPr>
          <w:t>e.</w:t>
        </w:r>
        <w:r>
          <w:rPr>
            <w:rFonts w:asciiTheme="minorHAnsi" w:eastAsiaTheme="minorEastAsia" w:hAnsiTheme="minorHAnsi" w:cstheme="minorBidi"/>
            <w:noProof/>
            <w:sz w:val="22"/>
            <w:szCs w:val="22"/>
            <w:lang w:val="vi-VN" w:eastAsia="vi-VN"/>
          </w:rPr>
          <w:tab/>
        </w:r>
        <w:r w:rsidRPr="004323D9">
          <w:rPr>
            <w:rStyle w:val="Hyperlink"/>
            <w:noProof/>
          </w:rPr>
          <w:t>Interface</w:t>
        </w:r>
        <w:r>
          <w:rPr>
            <w:noProof/>
            <w:webHidden/>
          </w:rPr>
          <w:tab/>
        </w:r>
        <w:r>
          <w:rPr>
            <w:noProof/>
            <w:webHidden/>
          </w:rPr>
          <w:fldChar w:fldCharType="begin"/>
        </w:r>
        <w:r>
          <w:rPr>
            <w:noProof/>
            <w:webHidden/>
          </w:rPr>
          <w:instrText xml:space="preserve"> PAGEREF _Toc121682786 \h </w:instrText>
        </w:r>
        <w:r>
          <w:rPr>
            <w:noProof/>
            <w:webHidden/>
          </w:rPr>
        </w:r>
        <w:r>
          <w:rPr>
            <w:noProof/>
            <w:webHidden/>
          </w:rPr>
          <w:fldChar w:fldCharType="separate"/>
        </w:r>
        <w:r>
          <w:rPr>
            <w:noProof/>
            <w:webHidden/>
          </w:rPr>
          <w:t>56</w:t>
        </w:r>
        <w:r>
          <w:rPr>
            <w:noProof/>
            <w:webHidden/>
          </w:rPr>
          <w:fldChar w:fldCharType="end"/>
        </w:r>
      </w:hyperlink>
    </w:p>
    <w:p w14:paraId="4CFAE4DB" w14:textId="02F7452D" w:rsidR="00512185" w:rsidRDefault="00512185">
      <w:pPr>
        <w:pStyle w:val="TOC4"/>
        <w:tabs>
          <w:tab w:val="left" w:pos="2532"/>
          <w:tab w:val="right" w:leader="dot" w:pos="9116"/>
        </w:tabs>
        <w:rPr>
          <w:rFonts w:asciiTheme="minorHAnsi" w:eastAsiaTheme="minorEastAsia" w:hAnsiTheme="minorHAnsi" w:cstheme="minorBidi"/>
          <w:noProof/>
          <w:sz w:val="22"/>
          <w:szCs w:val="22"/>
          <w:lang w:val="vi-VN" w:eastAsia="vi-VN"/>
        </w:rPr>
      </w:pPr>
      <w:hyperlink w:anchor="_Toc121682787" w:history="1">
        <w:r w:rsidRPr="004323D9">
          <w:rPr>
            <w:rStyle w:val="Hyperlink"/>
            <w:noProof/>
          </w:rPr>
          <w:t>f.</w:t>
        </w:r>
        <w:r>
          <w:rPr>
            <w:rFonts w:asciiTheme="minorHAnsi" w:eastAsiaTheme="minorEastAsia" w:hAnsiTheme="minorHAnsi" w:cstheme="minorBidi"/>
            <w:noProof/>
            <w:sz w:val="22"/>
            <w:szCs w:val="22"/>
            <w:lang w:val="vi-VN" w:eastAsia="vi-VN"/>
          </w:rPr>
          <w:tab/>
        </w:r>
        <w:r w:rsidRPr="004323D9">
          <w:rPr>
            <w:rStyle w:val="Hyperlink"/>
            <w:noProof/>
          </w:rPr>
          <w:t>Types vs Interfaces</w:t>
        </w:r>
        <w:r>
          <w:rPr>
            <w:noProof/>
            <w:webHidden/>
          </w:rPr>
          <w:tab/>
        </w:r>
        <w:r>
          <w:rPr>
            <w:noProof/>
            <w:webHidden/>
          </w:rPr>
          <w:fldChar w:fldCharType="begin"/>
        </w:r>
        <w:r>
          <w:rPr>
            <w:noProof/>
            <w:webHidden/>
          </w:rPr>
          <w:instrText xml:space="preserve"> PAGEREF _Toc121682787 \h </w:instrText>
        </w:r>
        <w:r>
          <w:rPr>
            <w:noProof/>
            <w:webHidden/>
          </w:rPr>
        </w:r>
        <w:r>
          <w:rPr>
            <w:noProof/>
            <w:webHidden/>
          </w:rPr>
          <w:fldChar w:fldCharType="separate"/>
        </w:r>
        <w:r>
          <w:rPr>
            <w:noProof/>
            <w:webHidden/>
          </w:rPr>
          <w:t>57</w:t>
        </w:r>
        <w:r>
          <w:rPr>
            <w:noProof/>
            <w:webHidden/>
          </w:rPr>
          <w:fldChar w:fldCharType="end"/>
        </w:r>
      </w:hyperlink>
    </w:p>
    <w:p w14:paraId="502A7296" w14:textId="66358440" w:rsidR="00512185" w:rsidRDefault="00512185">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682788" w:history="1">
        <w:r w:rsidRPr="004323D9">
          <w:rPr>
            <w:rStyle w:val="Hyperlink"/>
            <w:noProof/>
          </w:rPr>
          <w:t>g.</w:t>
        </w:r>
        <w:r>
          <w:rPr>
            <w:rFonts w:asciiTheme="minorHAnsi" w:eastAsiaTheme="minorEastAsia" w:hAnsiTheme="minorHAnsi" w:cstheme="minorBidi"/>
            <w:noProof/>
            <w:sz w:val="22"/>
            <w:szCs w:val="22"/>
            <w:lang w:val="vi-VN" w:eastAsia="vi-VN"/>
          </w:rPr>
          <w:tab/>
        </w:r>
        <w:r w:rsidRPr="004323D9">
          <w:rPr>
            <w:rStyle w:val="Hyperlink"/>
            <w:noProof/>
          </w:rPr>
          <w:t>Intersection</w:t>
        </w:r>
        <w:r>
          <w:rPr>
            <w:noProof/>
            <w:webHidden/>
          </w:rPr>
          <w:tab/>
        </w:r>
        <w:r>
          <w:rPr>
            <w:noProof/>
            <w:webHidden/>
          </w:rPr>
          <w:fldChar w:fldCharType="begin"/>
        </w:r>
        <w:r>
          <w:rPr>
            <w:noProof/>
            <w:webHidden/>
          </w:rPr>
          <w:instrText xml:space="preserve"> PAGEREF _Toc121682788 \h </w:instrText>
        </w:r>
        <w:r>
          <w:rPr>
            <w:noProof/>
            <w:webHidden/>
          </w:rPr>
        </w:r>
        <w:r>
          <w:rPr>
            <w:noProof/>
            <w:webHidden/>
          </w:rPr>
          <w:fldChar w:fldCharType="separate"/>
        </w:r>
        <w:r>
          <w:rPr>
            <w:noProof/>
            <w:webHidden/>
          </w:rPr>
          <w:t>59</w:t>
        </w:r>
        <w:r>
          <w:rPr>
            <w:noProof/>
            <w:webHidden/>
          </w:rPr>
          <w:fldChar w:fldCharType="end"/>
        </w:r>
      </w:hyperlink>
    </w:p>
    <w:p w14:paraId="077AB3D8" w14:textId="31B5F0B9" w:rsidR="00512185" w:rsidRDefault="00512185">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682789" w:history="1">
        <w:r w:rsidRPr="004323D9">
          <w:rPr>
            <w:rStyle w:val="Hyperlink"/>
            <w:noProof/>
          </w:rPr>
          <w:t>h.</w:t>
        </w:r>
        <w:r>
          <w:rPr>
            <w:rFonts w:asciiTheme="minorHAnsi" w:eastAsiaTheme="minorEastAsia" w:hAnsiTheme="minorHAnsi" w:cstheme="minorBidi"/>
            <w:noProof/>
            <w:sz w:val="22"/>
            <w:szCs w:val="22"/>
            <w:lang w:val="vi-VN" w:eastAsia="vi-VN"/>
          </w:rPr>
          <w:tab/>
        </w:r>
        <w:r w:rsidRPr="004323D9">
          <w:rPr>
            <w:rStyle w:val="Hyperlink"/>
            <w:noProof/>
          </w:rPr>
          <w:t>Generics</w:t>
        </w:r>
        <w:r>
          <w:rPr>
            <w:noProof/>
            <w:webHidden/>
          </w:rPr>
          <w:tab/>
        </w:r>
        <w:r>
          <w:rPr>
            <w:noProof/>
            <w:webHidden/>
          </w:rPr>
          <w:fldChar w:fldCharType="begin"/>
        </w:r>
        <w:r>
          <w:rPr>
            <w:noProof/>
            <w:webHidden/>
          </w:rPr>
          <w:instrText xml:space="preserve"> PAGEREF _Toc121682789 \h </w:instrText>
        </w:r>
        <w:r>
          <w:rPr>
            <w:noProof/>
            <w:webHidden/>
          </w:rPr>
        </w:r>
        <w:r>
          <w:rPr>
            <w:noProof/>
            <w:webHidden/>
          </w:rPr>
          <w:fldChar w:fldCharType="separate"/>
        </w:r>
        <w:r>
          <w:rPr>
            <w:noProof/>
            <w:webHidden/>
          </w:rPr>
          <w:t>60</w:t>
        </w:r>
        <w:r>
          <w:rPr>
            <w:noProof/>
            <w:webHidden/>
          </w:rPr>
          <w:fldChar w:fldCharType="end"/>
        </w:r>
      </w:hyperlink>
    </w:p>
    <w:p w14:paraId="095226A9" w14:textId="1A00E8DA" w:rsidR="00512185" w:rsidRDefault="00512185">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682790" w:history="1">
        <w:r w:rsidRPr="004323D9">
          <w:rPr>
            <w:rStyle w:val="Hyperlink"/>
            <w:noProof/>
          </w:rPr>
          <w:t>9)</w:t>
        </w:r>
        <w:r>
          <w:rPr>
            <w:rFonts w:asciiTheme="minorHAnsi" w:eastAsiaTheme="minorEastAsia" w:hAnsiTheme="minorHAnsi" w:cstheme="minorBidi"/>
            <w:noProof/>
            <w:sz w:val="22"/>
            <w:szCs w:val="22"/>
            <w:lang w:val="vi-VN" w:eastAsia="vi-VN"/>
          </w:rPr>
          <w:tab/>
        </w:r>
        <w:r w:rsidRPr="004323D9">
          <w:rPr>
            <w:rStyle w:val="Hyperlink"/>
            <w:noProof/>
          </w:rPr>
          <w:t>Antd</w:t>
        </w:r>
        <w:r>
          <w:rPr>
            <w:noProof/>
            <w:webHidden/>
          </w:rPr>
          <w:tab/>
        </w:r>
        <w:r>
          <w:rPr>
            <w:noProof/>
            <w:webHidden/>
          </w:rPr>
          <w:fldChar w:fldCharType="begin"/>
        </w:r>
        <w:r>
          <w:rPr>
            <w:noProof/>
            <w:webHidden/>
          </w:rPr>
          <w:instrText xml:space="preserve"> PAGEREF _Toc121682790 \h </w:instrText>
        </w:r>
        <w:r>
          <w:rPr>
            <w:noProof/>
            <w:webHidden/>
          </w:rPr>
        </w:r>
        <w:r>
          <w:rPr>
            <w:noProof/>
            <w:webHidden/>
          </w:rPr>
          <w:fldChar w:fldCharType="separate"/>
        </w:r>
        <w:r>
          <w:rPr>
            <w:noProof/>
            <w:webHidden/>
          </w:rPr>
          <w:t>66</w:t>
        </w:r>
        <w:r>
          <w:rPr>
            <w:noProof/>
            <w:webHidden/>
          </w:rPr>
          <w:fldChar w:fldCharType="end"/>
        </w:r>
      </w:hyperlink>
    </w:p>
    <w:p w14:paraId="2FA1D5EC" w14:textId="3B6FA2D1" w:rsidR="00512185" w:rsidRDefault="00512185">
      <w:pPr>
        <w:pStyle w:val="TOC4"/>
        <w:tabs>
          <w:tab w:val="left" w:pos="2560"/>
          <w:tab w:val="right" w:leader="dot" w:pos="9116"/>
        </w:tabs>
        <w:rPr>
          <w:rFonts w:asciiTheme="minorHAnsi" w:eastAsiaTheme="minorEastAsia" w:hAnsiTheme="minorHAnsi" w:cstheme="minorBidi"/>
          <w:noProof/>
          <w:sz w:val="22"/>
          <w:szCs w:val="22"/>
          <w:lang w:val="vi-VN" w:eastAsia="vi-VN"/>
        </w:rPr>
      </w:pPr>
      <w:hyperlink w:anchor="_Toc121682791" w:history="1">
        <w:r w:rsidRPr="004323D9">
          <w:rPr>
            <w:rStyle w:val="Hyperlink"/>
            <w:noProof/>
          </w:rPr>
          <w:t>a.</w:t>
        </w:r>
        <w:r>
          <w:rPr>
            <w:rFonts w:asciiTheme="minorHAnsi" w:eastAsiaTheme="minorEastAsia" w:hAnsiTheme="minorHAnsi" w:cstheme="minorBidi"/>
            <w:noProof/>
            <w:sz w:val="22"/>
            <w:szCs w:val="22"/>
            <w:lang w:val="vi-VN" w:eastAsia="vi-VN"/>
          </w:rPr>
          <w:tab/>
        </w:r>
        <w:r w:rsidRPr="004323D9">
          <w:rPr>
            <w:rStyle w:val="Hyperlink"/>
            <w:noProof/>
          </w:rPr>
          <w:t>Antd là gì</w:t>
        </w:r>
        <w:r>
          <w:rPr>
            <w:noProof/>
            <w:webHidden/>
          </w:rPr>
          <w:tab/>
        </w:r>
        <w:r>
          <w:rPr>
            <w:noProof/>
            <w:webHidden/>
          </w:rPr>
          <w:fldChar w:fldCharType="begin"/>
        </w:r>
        <w:r>
          <w:rPr>
            <w:noProof/>
            <w:webHidden/>
          </w:rPr>
          <w:instrText xml:space="preserve"> PAGEREF _Toc121682791 \h </w:instrText>
        </w:r>
        <w:r>
          <w:rPr>
            <w:noProof/>
            <w:webHidden/>
          </w:rPr>
        </w:r>
        <w:r>
          <w:rPr>
            <w:noProof/>
            <w:webHidden/>
          </w:rPr>
          <w:fldChar w:fldCharType="separate"/>
        </w:r>
        <w:r>
          <w:rPr>
            <w:noProof/>
            <w:webHidden/>
          </w:rPr>
          <w:t>66</w:t>
        </w:r>
        <w:r>
          <w:rPr>
            <w:noProof/>
            <w:webHidden/>
          </w:rPr>
          <w:fldChar w:fldCharType="end"/>
        </w:r>
      </w:hyperlink>
    </w:p>
    <w:p w14:paraId="6E987EDF" w14:textId="450EB35F" w:rsidR="00512185" w:rsidRDefault="00512185">
      <w:pPr>
        <w:pStyle w:val="TOC4"/>
        <w:tabs>
          <w:tab w:val="left" w:pos="2575"/>
          <w:tab w:val="right" w:leader="dot" w:pos="9116"/>
        </w:tabs>
        <w:rPr>
          <w:rFonts w:asciiTheme="minorHAnsi" w:eastAsiaTheme="minorEastAsia" w:hAnsiTheme="minorHAnsi" w:cstheme="minorBidi"/>
          <w:noProof/>
          <w:sz w:val="22"/>
          <w:szCs w:val="22"/>
          <w:lang w:val="vi-VN" w:eastAsia="vi-VN"/>
        </w:rPr>
      </w:pPr>
      <w:hyperlink w:anchor="_Toc121682792" w:history="1">
        <w:r w:rsidRPr="004323D9">
          <w:rPr>
            <w:rStyle w:val="Hyperlink"/>
            <w:noProof/>
          </w:rPr>
          <w:t>b.</w:t>
        </w:r>
        <w:r>
          <w:rPr>
            <w:rFonts w:asciiTheme="minorHAnsi" w:eastAsiaTheme="minorEastAsia" w:hAnsiTheme="minorHAnsi" w:cstheme="minorBidi"/>
            <w:noProof/>
            <w:sz w:val="22"/>
            <w:szCs w:val="22"/>
            <w:lang w:val="vi-VN" w:eastAsia="vi-VN"/>
          </w:rPr>
          <w:tab/>
        </w:r>
        <w:r w:rsidRPr="004323D9">
          <w:rPr>
            <w:rStyle w:val="Hyperlink"/>
            <w:noProof/>
          </w:rPr>
          <w:t>Cách sử dụng</w:t>
        </w:r>
        <w:r>
          <w:rPr>
            <w:noProof/>
            <w:webHidden/>
          </w:rPr>
          <w:tab/>
        </w:r>
        <w:r>
          <w:rPr>
            <w:noProof/>
            <w:webHidden/>
          </w:rPr>
          <w:fldChar w:fldCharType="begin"/>
        </w:r>
        <w:r>
          <w:rPr>
            <w:noProof/>
            <w:webHidden/>
          </w:rPr>
          <w:instrText xml:space="preserve"> PAGEREF _Toc121682792 \h </w:instrText>
        </w:r>
        <w:r>
          <w:rPr>
            <w:noProof/>
            <w:webHidden/>
          </w:rPr>
        </w:r>
        <w:r>
          <w:rPr>
            <w:noProof/>
            <w:webHidden/>
          </w:rPr>
          <w:fldChar w:fldCharType="separate"/>
        </w:r>
        <w:r>
          <w:rPr>
            <w:noProof/>
            <w:webHidden/>
          </w:rPr>
          <w:t>67</w:t>
        </w:r>
        <w:r>
          <w:rPr>
            <w:noProof/>
            <w:webHidden/>
          </w:rPr>
          <w:fldChar w:fldCharType="end"/>
        </w:r>
      </w:hyperlink>
    </w:p>
    <w:p w14:paraId="6B481D6E" w14:textId="30957AAF" w:rsidR="00512185" w:rsidRDefault="00512185">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682793" w:history="1">
        <w:r w:rsidRPr="004323D9">
          <w:rPr>
            <w:rStyle w:val="Hyperlink"/>
            <w:noProof/>
          </w:rPr>
          <w:t>3.</w:t>
        </w:r>
        <w:r>
          <w:rPr>
            <w:rFonts w:asciiTheme="minorHAnsi" w:eastAsiaTheme="minorEastAsia" w:hAnsiTheme="minorHAnsi" w:cstheme="minorBidi"/>
            <w:noProof/>
            <w:sz w:val="22"/>
            <w:szCs w:val="22"/>
            <w:lang w:val="vi-VN" w:eastAsia="vi-VN"/>
          </w:rPr>
          <w:tab/>
        </w:r>
        <w:r w:rsidRPr="004323D9">
          <w:rPr>
            <w:rStyle w:val="Hyperlink"/>
            <w:noProof/>
          </w:rPr>
          <w:t>Nội dung của chương này</w:t>
        </w:r>
        <w:r>
          <w:rPr>
            <w:noProof/>
            <w:webHidden/>
          </w:rPr>
          <w:tab/>
        </w:r>
        <w:r>
          <w:rPr>
            <w:noProof/>
            <w:webHidden/>
          </w:rPr>
          <w:fldChar w:fldCharType="begin"/>
        </w:r>
        <w:r>
          <w:rPr>
            <w:noProof/>
            <w:webHidden/>
          </w:rPr>
          <w:instrText xml:space="preserve"> PAGEREF _Toc121682793 \h </w:instrText>
        </w:r>
        <w:r>
          <w:rPr>
            <w:noProof/>
            <w:webHidden/>
          </w:rPr>
        </w:r>
        <w:r>
          <w:rPr>
            <w:noProof/>
            <w:webHidden/>
          </w:rPr>
          <w:fldChar w:fldCharType="separate"/>
        </w:r>
        <w:r>
          <w:rPr>
            <w:noProof/>
            <w:webHidden/>
          </w:rPr>
          <w:t>68</w:t>
        </w:r>
        <w:r>
          <w:rPr>
            <w:noProof/>
            <w:webHidden/>
          </w:rPr>
          <w:fldChar w:fldCharType="end"/>
        </w:r>
      </w:hyperlink>
    </w:p>
    <w:p w14:paraId="489DFEDE" w14:textId="1A03DF9D" w:rsidR="00512185" w:rsidRDefault="00512185">
      <w:pPr>
        <w:pStyle w:val="TOC1"/>
        <w:rPr>
          <w:rFonts w:asciiTheme="minorHAnsi" w:eastAsiaTheme="minorEastAsia" w:hAnsiTheme="minorHAnsi" w:cstheme="minorBidi"/>
          <w:noProof/>
          <w:sz w:val="22"/>
          <w:szCs w:val="22"/>
          <w:lang w:val="vi-VN" w:eastAsia="vi-VN"/>
        </w:rPr>
      </w:pPr>
      <w:hyperlink w:anchor="_Toc121682794" w:history="1">
        <w:r w:rsidRPr="004323D9">
          <w:rPr>
            <w:rStyle w:val="Hyperlink"/>
            <w:noProof/>
          </w:rPr>
          <w:t>CHƯƠNG 2 – QUÁ TRÌNH THỰC HIỆN</w:t>
        </w:r>
        <w:r>
          <w:rPr>
            <w:noProof/>
            <w:webHidden/>
          </w:rPr>
          <w:tab/>
        </w:r>
        <w:r>
          <w:rPr>
            <w:noProof/>
            <w:webHidden/>
          </w:rPr>
          <w:fldChar w:fldCharType="begin"/>
        </w:r>
        <w:r>
          <w:rPr>
            <w:noProof/>
            <w:webHidden/>
          </w:rPr>
          <w:instrText xml:space="preserve"> PAGEREF _Toc121682794 \h </w:instrText>
        </w:r>
        <w:r>
          <w:rPr>
            <w:noProof/>
            <w:webHidden/>
          </w:rPr>
        </w:r>
        <w:r>
          <w:rPr>
            <w:noProof/>
            <w:webHidden/>
          </w:rPr>
          <w:fldChar w:fldCharType="separate"/>
        </w:r>
        <w:r>
          <w:rPr>
            <w:noProof/>
            <w:webHidden/>
          </w:rPr>
          <w:t>69</w:t>
        </w:r>
        <w:r>
          <w:rPr>
            <w:noProof/>
            <w:webHidden/>
          </w:rPr>
          <w:fldChar w:fldCharType="end"/>
        </w:r>
      </w:hyperlink>
    </w:p>
    <w:p w14:paraId="704778DE" w14:textId="0397327F" w:rsidR="00512185" w:rsidRDefault="00512185">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682795" w:history="1">
        <w:r w:rsidRPr="004323D9">
          <w:rPr>
            <w:rStyle w:val="Hyperlink"/>
            <w:noProof/>
          </w:rPr>
          <w:t>1.</w:t>
        </w:r>
        <w:r>
          <w:rPr>
            <w:rFonts w:asciiTheme="minorHAnsi" w:eastAsiaTheme="minorEastAsia" w:hAnsiTheme="minorHAnsi" w:cstheme="minorBidi"/>
            <w:noProof/>
            <w:sz w:val="22"/>
            <w:szCs w:val="22"/>
            <w:lang w:val="vi-VN" w:eastAsia="vi-VN"/>
          </w:rPr>
          <w:tab/>
        </w:r>
        <w:r w:rsidRPr="004323D9">
          <w:rPr>
            <w:rStyle w:val="Hyperlink"/>
            <w:noProof/>
          </w:rPr>
          <w:t>Quá trình thiết lập server</w:t>
        </w:r>
        <w:r>
          <w:rPr>
            <w:noProof/>
            <w:webHidden/>
          </w:rPr>
          <w:tab/>
        </w:r>
        <w:r>
          <w:rPr>
            <w:noProof/>
            <w:webHidden/>
          </w:rPr>
          <w:fldChar w:fldCharType="begin"/>
        </w:r>
        <w:r>
          <w:rPr>
            <w:noProof/>
            <w:webHidden/>
          </w:rPr>
          <w:instrText xml:space="preserve"> PAGEREF _Toc121682795 \h </w:instrText>
        </w:r>
        <w:r>
          <w:rPr>
            <w:noProof/>
            <w:webHidden/>
          </w:rPr>
        </w:r>
        <w:r>
          <w:rPr>
            <w:noProof/>
            <w:webHidden/>
          </w:rPr>
          <w:fldChar w:fldCharType="separate"/>
        </w:r>
        <w:r>
          <w:rPr>
            <w:noProof/>
            <w:webHidden/>
          </w:rPr>
          <w:t>69</w:t>
        </w:r>
        <w:r>
          <w:rPr>
            <w:noProof/>
            <w:webHidden/>
          </w:rPr>
          <w:fldChar w:fldCharType="end"/>
        </w:r>
      </w:hyperlink>
    </w:p>
    <w:p w14:paraId="00F4BDE9" w14:textId="0CBD783C" w:rsidR="00512185" w:rsidRDefault="00512185">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682796" w:history="1">
        <w:r w:rsidRPr="004323D9">
          <w:rPr>
            <w:rStyle w:val="Hyperlink"/>
            <w:noProof/>
          </w:rPr>
          <w:t>2.</w:t>
        </w:r>
        <w:r>
          <w:rPr>
            <w:rFonts w:asciiTheme="minorHAnsi" w:eastAsiaTheme="minorEastAsia" w:hAnsiTheme="minorHAnsi" w:cstheme="minorBidi"/>
            <w:noProof/>
            <w:sz w:val="22"/>
            <w:szCs w:val="22"/>
            <w:lang w:val="vi-VN" w:eastAsia="vi-VN"/>
          </w:rPr>
          <w:tab/>
        </w:r>
        <w:r w:rsidRPr="004323D9">
          <w:rPr>
            <w:rStyle w:val="Hyperlink"/>
            <w:noProof/>
          </w:rPr>
          <w:t>Khởi tạo React App</w:t>
        </w:r>
        <w:r>
          <w:rPr>
            <w:noProof/>
            <w:webHidden/>
          </w:rPr>
          <w:tab/>
        </w:r>
        <w:r>
          <w:rPr>
            <w:noProof/>
            <w:webHidden/>
          </w:rPr>
          <w:fldChar w:fldCharType="begin"/>
        </w:r>
        <w:r>
          <w:rPr>
            <w:noProof/>
            <w:webHidden/>
          </w:rPr>
          <w:instrText xml:space="preserve"> PAGEREF _Toc121682796 \h </w:instrText>
        </w:r>
        <w:r>
          <w:rPr>
            <w:noProof/>
            <w:webHidden/>
          </w:rPr>
        </w:r>
        <w:r>
          <w:rPr>
            <w:noProof/>
            <w:webHidden/>
          </w:rPr>
          <w:fldChar w:fldCharType="separate"/>
        </w:r>
        <w:r>
          <w:rPr>
            <w:noProof/>
            <w:webHidden/>
          </w:rPr>
          <w:t>77</w:t>
        </w:r>
        <w:r>
          <w:rPr>
            <w:noProof/>
            <w:webHidden/>
          </w:rPr>
          <w:fldChar w:fldCharType="end"/>
        </w:r>
      </w:hyperlink>
    </w:p>
    <w:p w14:paraId="48263E6E" w14:textId="74F7ED06" w:rsidR="00512185" w:rsidRDefault="00512185">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682797" w:history="1">
        <w:r w:rsidRPr="004323D9">
          <w:rPr>
            <w:rStyle w:val="Hyperlink"/>
            <w:rFonts w:eastAsiaTheme="majorEastAsia"/>
            <w:noProof/>
          </w:rPr>
          <w:t>3.</w:t>
        </w:r>
        <w:r>
          <w:rPr>
            <w:rFonts w:asciiTheme="minorHAnsi" w:eastAsiaTheme="minorEastAsia" w:hAnsiTheme="minorHAnsi" w:cstheme="minorBidi"/>
            <w:noProof/>
            <w:sz w:val="22"/>
            <w:szCs w:val="22"/>
            <w:lang w:val="vi-VN" w:eastAsia="vi-VN"/>
          </w:rPr>
          <w:tab/>
        </w:r>
        <w:r w:rsidRPr="004323D9">
          <w:rPr>
            <w:rStyle w:val="Hyperlink"/>
            <w:rFonts w:eastAsiaTheme="majorEastAsia"/>
            <w:noProof/>
          </w:rPr>
          <w:t>Cấu trúc source code front end</w:t>
        </w:r>
        <w:r>
          <w:rPr>
            <w:noProof/>
            <w:webHidden/>
          </w:rPr>
          <w:tab/>
        </w:r>
        <w:r>
          <w:rPr>
            <w:noProof/>
            <w:webHidden/>
          </w:rPr>
          <w:fldChar w:fldCharType="begin"/>
        </w:r>
        <w:r>
          <w:rPr>
            <w:noProof/>
            <w:webHidden/>
          </w:rPr>
          <w:instrText xml:space="preserve"> PAGEREF _Toc121682797 \h </w:instrText>
        </w:r>
        <w:r>
          <w:rPr>
            <w:noProof/>
            <w:webHidden/>
          </w:rPr>
        </w:r>
        <w:r>
          <w:rPr>
            <w:noProof/>
            <w:webHidden/>
          </w:rPr>
          <w:fldChar w:fldCharType="separate"/>
        </w:r>
        <w:r>
          <w:rPr>
            <w:noProof/>
            <w:webHidden/>
          </w:rPr>
          <w:t>77</w:t>
        </w:r>
        <w:r>
          <w:rPr>
            <w:noProof/>
            <w:webHidden/>
          </w:rPr>
          <w:fldChar w:fldCharType="end"/>
        </w:r>
      </w:hyperlink>
    </w:p>
    <w:p w14:paraId="7E35D0EF" w14:textId="25DEFC46" w:rsidR="00512185" w:rsidRDefault="00512185">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682798" w:history="1">
        <w:r w:rsidRPr="004323D9">
          <w:rPr>
            <w:rStyle w:val="Hyperlink"/>
            <w:rFonts w:eastAsiaTheme="majorEastAsia"/>
            <w:noProof/>
          </w:rPr>
          <w:t>4.</w:t>
        </w:r>
        <w:r>
          <w:rPr>
            <w:rFonts w:asciiTheme="minorHAnsi" w:eastAsiaTheme="minorEastAsia" w:hAnsiTheme="minorHAnsi" w:cstheme="minorBidi"/>
            <w:noProof/>
            <w:sz w:val="22"/>
            <w:szCs w:val="22"/>
            <w:lang w:val="vi-VN" w:eastAsia="vi-VN"/>
          </w:rPr>
          <w:tab/>
        </w:r>
        <w:r w:rsidRPr="004323D9">
          <w:rPr>
            <w:rStyle w:val="Hyperlink"/>
            <w:rFonts w:eastAsiaTheme="majorEastAsia"/>
            <w:noProof/>
          </w:rPr>
          <w:t>Cấu hình scss</w:t>
        </w:r>
        <w:r>
          <w:rPr>
            <w:noProof/>
            <w:webHidden/>
          </w:rPr>
          <w:tab/>
        </w:r>
        <w:r>
          <w:rPr>
            <w:noProof/>
            <w:webHidden/>
          </w:rPr>
          <w:fldChar w:fldCharType="begin"/>
        </w:r>
        <w:r>
          <w:rPr>
            <w:noProof/>
            <w:webHidden/>
          </w:rPr>
          <w:instrText xml:space="preserve"> PAGEREF _Toc121682798 \h </w:instrText>
        </w:r>
        <w:r>
          <w:rPr>
            <w:noProof/>
            <w:webHidden/>
          </w:rPr>
        </w:r>
        <w:r>
          <w:rPr>
            <w:noProof/>
            <w:webHidden/>
          </w:rPr>
          <w:fldChar w:fldCharType="separate"/>
        </w:r>
        <w:r>
          <w:rPr>
            <w:noProof/>
            <w:webHidden/>
          </w:rPr>
          <w:t>78</w:t>
        </w:r>
        <w:r>
          <w:rPr>
            <w:noProof/>
            <w:webHidden/>
          </w:rPr>
          <w:fldChar w:fldCharType="end"/>
        </w:r>
      </w:hyperlink>
    </w:p>
    <w:p w14:paraId="719D575C" w14:textId="43EBC098" w:rsidR="00512185" w:rsidRDefault="00512185">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682799" w:history="1">
        <w:r w:rsidRPr="004323D9">
          <w:rPr>
            <w:rStyle w:val="Hyperlink"/>
            <w:noProof/>
          </w:rPr>
          <w:t>5.</w:t>
        </w:r>
        <w:r>
          <w:rPr>
            <w:rFonts w:asciiTheme="minorHAnsi" w:eastAsiaTheme="minorEastAsia" w:hAnsiTheme="minorHAnsi" w:cstheme="minorBidi"/>
            <w:noProof/>
            <w:sz w:val="22"/>
            <w:szCs w:val="22"/>
            <w:lang w:val="vi-VN" w:eastAsia="vi-VN"/>
          </w:rPr>
          <w:tab/>
        </w:r>
        <w:r w:rsidRPr="004323D9">
          <w:rPr>
            <w:rStyle w:val="Hyperlink"/>
            <w:noProof/>
          </w:rPr>
          <w:t>Cấu hình router</w:t>
        </w:r>
        <w:r>
          <w:rPr>
            <w:noProof/>
            <w:webHidden/>
          </w:rPr>
          <w:tab/>
        </w:r>
        <w:r>
          <w:rPr>
            <w:noProof/>
            <w:webHidden/>
          </w:rPr>
          <w:fldChar w:fldCharType="begin"/>
        </w:r>
        <w:r>
          <w:rPr>
            <w:noProof/>
            <w:webHidden/>
          </w:rPr>
          <w:instrText xml:space="preserve"> PAGEREF _Toc121682799 \h </w:instrText>
        </w:r>
        <w:r>
          <w:rPr>
            <w:noProof/>
            <w:webHidden/>
          </w:rPr>
        </w:r>
        <w:r>
          <w:rPr>
            <w:noProof/>
            <w:webHidden/>
          </w:rPr>
          <w:fldChar w:fldCharType="separate"/>
        </w:r>
        <w:r>
          <w:rPr>
            <w:noProof/>
            <w:webHidden/>
          </w:rPr>
          <w:t>78</w:t>
        </w:r>
        <w:r>
          <w:rPr>
            <w:noProof/>
            <w:webHidden/>
          </w:rPr>
          <w:fldChar w:fldCharType="end"/>
        </w:r>
      </w:hyperlink>
    </w:p>
    <w:p w14:paraId="5E8A3A85" w14:textId="48418752" w:rsidR="00C75086" w:rsidRDefault="00C75086">
      <w:pPr>
        <w:spacing w:after="200" w:line="276" w:lineRule="auto"/>
        <w:rPr>
          <w:sz w:val="26"/>
          <w:szCs w:val="26"/>
        </w:rPr>
      </w:pPr>
      <w:r>
        <w:rPr>
          <w:sz w:val="26"/>
          <w:szCs w:val="26"/>
        </w:rPr>
        <w:fldChar w:fldCharType="end"/>
      </w:r>
    </w:p>
    <w:p w14:paraId="77F3DC2D" w14:textId="77777777" w:rsidR="007E6AB9" w:rsidRDefault="007E6AB9">
      <w:pPr>
        <w:spacing w:after="200" w:line="276" w:lineRule="auto"/>
        <w:rPr>
          <w:sz w:val="26"/>
          <w:szCs w:val="26"/>
        </w:rPr>
      </w:pPr>
      <w:r>
        <w:rPr>
          <w:sz w:val="26"/>
          <w:szCs w:val="26"/>
        </w:rPr>
        <w:br w:type="page"/>
      </w:r>
    </w:p>
    <w:p w14:paraId="61529EB6"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3C7CF1B1" w14:textId="77777777" w:rsidR="00791EED" w:rsidRPr="006C3A2B" w:rsidRDefault="00791EED" w:rsidP="00B775F5">
      <w:pPr>
        <w:spacing w:before="60" w:after="60" w:line="276" w:lineRule="auto"/>
        <w:jc w:val="both"/>
      </w:pPr>
    </w:p>
    <w:p w14:paraId="2050EA85"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5B41B446" w14:textId="6049DB32" w:rsidR="00791EED" w:rsidRPr="006C3A2B" w:rsidRDefault="003B5ADE" w:rsidP="00791EED">
      <w:pPr>
        <w:spacing w:before="60" w:after="60" w:line="276" w:lineRule="auto"/>
        <w:ind w:firstLine="720"/>
        <w:jc w:val="both"/>
      </w:pPr>
      <w:r>
        <w:t>CI/CD</w:t>
      </w:r>
      <w:r w:rsidR="00791EED" w:rsidRPr="006C3A2B">
        <w:t xml:space="preserve">    </w:t>
      </w:r>
      <w:r>
        <w:t>Chỉ quá trình tích hợp liên tục và phân phối liên tục</w:t>
      </w:r>
    </w:p>
    <w:p w14:paraId="02ADD7F8" w14:textId="46C83DD5" w:rsidR="00791EED" w:rsidRPr="006C3A2B" w:rsidRDefault="003B5ADE" w:rsidP="00791EED">
      <w:pPr>
        <w:spacing w:before="60" w:after="60" w:line="276" w:lineRule="auto"/>
        <w:ind w:firstLine="720"/>
        <w:jc w:val="both"/>
      </w:pPr>
      <w:r>
        <w:t>JS</w:t>
      </w:r>
      <w:r w:rsidR="00791EED" w:rsidRPr="006C3A2B">
        <w:t xml:space="preserve">        </w:t>
      </w:r>
      <w:r>
        <w:t xml:space="preserve">  Là một ngôn ngữ lập trình JavaScript</w:t>
      </w:r>
    </w:p>
    <w:p w14:paraId="62430634" w14:textId="1C9D443D" w:rsidR="00791EED" w:rsidRPr="006C3A2B" w:rsidRDefault="00791EED" w:rsidP="00791EED">
      <w:pPr>
        <w:tabs>
          <w:tab w:val="left" w:pos="709"/>
          <w:tab w:val="left" w:pos="1560"/>
        </w:tabs>
        <w:spacing w:before="60" w:after="60" w:line="276" w:lineRule="auto"/>
        <w:jc w:val="both"/>
      </w:pPr>
      <w:r>
        <w:tab/>
      </w:r>
      <w:r w:rsidR="003B5ADE">
        <w:t>TS</w:t>
      </w:r>
      <w:r>
        <w:tab/>
      </w:r>
      <w:r w:rsidR="003B5ADE">
        <w:t>Là một ngôn ngữ lập trình được phát triển bởi Microsoft và có cách viết tương tự như JavaScript nhưng chặt chẽ hơn và dễ phát hiện lỗi sai trong khi viết</w:t>
      </w:r>
    </w:p>
    <w:p w14:paraId="4051F32D" w14:textId="77777777" w:rsidR="007E6AB9" w:rsidRPr="005D5C20" w:rsidRDefault="007E6AB9" w:rsidP="00291721">
      <w:pPr>
        <w:pStyle w:val="Nidungvnbn"/>
      </w:pPr>
    </w:p>
    <w:p w14:paraId="22EAE09D" w14:textId="77777777" w:rsidR="007E6AB9" w:rsidRDefault="007E6AB9">
      <w:pPr>
        <w:spacing w:after="200" w:line="276" w:lineRule="auto"/>
        <w:rPr>
          <w:sz w:val="26"/>
          <w:szCs w:val="26"/>
        </w:rPr>
      </w:pPr>
      <w:r>
        <w:rPr>
          <w:sz w:val="26"/>
          <w:szCs w:val="26"/>
        </w:rPr>
        <w:br w:type="page"/>
      </w:r>
    </w:p>
    <w:p w14:paraId="27B7A3A7" w14:textId="77777777" w:rsidR="007E6AB9" w:rsidRPr="007E6AB9" w:rsidRDefault="007B1A23" w:rsidP="00DC2276">
      <w:pPr>
        <w:pStyle w:val="Chng"/>
        <w:jc w:val="center"/>
      </w:pPr>
      <w:bookmarkStart w:id="4" w:name="_Toc121682759"/>
      <w:r>
        <w:lastRenderedPageBreak/>
        <w:t>DANH MỤC CÁC BẢNG BIỂU, HÌNH VẼ, ĐỒ THỊ</w:t>
      </w:r>
      <w:bookmarkEnd w:id="4"/>
    </w:p>
    <w:p w14:paraId="4B0E157C" w14:textId="77777777" w:rsidR="007E6AB9" w:rsidRPr="00791EED" w:rsidRDefault="00791EED" w:rsidP="00DC2276">
      <w:pPr>
        <w:rPr>
          <w:b/>
          <w:sz w:val="28"/>
        </w:rPr>
      </w:pPr>
      <w:r w:rsidRPr="00791EED">
        <w:rPr>
          <w:b/>
          <w:sz w:val="28"/>
        </w:rPr>
        <w:t>DANH MỤC HÌNH</w:t>
      </w:r>
    </w:p>
    <w:p w14:paraId="765B0B63" w14:textId="77777777"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F70864">
          <w:rPr>
            <w:noProof/>
            <w:webHidden/>
          </w:rPr>
          <w:t>1</w:t>
        </w:r>
        <w:r w:rsidR="007B7FF5">
          <w:rPr>
            <w:noProof/>
            <w:webHidden/>
          </w:rPr>
          <w:fldChar w:fldCharType="end"/>
        </w:r>
      </w:hyperlink>
    </w:p>
    <w:p w14:paraId="1DD0D0E6" w14:textId="77777777" w:rsidR="00867C2D" w:rsidRPr="005D5C20" w:rsidRDefault="00291721" w:rsidP="007E6AB9">
      <w:pPr>
        <w:tabs>
          <w:tab w:val="center" w:pos="6379"/>
        </w:tabs>
        <w:spacing w:after="200" w:line="360" w:lineRule="auto"/>
        <w:rPr>
          <w:sz w:val="26"/>
          <w:szCs w:val="26"/>
        </w:rPr>
      </w:pPr>
      <w:r>
        <w:rPr>
          <w:sz w:val="26"/>
          <w:szCs w:val="26"/>
        </w:rPr>
        <w:fldChar w:fldCharType="end"/>
      </w:r>
    </w:p>
    <w:p w14:paraId="6EEACBD0" w14:textId="77777777" w:rsidR="007B7FF5" w:rsidRPr="00791EED" w:rsidRDefault="00791EED" w:rsidP="00DC2276">
      <w:pPr>
        <w:rPr>
          <w:b/>
          <w:sz w:val="28"/>
        </w:rPr>
      </w:pPr>
      <w:r w:rsidRPr="00791EED">
        <w:rPr>
          <w:b/>
          <w:sz w:val="28"/>
        </w:rPr>
        <w:t>DANH MỤC BẢNG</w:t>
      </w:r>
    </w:p>
    <w:p w14:paraId="4099D69C" w14:textId="77777777"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F70864">
          <w:rPr>
            <w:noProof/>
            <w:webHidden/>
          </w:rPr>
          <w:t>1</w:t>
        </w:r>
        <w:r>
          <w:rPr>
            <w:noProof/>
            <w:webHidden/>
          </w:rPr>
          <w:fldChar w:fldCharType="end"/>
        </w:r>
      </w:hyperlink>
    </w:p>
    <w:p w14:paraId="68CAF5D0" w14:textId="77777777" w:rsidR="007B1A23" w:rsidRDefault="007B7FF5">
      <w:pPr>
        <w:spacing w:after="200" w:line="276" w:lineRule="auto"/>
        <w:rPr>
          <w:sz w:val="26"/>
          <w:szCs w:val="26"/>
        </w:rPr>
      </w:pPr>
      <w:r>
        <w:rPr>
          <w:sz w:val="26"/>
          <w:szCs w:val="26"/>
        </w:rPr>
        <w:fldChar w:fldCharType="end"/>
      </w:r>
      <w:r w:rsidR="007B1A23">
        <w:rPr>
          <w:sz w:val="26"/>
          <w:szCs w:val="26"/>
        </w:rPr>
        <w:br w:type="page"/>
      </w:r>
    </w:p>
    <w:p w14:paraId="4D450FEB" w14:textId="298E7EFB" w:rsidR="007B1A23" w:rsidRPr="00880D36" w:rsidRDefault="007B1A23" w:rsidP="004A7C39">
      <w:pPr>
        <w:pStyle w:val="Chng"/>
      </w:pPr>
      <w:bookmarkStart w:id="5" w:name="_Toc121682760"/>
      <w:r w:rsidRPr="00880D36">
        <w:lastRenderedPageBreak/>
        <w:t>C</w:t>
      </w:r>
      <w:r w:rsidR="00CD13EC" w:rsidRPr="00880D36">
        <w:t>HƯƠNG 1</w:t>
      </w:r>
      <w:r w:rsidR="0064189C">
        <w:t xml:space="preserve"> – </w:t>
      </w:r>
      <w:r w:rsidR="001B4D8C">
        <w:t>GIỚI THIỆU</w:t>
      </w:r>
      <w:bookmarkEnd w:id="5"/>
    </w:p>
    <w:p w14:paraId="7C1B5CDF" w14:textId="296B7641" w:rsidR="001B4D8C" w:rsidRPr="0064189C" w:rsidRDefault="001B4D8C" w:rsidP="004150CD">
      <w:pPr>
        <w:pStyle w:val="Tiumccp1"/>
        <w:numPr>
          <w:ilvl w:val="0"/>
          <w:numId w:val="5"/>
        </w:numPr>
      </w:pPr>
      <w:bookmarkStart w:id="6" w:name="_Toc121682761"/>
      <w:r>
        <w:t>GIỚI THIỆU VỀ ĐỀ TÀI</w:t>
      </w:r>
      <w:bookmarkEnd w:id="6"/>
    </w:p>
    <w:p w14:paraId="758826DB" w14:textId="43235F13" w:rsidR="00207DC2" w:rsidRDefault="00AC5E63" w:rsidP="004150CD">
      <w:pPr>
        <w:pStyle w:val="Default"/>
        <w:numPr>
          <w:ilvl w:val="0"/>
          <w:numId w:val="4"/>
        </w:numPr>
        <w:spacing w:after="120" w:line="360" w:lineRule="auto"/>
        <w:jc w:val="both"/>
        <w:rPr>
          <w:color w:val="auto"/>
          <w:sz w:val="26"/>
          <w:szCs w:val="26"/>
        </w:rPr>
      </w:pPr>
      <w:r>
        <w:rPr>
          <w:color w:val="auto"/>
          <w:sz w:val="26"/>
          <w:szCs w:val="26"/>
        </w:rPr>
        <w:t>Với nhu cầu tìm việc của nguồn lực trường, Trường đại học Tôn Đức Thắng muốn tăng cường cơ hội tìm việc cũng như có thêm một kênh thông tin về cơ hội việc làm cùng với các kênh khác như topcv, glint, hoặc facebook. Nhầm để đáp ứng với nhu cầu đó thì chung em sẽ xem và xây dựng một kênh tìm việc cũng như đăng các tin tuyển dụng của các nhà tuyển dụng lên để tạo cơ hội việc làm cho sinh viên của trường</w:t>
      </w:r>
    </w:p>
    <w:p w14:paraId="3F03343E" w14:textId="50EF6E23" w:rsidR="00AC5E63" w:rsidRPr="00207DC2" w:rsidRDefault="008B3F3E" w:rsidP="004150CD">
      <w:pPr>
        <w:pStyle w:val="Default"/>
        <w:numPr>
          <w:ilvl w:val="0"/>
          <w:numId w:val="4"/>
        </w:numPr>
        <w:spacing w:after="120" w:line="360" w:lineRule="auto"/>
        <w:jc w:val="both"/>
        <w:rPr>
          <w:color w:val="auto"/>
          <w:sz w:val="26"/>
          <w:szCs w:val="26"/>
        </w:rPr>
      </w:pPr>
      <w:r>
        <w:rPr>
          <w:color w:val="auto"/>
          <w:sz w:val="26"/>
          <w:szCs w:val="26"/>
        </w:rPr>
        <w:t xml:space="preserve">Kênh tìm kiếm việc này sẽ cho phép sinh viên tạo hồ sơ ứng tuyển của riêng mình cũng như dễ dàng tìm được công việc phù hợp dựa vào nguồn việc làm từ các đối tác lớn của nhà trường cũng như các công ty nhỏ và cần nguồn nhân lực </w:t>
      </w:r>
      <w:r w:rsidR="007C2F13">
        <w:rPr>
          <w:color w:val="auto"/>
          <w:sz w:val="26"/>
          <w:szCs w:val="26"/>
        </w:rPr>
        <w:t>chất lượng cao</w:t>
      </w:r>
    </w:p>
    <w:p w14:paraId="3C4D6D4B" w14:textId="078A19BB" w:rsidR="00E64A70" w:rsidRDefault="00FE33D6" w:rsidP="004150CD">
      <w:pPr>
        <w:pStyle w:val="Tiumccp1"/>
        <w:numPr>
          <w:ilvl w:val="0"/>
          <w:numId w:val="5"/>
        </w:numPr>
      </w:pPr>
      <w:bookmarkStart w:id="7" w:name="_Toc121682762"/>
      <w:r>
        <w:t>GIỚI THIỆU VỀ CÔNG NGHỆ VÀ THUẬT NGỮ</w:t>
      </w:r>
      <w:bookmarkEnd w:id="7"/>
    </w:p>
    <w:p w14:paraId="7E53DB17" w14:textId="67131140" w:rsidR="002A72F0" w:rsidRDefault="002A72F0" w:rsidP="004150CD">
      <w:pPr>
        <w:pStyle w:val="Tiumccp2"/>
        <w:numPr>
          <w:ilvl w:val="0"/>
          <w:numId w:val="6"/>
        </w:numPr>
      </w:pPr>
      <w:bookmarkStart w:id="8" w:name="_Toc121682763"/>
      <w:r>
        <w:t>Docker</w:t>
      </w:r>
      <w:bookmarkEnd w:id="8"/>
    </w:p>
    <w:p w14:paraId="0440E8C0" w14:textId="77777777" w:rsidR="002A72F0" w:rsidRPr="000634F6" w:rsidRDefault="002A72F0" w:rsidP="004150CD">
      <w:pPr>
        <w:pStyle w:val="ListParagraph"/>
        <w:numPr>
          <w:ilvl w:val="0"/>
          <w:numId w:val="7"/>
        </w:numPr>
        <w:spacing w:after="160" w:line="360" w:lineRule="auto"/>
        <w:rPr>
          <w:sz w:val="26"/>
          <w:szCs w:val="26"/>
        </w:rPr>
      </w:pPr>
      <w:r w:rsidRPr="000634F6">
        <w:rPr>
          <w:sz w:val="26"/>
          <w:szCs w:val="26"/>
        </w:rPr>
        <w:t>Để một source code được khởi động và hoạt động trơn tru ở một máy tính đòi hỏi máy tính đó phải có đầy đủ tài nguyên như môi trường , các biến , một số thư viện , cũng như một số công cụ để hỗ trợ cho ngôn ngữ và công nghệ đó hoạt động. Với Docker bạn có thể quản lý các tài nguyên của source code một cách dễ dàng và giảm độ trễ giữ việc viết code với việc chạy chúng trong sản phẩm của bản thân.</w:t>
      </w:r>
    </w:p>
    <w:p w14:paraId="492DB4DD" w14:textId="77777777" w:rsidR="002A72F0" w:rsidRPr="000634F6" w:rsidRDefault="002A72F0" w:rsidP="004150CD">
      <w:pPr>
        <w:pStyle w:val="ListParagraph"/>
        <w:numPr>
          <w:ilvl w:val="1"/>
          <w:numId w:val="7"/>
        </w:numPr>
        <w:spacing w:after="160" w:line="360" w:lineRule="auto"/>
        <w:rPr>
          <w:sz w:val="26"/>
          <w:szCs w:val="26"/>
        </w:rPr>
      </w:pPr>
      <w:r w:rsidRPr="000634F6">
        <w:rPr>
          <w:sz w:val="26"/>
          <w:szCs w:val="26"/>
        </w:rPr>
        <w:t xml:space="preserve"> VD: Nếu một máy tính đang chạy một phiên bản môi trường ví dụ như NodeJs ở phiên bản 16 nhưng ở một máy của người đồng nghiệp lại chạy NodeJs ở phiên bản cao hơn hoặc thấp hơn điều này sẽ dẫn đến việc là khi source code chạy ở máy mình hoạt động bình thường nhưng khi sang máy của bạn hoặc đồng nghiệp lại không được vì </w:t>
      </w:r>
      <w:r w:rsidRPr="000634F6">
        <w:rPr>
          <w:sz w:val="26"/>
          <w:szCs w:val="26"/>
        </w:rPr>
        <w:lastRenderedPageBreak/>
        <w:t>không hỗ trợ cách viết JS đó hoặc thiếu gì đó và dẫn đến mấy thời gian rất nhiều</w:t>
      </w:r>
    </w:p>
    <w:p w14:paraId="79805514" w14:textId="77777777" w:rsidR="002A72F0" w:rsidRPr="000634F6" w:rsidRDefault="002A72F0" w:rsidP="004150CD">
      <w:pPr>
        <w:pStyle w:val="ListParagraph"/>
        <w:numPr>
          <w:ilvl w:val="0"/>
          <w:numId w:val="7"/>
        </w:numPr>
        <w:spacing w:after="160" w:line="360" w:lineRule="auto"/>
        <w:rPr>
          <w:sz w:val="26"/>
          <w:szCs w:val="26"/>
        </w:rPr>
      </w:pPr>
      <w:r w:rsidRPr="000634F6">
        <w:rPr>
          <w:sz w:val="26"/>
          <w:szCs w:val="26"/>
        </w:rPr>
        <w:t xml:space="preserve">Chính vì thế thì Docker( Container ) được sinh ra để giải quyết những vấn đề này </w:t>
      </w:r>
    </w:p>
    <w:p w14:paraId="4B4CD574" w14:textId="77777777" w:rsidR="002A72F0" w:rsidRPr="000634F6" w:rsidRDefault="002A72F0" w:rsidP="004150CD">
      <w:pPr>
        <w:pStyle w:val="ListParagraph"/>
        <w:numPr>
          <w:ilvl w:val="1"/>
          <w:numId w:val="7"/>
        </w:numPr>
        <w:spacing w:after="160" w:line="360" w:lineRule="auto"/>
        <w:rPr>
          <w:sz w:val="26"/>
          <w:szCs w:val="26"/>
        </w:rPr>
      </w:pPr>
      <w:r w:rsidRPr="000634F6">
        <w:rPr>
          <w:sz w:val="26"/>
          <w:szCs w:val="26"/>
        </w:rPr>
        <w:t>Docker là một công cụ để cung cấp cho việc Build , Deploy, và Run source code ứng dụng hay là một trang web nào đó một cách dễ dàng. Và docker ban đầu được viết bằng ngôn ngữ Python và sau này là GoLang</w:t>
      </w:r>
    </w:p>
    <w:p w14:paraId="5DA5A046" w14:textId="77777777" w:rsidR="002A72F0" w:rsidRPr="000634F6" w:rsidRDefault="002A72F0" w:rsidP="004150CD">
      <w:pPr>
        <w:pStyle w:val="ListParagraph"/>
        <w:numPr>
          <w:ilvl w:val="1"/>
          <w:numId w:val="7"/>
        </w:numPr>
        <w:spacing w:after="160" w:line="360" w:lineRule="auto"/>
        <w:rPr>
          <w:sz w:val="26"/>
          <w:szCs w:val="26"/>
        </w:rPr>
      </w:pPr>
      <w:r w:rsidRPr="000634F6">
        <w:rPr>
          <w:sz w:val="26"/>
          <w:szCs w:val="26"/>
        </w:rPr>
        <w:t>Để thực hiện các việc như Build , Deploy , Run như thế thì Docker áp dụng 1 thuật ngữ là Containers . Containers cho phép người lập trình viên đóng gói source code với tất cả các điều kiện mà source code cần để chạy được như là thư viện , môi trường , hay là công cụ hỗ trợ.</w:t>
      </w:r>
    </w:p>
    <w:p w14:paraId="3602952B" w14:textId="77777777" w:rsidR="002A72F0" w:rsidRPr="000634F6" w:rsidRDefault="002A72F0" w:rsidP="004150CD">
      <w:pPr>
        <w:pStyle w:val="ListParagraph"/>
        <w:numPr>
          <w:ilvl w:val="1"/>
          <w:numId w:val="7"/>
        </w:numPr>
        <w:spacing w:after="160" w:line="360" w:lineRule="auto"/>
        <w:rPr>
          <w:sz w:val="26"/>
          <w:szCs w:val="26"/>
        </w:rPr>
      </w:pPr>
      <w:r w:rsidRPr="000634F6">
        <w:rPr>
          <w:sz w:val="26"/>
          <w:szCs w:val="26"/>
        </w:rPr>
        <w:t>Dựa vào Container sau khi ta khai báo và đóng gói các package cần thiết thì ta có thể đưa nó vào máy chủ chạy bất kì hệ điều hành nào cũng được và phổ biến nhất ở đấy là Linux, Ubuntu , Centos,…. Và có thể là Windows của Microsoft tùy thuộc vào máy chủ mà người tập trình viên đó thao tác với nó</w:t>
      </w:r>
    </w:p>
    <w:p w14:paraId="1C215024" w14:textId="77777777" w:rsidR="002A72F0" w:rsidRPr="000634F6" w:rsidRDefault="002A72F0" w:rsidP="004150CD">
      <w:pPr>
        <w:pStyle w:val="ListParagraph"/>
        <w:numPr>
          <w:ilvl w:val="1"/>
          <w:numId w:val="7"/>
        </w:numPr>
        <w:spacing w:after="160" w:line="360" w:lineRule="auto"/>
        <w:rPr>
          <w:sz w:val="26"/>
          <w:szCs w:val="26"/>
        </w:rPr>
      </w:pPr>
      <w:r w:rsidRPr="000634F6">
        <w:rPr>
          <w:sz w:val="26"/>
          <w:szCs w:val="26"/>
        </w:rPr>
        <w:t>Sự độc lập và bảo mật cho phép bạn chạy riêng biệt nhiều Container cùng một máy chủ. Các container hoạt động chiếm một lượng dung lượng của máy chủ tùy theo độ lớn nhỏ của dự án mà ta đưa vào nó.</w:t>
      </w:r>
    </w:p>
    <w:p w14:paraId="450C2D6D" w14:textId="77777777" w:rsidR="002A72F0" w:rsidRPr="000634F6" w:rsidRDefault="002A72F0" w:rsidP="004150CD">
      <w:pPr>
        <w:pStyle w:val="ListParagraph"/>
        <w:numPr>
          <w:ilvl w:val="1"/>
          <w:numId w:val="7"/>
        </w:numPr>
        <w:spacing w:after="160" w:line="360" w:lineRule="auto"/>
        <w:rPr>
          <w:sz w:val="26"/>
          <w:szCs w:val="26"/>
        </w:rPr>
      </w:pPr>
      <w:r w:rsidRPr="000634F6">
        <w:rPr>
          <w:sz w:val="26"/>
          <w:szCs w:val="26"/>
        </w:rPr>
        <w:t xml:space="preserve"> Docker cung cấp các công cụ và nền tảng để quản lý quá trình hoạt động và vòng đời container của bạn.</w:t>
      </w:r>
    </w:p>
    <w:p w14:paraId="7F3778D9" w14:textId="77777777" w:rsidR="002A72F0" w:rsidRPr="000634F6" w:rsidRDefault="002A72F0" w:rsidP="004150CD">
      <w:pPr>
        <w:pStyle w:val="ListParagraph"/>
        <w:numPr>
          <w:ilvl w:val="2"/>
          <w:numId w:val="7"/>
        </w:numPr>
        <w:spacing w:after="160" w:line="360" w:lineRule="auto"/>
        <w:rPr>
          <w:sz w:val="26"/>
          <w:szCs w:val="26"/>
        </w:rPr>
      </w:pPr>
      <w:r w:rsidRPr="000634F6">
        <w:rPr>
          <w:sz w:val="26"/>
          <w:szCs w:val="26"/>
        </w:rPr>
        <w:t>Phát triển ứng dụng của bạn và các thành phần hỗ trợ trong contrainers</w:t>
      </w:r>
    </w:p>
    <w:p w14:paraId="0E241D43" w14:textId="77777777" w:rsidR="002A72F0" w:rsidRPr="000634F6" w:rsidRDefault="002A72F0" w:rsidP="004150CD">
      <w:pPr>
        <w:pStyle w:val="ListParagraph"/>
        <w:numPr>
          <w:ilvl w:val="2"/>
          <w:numId w:val="7"/>
        </w:numPr>
        <w:spacing w:after="160" w:line="360" w:lineRule="auto"/>
        <w:rPr>
          <w:sz w:val="26"/>
          <w:szCs w:val="26"/>
        </w:rPr>
      </w:pPr>
      <w:r w:rsidRPr="000634F6">
        <w:rPr>
          <w:sz w:val="26"/>
          <w:szCs w:val="26"/>
        </w:rPr>
        <w:t>Container cũng đóng vai trò là đơn vị cung cấp và thử nghiệm ứng dụng hay trang web của bạn</w:t>
      </w:r>
    </w:p>
    <w:p w14:paraId="1A8353B5" w14:textId="77777777" w:rsidR="002A72F0" w:rsidRPr="000634F6" w:rsidRDefault="002A72F0" w:rsidP="004150CD">
      <w:pPr>
        <w:pStyle w:val="ListParagraph"/>
        <w:numPr>
          <w:ilvl w:val="2"/>
          <w:numId w:val="7"/>
        </w:numPr>
        <w:spacing w:after="160" w:line="360" w:lineRule="auto"/>
        <w:rPr>
          <w:sz w:val="26"/>
          <w:szCs w:val="26"/>
        </w:rPr>
      </w:pPr>
      <w:r w:rsidRPr="000634F6">
        <w:rPr>
          <w:sz w:val="26"/>
          <w:szCs w:val="26"/>
        </w:rPr>
        <w:lastRenderedPageBreak/>
        <w:t>Nếu bạn có nhu cầu đưa ứng dụng hay trạng web của mình lên môi trường sản phẩm và đưa ra cho mọi người sử dụng dưới dạng là 1 container hoặc là một dịch vụ nào đó cho dù môi trường đó là nằm ở máy của bạn hay là nằm trên một máy chủ khác ở điện toán đám mây hoặc có thể là sử dụng cả hai.</w:t>
      </w:r>
    </w:p>
    <w:p w14:paraId="533C3E4A" w14:textId="77777777" w:rsidR="00BB7479" w:rsidRPr="000634F6" w:rsidRDefault="00BB7479" w:rsidP="004150CD">
      <w:pPr>
        <w:pStyle w:val="ListParagraph"/>
        <w:numPr>
          <w:ilvl w:val="0"/>
          <w:numId w:val="7"/>
        </w:numPr>
        <w:spacing w:after="160" w:line="360" w:lineRule="auto"/>
        <w:ind w:left="720"/>
        <w:rPr>
          <w:sz w:val="26"/>
          <w:szCs w:val="26"/>
        </w:rPr>
      </w:pPr>
      <w:r w:rsidRPr="000634F6">
        <w:rPr>
          <w:sz w:val="26"/>
          <w:szCs w:val="26"/>
        </w:rPr>
        <w:t xml:space="preserve">Docker Engine là gì ? </w:t>
      </w:r>
    </w:p>
    <w:p w14:paraId="492E8FF9" w14:textId="77777777" w:rsidR="00BB7479" w:rsidRPr="000634F6" w:rsidRDefault="00BB7479" w:rsidP="004150CD">
      <w:pPr>
        <w:pStyle w:val="ListParagraph"/>
        <w:numPr>
          <w:ilvl w:val="1"/>
          <w:numId w:val="7"/>
        </w:numPr>
        <w:spacing w:after="160" w:line="360" w:lineRule="auto"/>
        <w:ind w:left="1440"/>
        <w:rPr>
          <w:sz w:val="26"/>
          <w:szCs w:val="26"/>
        </w:rPr>
      </w:pPr>
      <w:r w:rsidRPr="000634F6">
        <w:rPr>
          <w:sz w:val="26"/>
          <w:szCs w:val="26"/>
        </w:rPr>
        <w:t xml:space="preserve">Một tiến trình Docker daemon có nhiệm vụ các bước ban đầu để tạo và quản lý các container, image , volume , network </w:t>
      </w:r>
    </w:p>
    <w:p w14:paraId="1A561D4C" w14:textId="77777777" w:rsidR="00BB7479" w:rsidRPr="000634F6" w:rsidRDefault="00BB7479" w:rsidP="004150CD">
      <w:pPr>
        <w:pStyle w:val="ListParagraph"/>
        <w:numPr>
          <w:ilvl w:val="1"/>
          <w:numId w:val="7"/>
        </w:numPr>
        <w:spacing w:after="160" w:line="360" w:lineRule="auto"/>
        <w:ind w:left="1440"/>
        <w:rPr>
          <w:sz w:val="26"/>
          <w:szCs w:val="26"/>
        </w:rPr>
      </w:pPr>
      <w:r w:rsidRPr="000634F6">
        <w:rPr>
          <w:sz w:val="26"/>
          <w:szCs w:val="26"/>
        </w:rPr>
        <w:t>Docker Client sẽ giao tiếp với Docker daemon thông qua API theo chuẩn REST ( tức có nghĩa sẽ có các phương thức GET , POST , PUT , DELETE ) để yêu cầu Docker daemon thực thi các lệnh mà người dùng gọi đến</w:t>
      </w:r>
    </w:p>
    <w:p w14:paraId="74AEBE47" w14:textId="77777777" w:rsidR="00BB7479" w:rsidRPr="000634F6" w:rsidRDefault="00BB7479" w:rsidP="004150CD">
      <w:pPr>
        <w:pStyle w:val="ListParagraph"/>
        <w:numPr>
          <w:ilvl w:val="1"/>
          <w:numId w:val="7"/>
        </w:numPr>
        <w:spacing w:after="160" w:line="360" w:lineRule="auto"/>
        <w:ind w:left="1440"/>
        <w:rPr>
          <w:sz w:val="26"/>
          <w:szCs w:val="26"/>
        </w:rPr>
      </w:pPr>
      <w:r w:rsidRPr="000634F6">
        <w:rPr>
          <w:sz w:val="26"/>
          <w:szCs w:val="26"/>
        </w:rPr>
        <w:t>Docker CLI được xem là Client hay được hiểu là giao diện tương tác giữa người dùng ở đây là sử dụng các công cụ hỗ trợ như là Command Line (CMD), Window Terminal, …. Để gửi các yêu cầu tương ứng đến docker daemon thông qua API</w:t>
      </w:r>
    </w:p>
    <w:p w14:paraId="55BCCD2C" w14:textId="77777777" w:rsidR="00410F7D" w:rsidRDefault="00410F7D" w:rsidP="00AD0347">
      <w:pPr>
        <w:pStyle w:val="Nidungvnbn"/>
        <w:ind w:firstLine="0"/>
      </w:pPr>
      <w:r w:rsidRPr="000634F6">
        <w:rPr>
          <w:noProof/>
          <w:lang w:val="vi-VN" w:eastAsia="vi-VN"/>
        </w:rPr>
        <w:lastRenderedPageBreak/>
        <w:drawing>
          <wp:inline distT="0" distB="0" distL="0" distR="0" wp14:anchorId="49F66522" wp14:editId="400B62C9">
            <wp:extent cx="5781675" cy="3505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7592" cy="3508787"/>
                    </a:xfrm>
                    <a:prstGeom prst="rect">
                      <a:avLst/>
                    </a:prstGeom>
                  </pic:spPr>
                </pic:pic>
              </a:graphicData>
            </a:graphic>
          </wp:inline>
        </w:drawing>
      </w:r>
    </w:p>
    <w:p w14:paraId="4717F085" w14:textId="0365B200" w:rsidR="00410F7D" w:rsidRDefault="00410F7D" w:rsidP="002002D3">
      <w:pPr>
        <w:pStyle w:val="Caption"/>
      </w:pPr>
      <w:r>
        <w:t xml:space="preserve">Hình </w:t>
      </w:r>
      <w:r w:rsidR="00E673F6">
        <w:fldChar w:fldCharType="begin"/>
      </w:r>
      <w:r w:rsidR="00E673F6">
        <w:instrText xml:space="preserve"> SEQ Hình \* ARABIC </w:instrText>
      </w:r>
      <w:r w:rsidR="00E673F6">
        <w:fldChar w:fldCharType="separate"/>
      </w:r>
      <w:r w:rsidR="00AC1306">
        <w:rPr>
          <w:noProof/>
        </w:rPr>
        <w:t>1</w:t>
      </w:r>
      <w:r w:rsidR="00E673F6">
        <w:rPr>
          <w:noProof/>
        </w:rPr>
        <w:fldChar w:fldCharType="end"/>
      </w:r>
      <w:r>
        <w:t xml:space="preserve">: </w:t>
      </w:r>
      <w:r w:rsidR="002002D3">
        <w:t xml:space="preserve">Sơ đồ về </w:t>
      </w:r>
      <w:r w:rsidR="002161A8">
        <w:t>kiến</w:t>
      </w:r>
      <w:r w:rsidR="002002D3">
        <w:t xml:space="preserve"> trúc của docker</w:t>
      </w:r>
    </w:p>
    <w:p w14:paraId="35960A94" w14:textId="77777777" w:rsidR="00F8174E" w:rsidRPr="000634F6" w:rsidRDefault="00F8174E" w:rsidP="004150CD">
      <w:pPr>
        <w:pStyle w:val="ListParagraph"/>
        <w:numPr>
          <w:ilvl w:val="0"/>
          <w:numId w:val="7"/>
        </w:numPr>
        <w:spacing w:after="160" w:line="360" w:lineRule="auto"/>
        <w:ind w:left="720"/>
        <w:rPr>
          <w:sz w:val="26"/>
          <w:szCs w:val="26"/>
        </w:rPr>
      </w:pPr>
      <w:r w:rsidRPr="000634F6">
        <w:rPr>
          <w:sz w:val="26"/>
          <w:szCs w:val="26"/>
        </w:rPr>
        <w:t>Kiến trúc của Docker</w:t>
      </w:r>
    </w:p>
    <w:p w14:paraId="5820AC73" w14:textId="77777777" w:rsidR="00F8174E" w:rsidRPr="000634F6" w:rsidRDefault="00F8174E" w:rsidP="004150CD">
      <w:pPr>
        <w:pStyle w:val="ListParagraph"/>
        <w:numPr>
          <w:ilvl w:val="1"/>
          <w:numId w:val="7"/>
        </w:numPr>
        <w:spacing w:after="160" w:line="360" w:lineRule="auto"/>
        <w:ind w:left="1440"/>
        <w:rPr>
          <w:sz w:val="26"/>
          <w:szCs w:val="26"/>
        </w:rPr>
      </w:pPr>
      <w:r w:rsidRPr="000634F6">
        <w:rPr>
          <w:sz w:val="26"/>
          <w:szCs w:val="26"/>
        </w:rPr>
        <w:t>Docker có kiến trúc là Client – Server và giao tiếp qua REST API (Cổng mạng và một số phương thức khác) để có thể gửi các yêu cầu đến Docker daemon. Việc giao tiếp này thực hiện các công việc như Run , Deploy  , Build các docker container. Ta có thể cấu hình cho Docker Client – Docker Daemon trên cùng 1 máy , hoặc có thể dùng Docker Client để giao tiếp từ xa với Docker Daemon. Và minh họa cho kiến trúc của docker như sau</w:t>
      </w:r>
    </w:p>
    <w:p w14:paraId="1F5DDCC2" w14:textId="77777777" w:rsidR="009C726E" w:rsidRDefault="009C726E" w:rsidP="006E1D98">
      <w:pPr>
        <w:pStyle w:val="Nidungvnbn"/>
        <w:ind w:firstLine="0"/>
      </w:pPr>
      <w:r w:rsidRPr="000634F6">
        <w:rPr>
          <w:noProof/>
          <w:lang w:val="vi-VN" w:eastAsia="vi-VN"/>
        </w:rPr>
        <w:lastRenderedPageBreak/>
        <w:drawing>
          <wp:inline distT="0" distB="0" distL="0" distR="0" wp14:anchorId="7204D64A" wp14:editId="7D1E99A4">
            <wp:extent cx="5810250" cy="238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8043" cy="2388259"/>
                    </a:xfrm>
                    <a:prstGeom prst="rect">
                      <a:avLst/>
                    </a:prstGeom>
                  </pic:spPr>
                </pic:pic>
              </a:graphicData>
            </a:graphic>
          </wp:inline>
        </w:drawing>
      </w:r>
    </w:p>
    <w:p w14:paraId="51067EF5" w14:textId="44336D8C" w:rsidR="00C65083" w:rsidRDefault="009C726E" w:rsidP="00C65083">
      <w:pPr>
        <w:pStyle w:val="Caption"/>
      </w:pPr>
      <w:r>
        <w:t xml:space="preserve">Hình </w:t>
      </w:r>
      <w:r w:rsidR="00E673F6">
        <w:fldChar w:fldCharType="begin"/>
      </w:r>
      <w:r w:rsidR="00E673F6">
        <w:instrText xml:space="preserve"> SEQ Hình \* ARABIC </w:instrText>
      </w:r>
      <w:r w:rsidR="00E673F6">
        <w:fldChar w:fldCharType="separate"/>
      </w:r>
      <w:r w:rsidR="00AC1306">
        <w:rPr>
          <w:noProof/>
        </w:rPr>
        <w:t>2</w:t>
      </w:r>
      <w:r w:rsidR="00E673F6">
        <w:rPr>
          <w:noProof/>
        </w:rPr>
        <w:fldChar w:fldCharType="end"/>
      </w:r>
      <w:r>
        <w:t xml:space="preserve"> : Chi tiết và cách hoạt động và thao tác với docker</w:t>
      </w:r>
    </w:p>
    <w:p w14:paraId="6A528152" w14:textId="2A3DC1C2" w:rsidR="00C65083" w:rsidRDefault="00D544A5" w:rsidP="00D544A5">
      <w:pPr>
        <w:spacing w:line="360" w:lineRule="auto"/>
      </w:pPr>
      <w:r>
        <w:t>Một số thành phần khác của docker</w:t>
      </w:r>
    </w:p>
    <w:p w14:paraId="283BCE56" w14:textId="77777777" w:rsidR="00D544A5" w:rsidRPr="000634F6" w:rsidRDefault="00D544A5" w:rsidP="004150CD">
      <w:pPr>
        <w:pStyle w:val="ListParagraph"/>
        <w:numPr>
          <w:ilvl w:val="0"/>
          <w:numId w:val="7"/>
        </w:numPr>
        <w:spacing w:after="160" w:line="360" w:lineRule="auto"/>
        <w:ind w:left="720"/>
        <w:rPr>
          <w:sz w:val="26"/>
          <w:szCs w:val="26"/>
        </w:rPr>
      </w:pPr>
      <w:r w:rsidRPr="000634F6">
        <w:rPr>
          <w:sz w:val="26"/>
          <w:szCs w:val="26"/>
        </w:rPr>
        <w:t>Docker daemon</w:t>
      </w:r>
    </w:p>
    <w:p w14:paraId="196771E4" w14:textId="77777777" w:rsidR="00D544A5" w:rsidRPr="000634F6" w:rsidRDefault="00D544A5" w:rsidP="004150CD">
      <w:pPr>
        <w:pStyle w:val="ListParagraph"/>
        <w:numPr>
          <w:ilvl w:val="1"/>
          <w:numId w:val="7"/>
        </w:numPr>
        <w:spacing w:after="160" w:line="360" w:lineRule="auto"/>
        <w:ind w:left="1440"/>
        <w:rPr>
          <w:sz w:val="26"/>
          <w:szCs w:val="26"/>
        </w:rPr>
      </w:pPr>
      <w:r w:rsidRPr="000634F6">
        <w:rPr>
          <w:sz w:val="26"/>
          <w:szCs w:val="26"/>
        </w:rPr>
        <w:t>Daemon Docker (dockerd) lắng nghe các yêu cầu của người dùng thông qua Docker API và quản lý các Docker đối tượng như image, container, network và volume. Một daemon cũng có thể giao tiếp với các daemon khác để quản lý dịch vụ Docker.</w:t>
      </w:r>
    </w:p>
    <w:p w14:paraId="3088F798" w14:textId="77777777" w:rsidR="00D544A5" w:rsidRPr="000634F6" w:rsidRDefault="00D544A5" w:rsidP="004150CD">
      <w:pPr>
        <w:pStyle w:val="ListParagraph"/>
        <w:numPr>
          <w:ilvl w:val="0"/>
          <w:numId w:val="7"/>
        </w:numPr>
        <w:spacing w:after="160" w:line="360" w:lineRule="auto"/>
        <w:ind w:left="720"/>
        <w:rPr>
          <w:sz w:val="26"/>
          <w:szCs w:val="26"/>
        </w:rPr>
      </w:pPr>
      <w:r w:rsidRPr="000634F6">
        <w:rPr>
          <w:sz w:val="26"/>
          <w:szCs w:val="26"/>
        </w:rPr>
        <w:t>Docker Client</w:t>
      </w:r>
    </w:p>
    <w:p w14:paraId="118F4BCD" w14:textId="77777777" w:rsidR="00D544A5" w:rsidRPr="000634F6" w:rsidRDefault="00D544A5" w:rsidP="004150CD">
      <w:pPr>
        <w:pStyle w:val="ListParagraph"/>
        <w:numPr>
          <w:ilvl w:val="1"/>
          <w:numId w:val="7"/>
        </w:numPr>
        <w:spacing w:after="160" w:line="360" w:lineRule="auto"/>
        <w:ind w:left="1440"/>
        <w:rPr>
          <w:sz w:val="26"/>
          <w:szCs w:val="26"/>
        </w:rPr>
      </w:pPr>
      <w:r w:rsidRPr="000634F6">
        <w:rPr>
          <w:sz w:val="26"/>
          <w:szCs w:val="26"/>
        </w:rPr>
        <w:t xml:space="preserve">Docker client (docker) </w:t>
      </w:r>
      <w:r>
        <w:rPr>
          <w:sz w:val="26"/>
          <w:szCs w:val="26"/>
        </w:rPr>
        <w:t>là cách tốt nhất để người thiết lập docker giao tiếp với no</w:t>
      </w:r>
      <w:r w:rsidRPr="000634F6">
        <w:rPr>
          <w:sz w:val="26"/>
          <w:szCs w:val="26"/>
        </w:rPr>
        <w:t>. Khi bạn sử dụng các câu lệnh như docker run, client thông qua Docker API sẽ gửi các câu lệnh này đến dockerd, thực hiện chúng. Docker client có thể giao tiếp với nhiều hơn một daemon Docker.</w:t>
      </w:r>
    </w:p>
    <w:p w14:paraId="415BB92F" w14:textId="77777777" w:rsidR="00D544A5" w:rsidRPr="000634F6" w:rsidRDefault="00D544A5" w:rsidP="004150CD">
      <w:pPr>
        <w:pStyle w:val="ListParagraph"/>
        <w:numPr>
          <w:ilvl w:val="0"/>
          <w:numId w:val="7"/>
        </w:numPr>
        <w:spacing w:after="160" w:line="360" w:lineRule="auto"/>
        <w:ind w:left="720"/>
        <w:rPr>
          <w:sz w:val="26"/>
          <w:szCs w:val="26"/>
        </w:rPr>
      </w:pPr>
      <w:r w:rsidRPr="000634F6">
        <w:rPr>
          <w:sz w:val="26"/>
          <w:szCs w:val="26"/>
        </w:rPr>
        <w:t>Docker Registry</w:t>
      </w:r>
    </w:p>
    <w:p w14:paraId="76DC2560" w14:textId="77777777" w:rsidR="00D544A5" w:rsidRPr="000634F6" w:rsidRDefault="00D544A5" w:rsidP="004150CD">
      <w:pPr>
        <w:pStyle w:val="ListParagraph"/>
        <w:numPr>
          <w:ilvl w:val="1"/>
          <w:numId w:val="7"/>
        </w:numPr>
        <w:spacing w:after="160" w:line="360" w:lineRule="auto"/>
        <w:ind w:left="1440"/>
        <w:rPr>
          <w:sz w:val="26"/>
          <w:szCs w:val="26"/>
        </w:rPr>
      </w:pPr>
      <w:r w:rsidRPr="000634F6">
        <w:rPr>
          <w:sz w:val="26"/>
          <w:szCs w:val="26"/>
        </w:rPr>
        <w:t>Docker registry sẽ là nơi lưu trữ các hình ảnh Docker. Docker Hub là nơi lưu trữ Docker image public (public registry) mà bất kỳ ai cũng có thể sử dụng và Docker được định cấu hình mặc định để tìm kiếm hình ảnh trên Docker Hub. Ngoài ra, người dùng có thể cấu hình các tư vấn đăng ký khác nhau để lưu trữ hình ảnh Docker.</w:t>
      </w:r>
    </w:p>
    <w:p w14:paraId="7692C3E4" w14:textId="77777777" w:rsidR="00D544A5" w:rsidRPr="000634F6" w:rsidRDefault="00D544A5" w:rsidP="004150CD">
      <w:pPr>
        <w:pStyle w:val="ListParagraph"/>
        <w:numPr>
          <w:ilvl w:val="0"/>
          <w:numId w:val="7"/>
        </w:numPr>
        <w:spacing w:after="160" w:line="360" w:lineRule="auto"/>
        <w:ind w:left="720"/>
        <w:rPr>
          <w:sz w:val="26"/>
          <w:szCs w:val="26"/>
        </w:rPr>
      </w:pPr>
      <w:r w:rsidRPr="000634F6">
        <w:rPr>
          <w:sz w:val="26"/>
          <w:szCs w:val="26"/>
        </w:rPr>
        <w:lastRenderedPageBreak/>
        <w:t>Khi người dùng sử dụng câu lệnh “docker pull” hoặc “docker run”, các image only sẽ được tải về dựa trên registry đã được cấu hình trước đó. Khi người dùng sử dụng câu lệnh “docker push”, image cũng sẽ được tải lên registry mà người dùng đã cấu hình từ trước đó.</w:t>
      </w:r>
    </w:p>
    <w:p w14:paraId="7771F0F2" w14:textId="77777777" w:rsidR="00D544A5" w:rsidRPr="000634F6" w:rsidRDefault="00D544A5" w:rsidP="004150CD">
      <w:pPr>
        <w:pStyle w:val="ListParagraph"/>
        <w:numPr>
          <w:ilvl w:val="0"/>
          <w:numId w:val="7"/>
        </w:numPr>
        <w:spacing w:after="160" w:line="360" w:lineRule="auto"/>
        <w:ind w:left="720"/>
        <w:rPr>
          <w:sz w:val="26"/>
          <w:szCs w:val="26"/>
        </w:rPr>
      </w:pPr>
      <w:r w:rsidRPr="000634F6">
        <w:rPr>
          <w:sz w:val="26"/>
          <w:szCs w:val="26"/>
        </w:rPr>
        <w:t>Docker image</w:t>
      </w:r>
    </w:p>
    <w:p w14:paraId="69355C23" w14:textId="77777777" w:rsidR="00D544A5" w:rsidRPr="000634F6" w:rsidRDefault="00D544A5" w:rsidP="004150CD">
      <w:pPr>
        <w:pStyle w:val="ListParagraph"/>
        <w:numPr>
          <w:ilvl w:val="1"/>
          <w:numId w:val="7"/>
        </w:numPr>
        <w:spacing w:after="160" w:line="360" w:lineRule="auto"/>
        <w:ind w:left="1440"/>
        <w:rPr>
          <w:sz w:val="26"/>
          <w:szCs w:val="26"/>
        </w:rPr>
      </w:pPr>
      <w:r w:rsidRPr="000634F6">
        <w:rPr>
          <w:sz w:val="26"/>
          <w:szCs w:val="26"/>
        </w:rPr>
        <w:t>Docker Image là template read-only (chỉ cho phép đọc) với các hướng dẫn để tạo Docker container. Image sẽ được sử dụng để đóng gói các ứng dụng và các thành phần đi kèm của ứng dụng, được lưu trữ ở server hoặc trên registry. Ví dụ bạn có thể sử dụng Dockerfile để tạo ra một Docker image sử dụng hệ điều hành Ubuntu và cài đặt Apache server với những cài đặt, cấu hình tùy chỉnh của riêng mình.</w:t>
      </w:r>
    </w:p>
    <w:p w14:paraId="3F1C9E08" w14:textId="77777777" w:rsidR="00D544A5" w:rsidRPr="000634F6" w:rsidRDefault="00D544A5" w:rsidP="004150CD">
      <w:pPr>
        <w:pStyle w:val="ListParagraph"/>
        <w:numPr>
          <w:ilvl w:val="0"/>
          <w:numId w:val="7"/>
        </w:numPr>
        <w:spacing w:after="160" w:line="360" w:lineRule="auto"/>
        <w:ind w:left="720"/>
        <w:rPr>
          <w:sz w:val="26"/>
          <w:szCs w:val="26"/>
        </w:rPr>
      </w:pPr>
      <w:r w:rsidRPr="000634F6">
        <w:rPr>
          <w:sz w:val="26"/>
          <w:szCs w:val="26"/>
        </w:rPr>
        <w:t>Docker container</w:t>
      </w:r>
    </w:p>
    <w:p w14:paraId="47E76149" w14:textId="77777777" w:rsidR="00D544A5" w:rsidRPr="000634F6" w:rsidRDefault="00D544A5" w:rsidP="004150CD">
      <w:pPr>
        <w:pStyle w:val="ListParagraph"/>
        <w:numPr>
          <w:ilvl w:val="1"/>
          <w:numId w:val="7"/>
        </w:numPr>
        <w:spacing w:after="160" w:line="360" w:lineRule="auto"/>
        <w:ind w:left="1440"/>
        <w:rPr>
          <w:sz w:val="26"/>
          <w:szCs w:val="26"/>
        </w:rPr>
      </w:pPr>
      <w:r w:rsidRPr="000634F6">
        <w:rPr>
          <w:sz w:val="26"/>
          <w:szCs w:val="26"/>
        </w:rPr>
        <w:t>Container là 1 “runable instance” của image. Bạn có thể khởi tạo, dừng hoặc xóa container bằng cách sử dụng Docker API hoặc CLI. Bạn có thể kết nối container đến 1 hoặc nhiều network, thư mục lưu trữ, hoặc thậm chí tạo ra 1 image mới dựa trên tình trạng hiện tại của container. Mặc định 1 container được “cách ly” với các container và server nếu người dùng không có các cài đặt gì thêm.</w:t>
      </w:r>
    </w:p>
    <w:p w14:paraId="128C1932" w14:textId="77777777" w:rsidR="00D544A5" w:rsidRPr="000634F6" w:rsidRDefault="00D544A5" w:rsidP="004150CD">
      <w:pPr>
        <w:pStyle w:val="ListParagraph"/>
        <w:numPr>
          <w:ilvl w:val="0"/>
          <w:numId w:val="7"/>
        </w:numPr>
        <w:spacing w:after="160" w:line="360" w:lineRule="auto"/>
        <w:ind w:left="720"/>
        <w:rPr>
          <w:sz w:val="26"/>
          <w:szCs w:val="26"/>
        </w:rPr>
      </w:pPr>
      <w:r w:rsidRPr="000634F6">
        <w:rPr>
          <w:sz w:val="26"/>
          <w:szCs w:val="26"/>
        </w:rPr>
        <w:t>Docker volume</w:t>
      </w:r>
    </w:p>
    <w:p w14:paraId="23AF4751" w14:textId="77777777" w:rsidR="00D544A5" w:rsidRPr="000634F6" w:rsidRDefault="00D544A5" w:rsidP="004150CD">
      <w:pPr>
        <w:pStyle w:val="ListParagraph"/>
        <w:numPr>
          <w:ilvl w:val="1"/>
          <w:numId w:val="7"/>
        </w:numPr>
        <w:spacing w:after="160" w:line="360" w:lineRule="auto"/>
        <w:ind w:left="1440"/>
        <w:rPr>
          <w:sz w:val="26"/>
          <w:szCs w:val="26"/>
        </w:rPr>
      </w:pPr>
      <w:r w:rsidRPr="000634F6">
        <w:rPr>
          <w:sz w:val="26"/>
          <w:szCs w:val="26"/>
        </w:rPr>
        <w:t>Volume được thiết kể để làm nơi lưu trữ các dữ liệu độc lập với vòng đời của container.</w:t>
      </w:r>
    </w:p>
    <w:p w14:paraId="164FB217" w14:textId="77777777" w:rsidR="00D544A5" w:rsidRPr="000634F6" w:rsidRDefault="00D544A5" w:rsidP="004150CD">
      <w:pPr>
        <w:pStyle w:val="ListParagraph"/>
        <w:numPr>
          <w:ilvl w:val="0"/>
          <w:numId w:val="7"/>
        </w:numPr>
        <w:spacing w:after="160" w:line="360" w:lineRule="auto"/>
        <w:ind w:left="720"/>
        <w:rPr>
          <w:sz w:val="26"/>
          <w:szCs w:val="26"/>
        </w:rPr>
      </w:pPr>
      <w:r w:rsidRPr="000634F6">
        <w:rPr>
          <w:sz w:val="26"/>
          <w:szCs w:val="26"/>
        </w:rPr>
        <w:t>Docker network</w:t>
      </w:r>
    </w:p>
    <w:p w14:paraId="0A6FD0A9" w14:textId="77777777" w:rsidR="00D544A5" w:rsidRPr="000634F6" w:rsidRDefault="00D544A5" w:rsidP="004150CD">
      <w:pPr>
        <w:pStyle w:val="ListParagraph"/>
        <w:numPr>
          <w:ilvl w:val="1"/>
          <w:numId w:val="7"/>
        </w:numPr>
        <w:spacing w:after="160" w:line="360" w:lineRule="auto"/>
        <w:ind w:left="1440"/>
        <w:rPr>
          <w:sz w:val="26"/>
          <w:szCs w:val="26"/>
        </w:rPr>
      </w:pPr>
      <w:r w:rsidRPr="000634F6">
        <w:rPr>
          <w:sz w:val="26"/>
          <w:szCs w:val="26"/>
        </w:rPr>
        <w:t>Cung cấp một private network mà chỉ tồn tại giữa container và server, giúp các container có thể giao tiếp được với nhau một cách dễ dàng.</w:t>
      </w:r>
    </w:p>
    <w:p w14:paraId="7EA48EA0" w14:textId="77777777" w:rsidR="00D544A5" w:rsidRPr="000634F6" w:rsidRDefault="00D544A5" w:rsidP="004150CD">
      <w:pPr>
        <w:pStyle w:val="ListParagraph"/>
        <w:numPr>
          <w:ilvl w:val="0"/>
          <w:numId w:val="7"/>
        </w:numPr>
        <w:spacing w:after="160" w:line="360" w:lineRule="auto"/>
        <w:ind w:left="720"/>
        <w:rPr>
          <w:sz w:val="26"/>
          <w:szCs w:val="26"/>
        </w:rPr>
      </w:pPr>
      <w:r w:rsidRPr="000634F6">
        <w:rPr>
          <w:sz w:val="26"/>
          <w:szCs w:val="26"/>
        </w:rPr>
        <w:t>Docker service</w:t>
      </w:r>
    </w:p>
    <w:p w14:paraId="09DF929B" w14:textId="4B87C34F" w:rsidR="002A72F0" w:rsidRDefault="00D544A5" w:rsidP="004150CD">
      <w:pPr>
        <w:pStyle w:val="ListParagraph"/>
        <w:numPr>
          <w:ilvl w:val="1"/>
          <w:numId w:val="7"/>
        </w:numPr>
        <w:spacing w:after="160" w:line="360" w:lineRule="auto"/>
        <w:ind w:left="1440"/>
        <w:rPr>
          <w:sz w:val="26"/>
          <w:szCs w:val="26"/>
        </w:rPr>
      </w:pPr>
      <w:r w:rsidRPr="000634F6">
        <w:rPr>
          <w:sz w:val="26"/>
          <w:szCs w:val="26"/>
        </w:rPr>
        <w:t xml:space="preserve">Docker Service cho phép bạn mở rộng các contaner thông qua nhiều Docker daemon, chúng giao tiếp với nhau thông qua swarm cluster bao </w:t>
      </w:r>
      <w:r w:rsidRPr="000634F6">
        <w:rPr>
          <w:sz w:val="26"/>
          <w:szCs w:val="26"/>
        </w:rPr>
        <w:lastRenderedPageBreak/>
        <w:t>gồm nhiều manager và worker. Mỗi một node của swarm là 1 Docker daemon giao tiếp với nhau bằng cách sử dụng Docker API. Theo mặc định thì service được cân bằng tải trên các node.</w:t>
      </w:r>
    </w:p>
    <w:p w14:paraId="180998C9" w14:textId="7553A61E" w:rsidR="001227AE" w:rsidRDefault="001227AE" w:rsidP="004150CD">
      <w:pPr>
        <w:pStyle w:val="Tiumccp2"/>
        <w:numPr>
          <w:ilvl w:val="0"/>
          <w:numId w:val="6"/>
        </w:numPr>
      </w:pPr>
      <w:bookmarkStart w:id="9" w:name="_Toc121682764"/>
      <w:r>
        <w:t>CI/CD</w:t>
      </w:r>
      <w:bookmarkEnd w:id="9"/>
    </w:p>
    <w:p w14:paraId="0073FF65" w14:textId="77777777" w:rsidR="00853FF9" w:rsidRDefault="00853FF9" w:rsidP="00853FF9">
      <w:pPr>
        <w:pStyle w:val="Nidungvnbn"/>
        <w:keepNext/>
        <w:jc w:val="center"/>
      </w:pPr>
      <w:r w:rsidRPr="000634F6">
        <w:rPr>
          <w:noProof/>
          <w:lang w:val="vi-VN" w:eastAsia="vi-VN"/>
        </w:rPr>
        <w:drawing>
          <wp:inline distT="0" distB="0" distL="0" distR="0" wp14:anchorId="56164E6D" wp14:editId="290116FA">
            <wp:extent cx="5791835" cy="3391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391565"/>
                    </a:xfrm>
                    <a:prstGeom prst="rect">
                      <a:avLst/>
                    </a:prstGeom>
                  </pic:spPr>
                </pic:pic>
              </a:graphicData>
            </a:graphic>
          </wp:inline>
        </w:drawing>
      </w:r>
    </w:p>
    <w:p w14:paraId="0C371E44" w14:textId="66D7076E" w:rsidR="00853FF9" w:rsidRDefault="00853FF9" w:rsidP="00853FF9">
      <w:pPr>
        <w:pStyle w:val="Caption"/>
      </w:pPr>
      <w:r>
        <w:t xml:space="preserve">Hình </w:t>
      </w:r>
      <w:r w:rsidR="00E673F6">
        <w:fldChar w:fldCharType="begin"/>
      </w:r>
      <w:r w:rsidR="00E673F6">
        <w:instrText xml:space="preserve"> SEQ Hình \* ARABIC </w:instrText>
      </w:r>
      <w:r w:rsidR="00E673F6">
        <w:fldChar w:fldCharType="separate"/>
      </w:r>
      <w:r w:rsidR="00AC1306">
        <w:rPr>
          <w:noProof/>
        </w:rPr>
        <w:t>3</w:t>
      </w:r>
      <w:r w:rsidR="00E673F6">
        <w:rPr>
          <w:noProof/>
        </w:rPr>
        <w:fldChar w:fldCharType="end"/>
      </w:r>
      <w:r>
        <w:t xml:space="preserve"> : Quá trình hoạt động của CI/CD</w:t>
      </w:r>
    </w:p>
    <w:p w14:paraId="317D3E39" w14:textId="77777777" w:rsidR="00B35865" w:rsidRPr="000634F6" w:rsidRDefault="00B35865" w:rsidP="004150CD">
      <w:pPr>
        <w:pStyle w:val="ListParagraph"/>
        <w:numPr>
          <w:ilvl w:val="0"/>
          <w:numId w:val="7"/>
        </w:numPr>
        <w:spacing w:after="160" w:line="360" w:lineRule="auto"/>
        <w:ind w:left="720"/>
        <w:rPr>
          <w:sz w:val="26"/>
          <w:szCs w:val="26"/>
        </w:rPr>
      </w:pPr>
      <w:r w:rsidRPr="000634F6">
        <w:rPr>
          <w:sz w:val="26"/>
          <w:szCs w:val="26"/>
        </w:rPr>
        <w:t xml:space="preserve">CI ( Continous Integration ) là cách thức phát triển phần mềm bằng cách tích hợp liên tục có nghĩa là nếu trong một nhóm những người cùng một dự án khi thực hiện một tính năng hay tham gia vào việc bảo trì một tính năng nào đó và sinh ra các đoạn mã mới thay cho đoạn mã cũ và đưa đoạn mã trên nhánh của người đó lên nhánh tổng ( master ) hoặc là nhánh develop thì ở đây CI sẽ thực hiện công việc của nó là tự động chạy toàn bộ source code cùng với đoạn mã của người viết đoạn mã vừa mới đưa lên và kiểm tra và check xem độ chính xác về mặt quy tắc viết mã của ngôn ngữ mà source đó sử dụng hay không. Nếu không thì sẽ tiếp tục bước tiếp theo nhưng khi có vẫn đề xảy ra thì sẽ báo lỗi cho </w:t>
      </w:r>
      <w:r w:rsidRPr="000634F6">
        <w:rPr>
          <w:sz w:val="26"/>
          <w:szCs w:val="26"/>
        </w:rPr>
        <w:lastRenderedPageBreak/>
        <w:t>người viết đoạn mã đó chưa khớp với đoạn mã trên nơi tổng mà các nhánh của các thành viên đổ về đó, và cũng như đưa ra những gợi ý cho người viết mã là một đề xuất để sửa. CI cũng đảm bảo source code của bạn sau gom mã của  thành viên trong nhóm lại sẽ có thể hoạt động ở bất kì điều kiện nào và không xảy ra lỗi. Quá trình Build Run và Deploy sẽ được chạy và cho người quản lý source code tiến trình nó xảy ra như thế nào.</w:t>
      </w:r>
    </w:p>
    <w:p w14:paraId="2CC8D62B" w14:textId="501C778F" w:rsidR="00B35865" w:rsidRDefault="00B35865" w:rsidP="004150CD">
      <w:pPr>
        <w:pStyle w:val="ListParagraph"/>
        <w:numPr>
          <w:ilvl w:val="0"/>
          <w:numId w:val="7"/>
        </w:numPr>
        <w:spacing w:after="160" w:line="360" w:lineRule="auto"/>
        <w:ind w:left="720"/>
        <w:rPr>
          <w:sz w:val="26"/>
          <w:szCs w:val="26"/>
        </w:rPr>
      </w:pPr>
      <w:r w:rsidRPr="000634F6">
        <w:rPr>
          <w:sz w:val="26"/>
          <w:szCs w:val="26"/>
        </w:rPr>
        <w:t>Quá trình đưa mã code từ nhánh cá nhân lên nhánh chính ( develop hoặc master) thì quá trình CI hoạt động sẽ được hoạt động tự động nếu người quản lý source code cấu hình và cài đặt trước . Nến quá trình gom source code -&gt; kiểm tra -&gt; phản hồi sẽ diễn ra liền mạch và tự động. Người xây dựng mã người có thể tiết kiệm thời gian để xây dựng tính năng khác hoặc sửa lỗi nếu có và sau khi quá trình kết thúc thì người quản lý có thể xem được quá trình build và test.</w:t>
      </w:r>
    </w:p>
    <w:p w14:paraId="4405C86F" w14:textId="77777777" w:rsidR="00B35865" w:rsidRDefault="00B35865" w:rsidP="00B35865">
      <w:pPr>
        <w:keepNext/>
        <w:spacing w:after="160" w:line="360" w:lineRule="auto"/>
        <w:ind w:left="360"/>
        <w:jc w:val="center"/>
      </w:pPr>
      <w:r w:rsidRPr="000634F6">
        <w:rPr>
          <w:noProof/>
          <w:sz w:val="26"/>
          <w:szCs w:val="26"/>
          <w:lang w:val="vi-VN" w:eastAsia="vi-VN"/>
        </w:rPr>
        <w:lastRenderedPageBreak/>
        <w:drawing>
          <wp:inline distT="0" distB="0" distL="0" distR="0" wp14:anchorId="388CF969" wp14:editId="76351356">
            <wp:extent cx="5791835" cy="423992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4239920"/>
                    </a:xfrm>
                    <a:prstGeom prst="rect">
                      <a:avLst/>
                    </a:prstGeom>
                  </pic:spPr>
                </pic:pic>
              </a:graphicData>
            </a:graphic>
          </wp:inline>
        </w:drawing>
      </w:r>
    </w:p>
    <w:p w14:paraId="7492EBC3" w14:textId="57774C8B" w:rsidR="009B09CB" w:rsidRDefault="00B35865" w:rsidP="009B09CB">
      <w:pPr>
        <w:pStyle w:val="Caption"/>
      </w:pPr>
      <w:r>
        <w:t xml:space="preserve">Hình </w:t>
      </w:r>
      <w:r w:rsidR="00E673F6">
        <w:fldChar w:fldCharType="begin"/>
      </w:r>
      <w:r w:rsidR="00E673F6">
        <w:instrText xml:space="preserve"> SEQ Hình \* ARABIC </w:instrText>
      </w:r>
      <w:r w:rsidR="00E673F6">
        <w:fldChar w:fldCharType="separate"/>
      </w:r>
      <w:r w:rsidR="00AC1306">
        <w:rPr>
          <w:noProof/>
        </w:rPr>
        <w:t>4</w:t>
      </w:r>
      <w:r w:rsidR="00E673F6">
        <w:rPr>
          <w:noProof/>
        </w:rPr>
        <w:fldChar w:fldCharType="end"/>
      </w:r>
      <w:r>
        <w:t xml:space="preserve"> : Quá trình phát triển ứng dụng.</w:t>
      </w:r>
    </w:p>
    <w:p w14:paraId="753B2FDA" w14:textId="7AA7A585" w:rsidR="009B09CB" w:rsidRDefault="009B09CB" w:rsidP="009B09CB"/>
    <w:p w14:paraId="0C85CBBE" w14:textId="03E5E536" w:rsidR="009B09CB" w:rsidRDefault="009B09CB" w:rsidP="009B09CB"/>
    <w:p w14:paraId="72B61993" w14:textId="77777777" w:rsidR="009B09CB" w:rsidRPr="000634F6" w:rsidRDefault="009B09CB" w:rsidP="009B09CB">
      <w:pPr>
        <w:spacing w:line="360" w:lineRule="auto"/>
        <w:rPr>
          <w:sz w:val="26"/>
          <w:szCs w:val="26"/>
        </w:rPr>
      </w:pPr>
      <w:r w:rsidRPr="000634F6">
        <w:rPr>
          <w:sz w:val="26"/>
          <w:szCs w:val="26"/>
        </w:rPr>
        <w:t xml:space="preserve">Lợi ích của việc sử dụng CI </w:t>
      </w:r>
    </w:p>
    <w:p w14:paraId="4F0008AC" w14:textId="77777777" w:rsidR="009B09CB" w:rsidRPr="000634F6" w:rsidRDefault="009B09CB" w:rsidP="004150CD">
      <w:pPr>
        <w:pStyle w:val="ListParagraph"/>
        <w:numPr>
          <w:ilvl w:val="0"/>
          <w:numId w:val="7"/>
        </w:numPr>
        <w:spacing w:after="160" w:line="360" w:lineRule="auto"/>
        <w:ind w:left="720"/>
        <w:rPr>
          <w:sz w:val="26"/>
          <w:szCs w:val="26"/>
        </w:rPr>
      </w:pPr>
      <w:r w:rsidRPr="000634F6">
        <w:rPr>
          <w:sz w:val="26"/>
          <w:szCs w:val="26"/>
        </w:rPr>
        <w:t>Giảm thiểu rủi ro nhờ việc phát hiện lỗi và fix sớm, tăng chất lượng phần mềm nhờ việc tự động test và inspect (đây cũng là một trong những lợi ích của CI, code được inspect tự động dựa theo config đã cài đặt, đảm bảo coding style, chẳng hạn một function chỉ được dài không quá 10 dòng code ...)</w:t>
      </w:r>
    </w:p>
    <w:p w14:paraId="4F599A75" w14:textId="77777777" w:rsidR="009B09CB" w:rsidRPr="000634F6" w:rsidRDefault="009B09CB" w:rsidP="004150CD">
      <w:pPr>
        <w:pStyle w:val="ListParagraph"/>
        <w:numPr>
          <w:ilvl w:val="0"/>
          <w:numId w:val="7"/>
        </w:numPr>
        <w:spacing w:after="160" w:line="360" w:lineRule="auto"/>
        <w:ind w:left="720"/>
        <w:rPr>
          <w:sz w:val="26"/>
          <w:szCs w:val="26"/>
        </w:rPr>
      </w:pPr>
      <w:r w:rsidRPr="000634F6">
        <w:rPr>
          <w:sz w:val="26"/>
          <w:szCs w:val="26"/>
        </w:rPr>
        <w:t>Giảm thiểu những quy trình thủ công lặp đi lặp lại (build css, js, migrate, test...), thay vì đó là build tự động, chạy test tự động</w:t>
      </w:r>
    </w:p>
    <w:p w14:paraId="3B874A87" w14:textId="77777777" w:rsidR="009B09CB" w:rsidRPr="000634F6" w:rsidRDefault="009B09CB" w:rsidP="004150CD">
      <w:pPr>
        <w:pStyle w:val="ListParagraph"/>
        <w:numPr>
          <w:ilvl w:val="0"/>
          <w:numId w:val="7"/>
        </w:numPr>
        <w:spacing w:after="160" w:line="360" w:lineRule="auto"/>
        <w:ind w:left="720"/>
        <w:rPr>
          <w:sz w:val="26"/>
          <w:szCs w:val="26"/>
        </w:rPr>
      </w:pPr>
      <w:r w:rsidRPr="000634F6">
        <w:rPr>
          <w:sz w:val="26"/>
          <w:szCs w:val="26"/>
        </w:rPr>
        <w:t>Sinh ra phần mềm có thể deploy ở bất kì thời gian, địa điểm</w:t>
      </w:r>
    </w:p>
    <w:p w14:paraId="5042F695" w14:textId="77777777" w:rsidR="009B09CB" w:rsidRPr="000634F6" w:rsidRDefault="009B09CB" w:rsidP="009B09CB">
      <w:pPr>
        <w:spacing w:line="360" w:lineRule="auto"/>
        <w:rPr>
          <w:sz w:val="26"/>
          <w:szCs w:val="26"/>
        </w:rPr>
      </w:pPr>
      <w:r w:rsidRPr="000634F6">
        <w:rPr>
          <w:sz w:val="26"/>
          <w:szCs w:val="26"/>
        </w:rPr>
        <w:lastRenderedPageBreak/>
        <w:t>CD là gì : Thì đi kèm với CI là việc tích hợp liên tục thì còn một quá trình nữa gọi là chuyển giao liên tục thì nếu source code qua quá trình CI không có lỗi xảy ra thì sẽ sang một giai đoạn gọi là CD để tiến hành kiểm tra những thay đổi về mã nguồn đã được build lên và mã nguồn trong môi trường kiểm thử trước đó. CD cho phép người viết mã nguồn cài đặt những chu kì tự động ngắn và liên tục . Từ đó nhanh chống phát  hiện ra lỗi sai và tiến hành chỉnh sửa ngay trong những phần tương tự.</w:t>
      </w:r>
    </w:p>
    <w:p w14:paraId="33FA8E4B" w14:textId="77777777" w:rsidR="009B09CB" w:rsidRPr="000634F6" w:rsidRDefault="009B09CB" w:rsidP="004150CD">
      <w:pPr>
        <w:pStyle w:val="ListParagraph"/>
        <w:numPr>
          <w:ilvl w:val="0"/>
          <w:numId w:val="7"/>
        </w:numPr>
        <w:spacing w:after="160" w:line="360" w:lineRule="auto"/>
        <w:ind w:left="720"/>
        <w:rPr>
          <w:sz w:val="26"/>
          <w:szCs w:val="26"/>
        </w:rPr>
      </w:pPr>
      <w:r w:rsidRPr="000634F6">
        <w:rPr>
          <w:sz w:val="26"/>
          <w:szCs w:val="26"/>
        </w:rPr>
        <w:t>Do sự tiện lợi của 2 quá trình này thì người quản lý mã nguồn thường tích hợp cả hai CI/CD với nhau để tiết kiệm thời gian , chi phí và tài nguyên bộ nhớ cho 2 quá trình này, CD sẽ sử dụng giai đoạn cuối cùng của CI để bắt đầu quá trình chuyển giao của chính nó</w:t>
      </w:r>
    </w:p>
    <w:p w14:paraId="2E3196C2" w14:textId="77777777" w:rsidR="009B09CB" w:rsidRPr="000634F6" w:rsidRDefault="009B09CB" w:rsidP="004150CD">
      <w:pPr>
        <w:pStyle w:val="ListParagraph"/>
        <w:numPr>
          <w:ilvl w:val="0"/>
          <w:numId w:val="7"/>
        </w:numPr>
        <w:spacing w:after="160" w:line="360" w:lineRule="auto"/>
        <w:ind w:left="720"/>
        <w:rPr>
          <w:sz w:val="26"/>
          <w:szCs w:val="26"/>
        </w:rPr>
      </w:pPr>
      <w:r w:rsidRPr="000634F6">
        <w:rPr>
          <w:sz w:val="26"/>
          <w:szCs w:val="26"/>
        </w:rPr>
        <w:t>Trong quá trình CD thực hiện tiến trình của mình thì có thể mã nguồn sẽ trải qua một số phần testing được người quản lý mã nguồn thiết lập và một số bài test bao gồm UI Testing , API Testing, …. CD sử dụng một thuật ngữ được gọi là Deployment Pipeline giúp chia quy trình chuyển giao thành các giao đoạn. Mỗi giai đoạn sẽ đáp ứng những mục đích riêng bao gồm xác minh chất lượng của các tính năng từ một số góc độ khác nhau để kiểm định chức năng và tránh lỗi ảnh hưởng đến người dùng. Pipeline sẽ thể hiện phản hồi cho nhóm trong việc cung cấp tính năng mới  hoặc sửa chữa các tính năng đã có sẵn. Deployment Pipelien là quy trình để chuyển phần mềm từ version control đến tay người dùng.</w:t>
      </w:r>
    </w:p>
    <w:p w14:paraId="3F715D34" w14:textId="77777777" w:rsidR="009B09CB" w:rsidRPr="000634F6" w:rsidRDefault="009B09CB" w:rsidP="004150CD">
      <w:pPr>
        <w:pStyle w:val="ListParagraph"/>
        <w:numPr>
          <w:ilvl w:val="0"/>
          <w:numId w:val="7"/>
        </w:numPr>
        <w:spacing w:after="160" w:line="360" w:lineRule="auto"/>
        <w:ind w:left="720"/>
        <w:rPr>
          <w:sz w:val="26"/>
          <w:szCs w:val="26"/>
        </w:rPr>
      </w:pPr>
      <w:r w:rsidRPr="000634F6">
        <w:rPr>
          <w:sz w:val="26"/>
          <w:szCs w:val="26"/>
        </w:rPr>
        <w:t>Việc kết hợp 2 quá trình này thì ta sẽ được chu trình hoạt động của CICD gói gọn trong 3 bước là Xây dựng -&gt; Kiểm tra -&gt; Triển khai</w:t>
      </w:r>
    </w:p>
    <w:p w14:paraId="598CC41F" w14:textId="77777777" w:rsidR="009B09CB" w:rsidRDefault="009B09CB" w:rsidP="009B09CB">
      <w:pPr>
        <w:keepNext/>
        <w:spacing w:line="360" w:lineRule="auto"/>
        <w:ind w:left="360"/>
        <w:jc w:val="center"/>
      </w:pPr>
      <w:r w:rsidRPr="000634F6">
        <w:rPr>
          <w:noProof/>
          <w:sz w:val="26"/>
          <w:szCs w:val="26"/>
          <w:lang w:val="vi-VN" w:eastAsia="vi-VN"/>
        </w:rPr>
        <w:lastRenderedPageBreak/>
        <w:drawing>
          <wp:inline distT="0" distB="0" distL="0" distR="0" wp14:anchorId="66AB709A" wp14:editId="5A0BC3D9">
            <wp:extent cx="5943600" cy="4192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7B116DBA" w14:textId="17478B28" w:rsidR="009B09CB" w:rsidRPr="000634F6" w:rsidRDefault="009B09CB" w:rsidP="009B09CB">
      <w:pPr>
        <w:pStyle w:val="Caption"/>
      </w:pPr>
      <w:r>
        <w:t xml:space="preserve">Hình </w:t>
      </w:r>
      <w:r w:rsidR="00E673F6">
        <w:fldChar w:fldCharType="begin"/>
      </w:r>
      <w:r w:rsidR="00E673F6">
        <w:instrText xml:space="preserve"> SEQ Hình \* ARABIC </w:instrText>
      </w:r>
      <w:r w:rsidR="00E673F6">
        <w:fldChar w:fldCharType="separate"/>
      </w:r>
      <w:r w:rsidR="00AC1306">
        <w:rPr>
          <w:noProof/>
        </w:rPr>
        <w:t>5</w:t>
      </w:r>
      <w:r w:rsidR="00E673F6">
        <w:rPr>
          <w:noProof/>
        </w:rPr>
        <w:fldChar w:fldCharType="end"/>
      </w:r>
      <w:r>
        <w:t xml:space="preserve"> : Cách hoạt động của CI/CD</w:t>
      </w:r>
    </w:p>
    <w:p w14:paraId="3142F14E" w14:textId="77777777" w:rsidR="004C7A29" w:rsidRPr="000634F6" w:rsidRDefault="004C7A29" w:rsidP="004C7A29">
      <w:pPr>
        <w:spacing w:line="360" w:lineRule="auto"/>
        <w:ind w:left="360"/>
        <w:rPr>
          <w:sz w:val="26"/>
          <w:szCs w:val="26"/>
        </w:rPr>
      </w:pPr>
      <w:r w:rsidRPr="000634F6">
        <w:rPr>
          <w:sz w:val="26"/>
          <w:szCs w:val="26"/>
        </w:rPr>
        <w:t>Lợi ích của CI/CD</w:t>
      </w:r>
    </w:p>
    <w:p w14:paraId="7030190C" w14:textId="77777777" w:rsidR="004C7A29" w:rsidRPr="000634F6" w:rsidRDefault="004C7A29" w:rsidP="004150CD">
      <w:pPr>
        <w:pStyle w:val="ListParagraph"/>
        <w:numPr>
          <w:ilvl w:val="0"/>
          <w:numId w:val="7"/>
        </w:numPr>
        <w:spacing w:after="160" w:line="360" w:lineRule="auto"/>
        <w:ind w:left="720"/>
        <w:rPr>
          <w:b/>
          <w:bCs/>
          <w:sz w:val="26"/>
          <w:szCs w:val="26"/>
        </w:rPr>
      </w:pPr>
      <w:r w:rsidRPr="000634F6">
        <w:rPr>
          <w:b/>
          <w:bCs/>
          <w:sz w:val="26"/>
          <w:szCs w:val="26"/>
        </w:rPr>
        <w:t>Giảm thiểu rủi ro không đáng có</w:t>
      </w:r>
    </w:p>
    <w:p w14:paraId="003DC7CA" w14:textId="77777777" w:rsidR="004C7A29" w:rsidRPr="000634F6" w:rsidRDefault="004C7A29" w:rsidP="004C7A29">
      <w:pPr>
        <w:pStyle w:val="ListParagraph"/>
        <w:spacing w:line="360" w:lineRule="auto"/>
        <w:rPr>
          <w:sz w:val="26"/>
          <w:szCs w:val="26"/>
        </w:rPr>
      </w:pPr>
      <w:r w:rsidRPr="000634F6">
        <w:rPr>
          <w:sz w:val="26"/>
          <w:szCs w:val="26"/>
        </w:rPr>
        <w:t>Đây có thể là một lợi ích vô cùng hữu ích của CI/CD, nó cho phép làm giảm thiểu đi những rủi ro nhờ việc phát hiện và sửa lỗi sớm, giúp tăng chất lượng sản phẩm nhờ khả năng tự động kiểm tra và quan sát. Không những vậy, những quy trình thủ công lặp đi lặp lại hằng ngày cũng được giảm tải, thay vào đó là xây dựng và kiểm thử tự động mà không cần đến sự giúp đỡ của con người. Một đặc điểm nữa của CI CD chính là có thể deploy, triển khai phần mềm ở bất cứ địa điểm và thời gian nào</w:t>
      </w:r>
    </w:p>
    <w:p w14:paraId="5D264F8C" w14:textId="77777777" w:rsidR="004C7A29" w:rsidRPr="000634F6" w:rsidRDefault="004C7A29" w:rsidP="004C7A29">
      <w:pPr>
        <w:pStyle w:val="ListParagraph"/>
        <w:spacing w:line="360" w:lineRule="auto"/>
        <w:rPr>
          <w:sz w:val="26"/>
          <w:szCs w:val="26"/>
        </w:rPr>
      </w:pPr>
    </w:p>
    <w:p w14:paraId="21C68C6C" w14:textId="77777777" w:rsidR="004C7A29" w:rsidRPr="000634F6" w:rsidRDefault="004C7A29" w:rsidP="004150CD">
      <w:pPr>
        <w:pStyle w:val="ListParagraph"/>
        <w:numPr>
          <w:ilvl w:val="0"/>
          <w:numId w:val="7"/>
        </w:numPr>
        <w:spacing w:after="160" w:line="360" w:lineRule="auto"/>
        <w:ind w:left="720"/>
        <w:rPr>
          <w:b/>
          <w:bCs/>
          <w:sz w:val="26"/>
          <w:szCs w:val="26"/>
        </w:rPr>
      </w:pPr>
      <w:r w:rsidRPr="000634F6">
        <w:rPr>
          <w:b/>
          <w:bCs/>
          <w:sz w:val="26"/>
          <w:szCs w:val="26"/>
        </w:rPr>
        <w:t>Thay đổi code nhỏ</w:t>
      </w:r>
    </w:p>
    <w:p w14:paraId="5905D5F0" w14:textId="77777777" w:rsidR="004C7A29" w:rsidRPr="000634F6" w:rsidRDefault="004C7A29" w:rsidP="004C7A29">
      <w:pPr>
        <w:pStyle w:val="ListParagraph"/>
        <w:spacing w:line="360" w:lineRule="auto"/>
        <w:rPr>
          <w:sz w:val="26"/>
          <w:szCs w:val="26"/>
        </w:rPr>
      </w:pPr>
      <w:r w:rsidRPr="000634F6">
        <w:rPr>
          <w:sz w:val="26"/>
          <w:szCs w:val="26"/>
        </w:rPr>
        <w:lastRenderedPageBreak/>
        <w:t>Một lợi ích vô cùng lớn của CI/CD chính là cho phép chúng ta tích hợp nhiều loại mã nhỏ cùng một lúc. Những thay đổi mã này được thực hiện một cách đơn giản và xử lý nhanh hơn so với những đoạn mã khổng lồ, từ đó làm giảm đi khả năng sinh ra những vấn đề liên quan đến việc thay đổi sau này.</w:t>
      </w:r>
    </w:p>
    <w:p w14:paraId="4FED35B3" w14:textId="77777777" w:rsidR="004C7A29" w:rsidRPr="000634F6" w:rsidRDefault="004C7A29" w:rsidP="004C7A29">
      <w:pPr>
        <w:pStyle w:val="ListParagraph"/>
        <w:spacing w:line="360" w:lineRule="auto"/>
        <w:rPr>
          <w:sz w:val="26"/>
          <w:szCs w:val="26"/>
        </w:rPr>
      </w:pPr>
      <w:r w:rsidRPr="000634F6">
        <w:rPr>
          <w:sz w:val="26"/>
          <w:szCs w:val="26"/>
        </w:rPr>
        <w:t>Những sự thay đổi mã nhỏ này có thể được thực kiểm tra ngay sau khi chúng được tích hợp vào kho mã. Các nhà phát triển có thể dễ dàng nhận ra vấn đề trước khi lượng lớn công việc tăng lên một cách chóng mặt. Đây thực sự là một lợi thế đối với những nhóm phát triển lớn hoặc người làm việc từ xa giao tiếp được hiệu quả hơn.</w:t>
      </w:r>
    </w:p>
    <w:p w14:paraId="5A31E1E0" w14:textId="77777777" w:rsidR="004C7A29" w:rsidRPr="000634F6" w:rsidRDefault="004C7A29" w:rsidP="004C7A29">
      <w:pPr>
        <w:pStyle w:val="ListParagraph"/>
        <w:spacing w:line="360" w:lineRule="auto"/>
        <w:rPr>
          <w:sz w:val="26"/>
          <w:szCs w:val="26"/>
        </w:rPr>
      </w:pPr>
    </w:p>
    <w:p w14:paraId="46B34403" w14:textId="77777777" w:rsidR="004C7A29" w:rsidRPr="000634F6" w:rsidRDefault="004C7A29" w:rsidP="004150CD">
      <w:pPr>
        <w:pStyle w:val="ListParagraph"/>
        <w:numPr>
          <w:ilvl w:val="0"/>
          <w:numId w:val="7"/>
        </w:numPr>
        <w:spacing w:after="160" w:line="360" w:lineRule="auto"/>
        <w:ind w:left="720"/>
        <w:rPr>
          <w:b/>
          <w:bCs/>
          <w:sz w:val="26"/>
          <w:szCs w:val="26"/>
        </w:rPr>
      </w:pPr>
      <w:r w:rsidRPr="000634F6">
        <w:rPr>
          <w:b/>
          <w:bCs/>
          <w:sz w:val="26"/>
          <w:szCs w:val="26"/>
        </w:rPr>
        <w:t xml:space="preserve">Hạn chế những ảnh hưởng của lỗi </w:t>
      </w:r>
    </w:p>
    <w:p w14:paraId="664507AC" w14:textId="77777777" w:rsidR="004C7A29" w:rsidRPr="000634F6" w:rsidRDefault="004C7A29" w:rsidP="004C7A29">
      <w:pPr>
        <w:pStyle w:val="ListParagraph"/>
        <w:spacing w:line="360" w:lineRule="auto"/>
        <w:rPr>
          <w:sz w:val="26"/>
          <w:szCs w:val="26"/>
        </w:rPr>
      </w:pPr>
      <w:r w:rsidRPr="000634F6">
        <w:rPr>
          <w:sz w:val="26"/>
          <w:szCs w:val="26"/>
        </w:rPr>
        <w:t>CI/CD được thiết kế với hệ thống sao cho khi có lỗi nào đó xảy ra thì những kết quả tiêu cực sẽ bị giới hạn trong phạm vi ảnh hưởng nhất định nào đó. Việc hạn chế các vấn đề này giúp làm giảm khả năng hư hỏng từ đó làm cho hệ thống được bảo trì và xử lý một cách dễ dàng hơn.Với hệ thống CI CD, có thể đảm bảo cho việc cách ly lỗi sẽ được phát hiện một cách nhanh chóng và dễ dàng thực hiện hơn. Chính vì vậy, hậu quả của các lỗi trong ứng dụng sẽ được giới hạn trong phạm vi ảnh hưởng của nó.</w:t>
      </w:r>
    </w:p>
    <w:p w14:paraId="16D81487" w14:textId="77777777" w:rsidR="004C7A29" w:rsidRDefault="004C7A29" w:rsidP="004C7A29">
      <w:pPr>
        <w:keepNext/>
        <w:spacing w:line="360" w:lineRule="auto"/>
        <w:jc w:val="center"/>
      </w:pPr>
      <w:r w:rsidRPr="000634F6">
        <w:rPr>
          <w:noProof/>
          <w:sz w:val="26"/>
          <w:szCs w:val="26"/>
          <w:lang w:val="vi-VN" w:eastAsia="vi-VN"/>
        </w:rPr>
        <w:lastRenderedPageBreak/>
        <w:drawing>
          <wp:inline distT="0" distB="0" distL="0" distR="0" wp14:anchorId="417CFB8B" wp14:editId="72CACA13">
            <wp:extent cx="5943600" cy="2751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1455"/>
                    </a:xfrm>
                    <a:prstGeom prst="rect">
                      <a:avLst/>
                    </a:prstGeom>
                  </pic:spPr>
                </pic:pic>
              </a:graphicData>
            </a:graphic>
          </wp:inline>
        </w:drawing>
      </w:r>
    </w:p>
    <w:p w14:paraId="0144307F" w14:textId="5B818F38" w:rsidR="004C7A29" w:rsidRPr="000634F6" w:rsidRDefault="004C7A29" w:rsidP="004C7A29">
      <w:pPr>
        <w:pStyle w:val="Caption"/>
        <w:rPr>
          <w:b/>
          <w:bCs w:val="0"/>
        </w:rPr>
      </w:pPr>
      <w:r>
        <w:t xml:space="preserve">Hình </w:t>
      </w:r>
      <w:r w:rsidR="00E673F6">
        <w:fldChar w:fldCharType="begin"/>
      </w:r>
      <w:r w:rsidR="00E673F6">
        <w:instrText xml:space="preserve"> SEQ Hình \* ARABIC </w:instrText>
      </w:r>
      <w:r w:rsidR="00E673F6">
        <w:fldChar w:fldCharType="separate"/>
      </w:r>
      <w:r w:rsidR="00AC1306">
        <w:rPr>
          <w:noProof/>
        </w:rPr>
        <w:t>6</w:t>
      </w:r>
      <w:r w:rsidR="00E673F6">
        <w:rPr>
          <w:noProof/>
        </w:rPr>
        <w:fldChar w:fldCharType="end"/>
      </w:r>
      <w:r>
        <w:t xml:space="preserve"> : Tổng quan về quá trình hoạt động với CI/CD</w:t>
      </w:r>
    </w:p>
    <w:p w14:paraId="300537E7" w14:textId="77777777" w:rsidR="004C7A29" w:rsidRPr="004C7A29" w:rsidRDefault="004C7A29" w:rsidP="004C7A29">
      <w:pPr>
        <w:spacing w:line="360" w:lineRule="auto"/>
        <w:rPr>
          <w:sz w:val="26"/>
          <w:szCs w:val="26"/>
        </w:rPr>
      </w:pPr>
      <w:r w:rsidRPr="004C7A29">
        <w:rPr>
          <w:sz w:val="26"/>
          <w:szCs w:val="26"/>
        </w:rPr>
        <w:t>Nhược điểm của CI/CD là gì ?</w:t>
      </w:r>
    </w:p>
    <w:p w14:paraId="533E627F" w14:textId="77777777" w:rsidR="004C7A29" w:rsidRPr="000634F6" w:rsidRDefault="004C7A29" w:rsidP="004150CD">
      <w:pPr>
        <w:pStyle w:val="ListParagraph"/>
        <w:numPr>
          <w:ilvl w:val="0"/>
          <w:numId w:val="7"/>
        </w:numPr>
        <w:spacing w:after="160" w:line="360" w:lineRule="auto"/>
        <w:ind w:left="720"/>
        <w:rPr>
          <w:sz w:val="26"/>
          <w:szCs w:val="26"/>
        </w:rPr>
      </w:pPr>
      <w:r w:rsidRPr="000634F6">
        <w:rPr>
          <w:sz w:val="26"/>
          <w:szCs w:val="26"/>
        </w:rPr>
        <w:t>Bên cạnh các ưu điểm thì hệ thống CI và CD vẫn tồn tại một số điểm trừ nhất định. Vì CI/CD thường xuyên được nâng cấp để tối ưu hơn nên đòi hỏi các nhà lập trình phải nhanh chóng học hỏi các kiến thức mới.</w:t>
      </w:r>
    </w:p>
    <w:p w14:paraId="1B5595B7" w14:textId="77777777" w:rsidR="004C7A29" w:rsidRPr="000634F6" w:rsidRDefault="004C7A29" w:rsidP="004150CD">
      <w:pPr>
        <w:pStyle w:val="ListParagraph"/>
        <w:numPr>
          <w:ilvl w:val="0"/>
          <w:numId w:val="7"/>
        </w:numPr>
        <w:spacing w:after="160" w:line="360" w:lineRule="auto"/>
        <w:ind w:left="720"/>
        <w:rPr>
          <w:sz w:val="26"/>
          <w:szCs w:val="26"/>
        </w:rPr>
      </w:pPr>
      <w:r w:rsidRPr="000634F6">
        <w:rPr>
          <w:sz w:val="26"/>
          <w:szCs w:val="26"/>
        </w:rPr>
        <w:t>Ngoài ra, để quá trình tự động hóa diễn ra trơn tu, người sử dụng phải hiểu rõ cách vận hành của chương trình. Và điều này hoàn toàn không đơn giản bởi CI và CD sở hữu bộ kỹ năng khá phức tạp. Để hoàn toàn sử dụng trơn tru được CI/CD đòi hỏi quá trình rèn luyện lâu dài.</w:t>
      </w:r>
    </w:p>
    <w:p w14:paraId="3D5D5B1B" w14:textId="77777777" w:rsidR="004C7A29" w:rsidRPr="000634F6" w:rsidRDefault="004C7A29" w:rsidP="004150CD">
      <w:pPr>
        <w:pStyle w:val="ListParagraph"/>
        <w:numPr>
          <w:ilvl w:val="0"/>
          <w:numId w:val="7"/>
        </w:numPr>
        <w:spacing w:after="160" w:line="360" w:lineRule="auto"/>
        <w:ind w:left="720"/>
        <w:rPr>
          <w:sz w:val="26"/>
          <w:szCs w:val="26"/>
        </w:rPr>
      </w:pPr>
      <w:r w:rsidRPr="000634F6">
        <w:rPr>
          <w:sz w:val="26"/>
          <w:szCs w:val="26"/>
        </w:rPr>
        <w:t>Để có thể ứng dụng được CI và CD vào công việc đòi hỏi nhà sản xuất phải đầu tư trước một khoản phí khá lớn. Không nhiều công ty dám mạo hiểm bởi như đã nói ở trên, việc sử dụng CI và CD không dễ dàng. Và nhược điểm cuối cùng là một số hệ thống lập trình không cho phép hỗ trợ thêm CI và CD. Nếu không thể thay đổi hệ thống thì khó lòng sử dụng được chương trình này.</w:t>
      </w:r>
    </w:p>
    <w:p w14:paraId="2596EA0A" w14:textId="77777777" w:rsidR="009B09CB" w:rsidRPr="009B09CB" w:rsidRDefault="009B09CB" w:rsidP="009B09CB">
      <w:pPr>
        <w:pStyle w:val="Nidungvnbn"/>
      </w:pPr>
    </w:p>
    <w:p w14:paraId="4387834B" w14:textId="58E2E094" w:rsidR="00853FF9" w:rsidRPr="00853FF9" w:rsidRDefault="00853FF9" w:rsidP="00B35865"/>
    <w:p w14:paraId="43371D87" w14:textId="4D6E1619" w:rsidR="001227AE" w:rsidRDefault="001227AE" w:rsidP="004150CD">
      <w:pPr>
        <w:pStyle w:val="Tiumccp2"/>
        <w:keepNext/>
        <w:keepLines/>
        <w:numPr>
          <w:ilvl w:val="0"/>
          <w:numId w:val="6"/>
        </w:numPr>
      </w:pPr>
      <w:bookmarkStart w:id="10" w:name="_Toc121682765"/>
      <w:r>
        <w:lastRenderedPageBreak/>
        <w:t>VPS</w:t>
      </w:r>
      <w:bookmarkEnd w:id="10"/>
    </w:p>
    <w:p w14:paraId="1C9CEA0B" w14:textId="55F7F14D" w:rsidR="003E05E4" w:rsidRPr="003E05E4" w:rsidRDefault="003E05E4" w:rsidP="004150CD">
      <w:pPr>
        <w:pStyle w:val="ListParagraph"/>
        <w:numPr>
          <w:ilvl w:val="0"/>
          <w:numId w:val="7"/>
        </w:numPr>
        <w:spacing w:after="160" w:line="360" w:lineRule="auto"/>
        <w:rPr>
          <w:sz w:val="26"/>
          <w:szCs w:val="26"/>
        </w:rPr>
      </w:pPr>
      <w:r w:rsidRPr="003E05E4">
        <w:rPr>
          <w:sz w:val="26"/>
          <w:szCs w:val="26"/>
        </w:rPr>
        <w:t xml:space="preserve">VPS là viết tắt của ( Virtual Private Server) hay còn gọi là máy chủ riêng ảo. Được cung cấp và cho thuê bởi các công ty dịch vụ Internet Hosting được tạo ra bới công nghệ ảo hóa. </w:t>
      </w:r>
    </w:p>
    <w:p w14:paraId="4ACB6177" w14:textId="10B0F18E" w:rsidR="003E05E4" w:rsidRPr="003E05E4" w:rsidRDefault="003E05E4" w:rsidP="004150CD">
      <w:pPr>
        <w:pStyle w:val="ListParagraph"/>
        <w:numPr>
          <w:ilvl w:val="0"/>
          <w:numId w:val="7"/>
        </w:numPr>
        <w:spacing w:after="160" w:line="360" w:lineRule="auto"/>
        <w:rPr>
          <w:sz w:val="26"/>
          <w:szCs w:val="26"/>
        </w:rPr>
      </w:pPr>
      <w:r w:rsidRPr="003E05E4">
        <w:rPr>
          <w:sz w:val="26"/>
          <w:szCs w:val="26"/>
        </w:rPr>
        <w:t xml:space="preserve">VPS hoạt động như một server để người dùng tạo ra trang web hay ứng dụng trên các tài nguyên ta cài đặt được giành riêng </w:t>
      </w:r>
    </w:p>
    <w:p w14:paraId="734D2098" w14:textId="77777777" w:rsidR="003E05E4" w:rsidRPr="000634F6" w:rsidRDefault="003E05E4" w:rsidP="004150CD">
      <w:pPr>
        <w:pStyle w:val="ListParagraph"/>
        <w:numPr>
          <w:ilvl w:val="0"/>
          <w:numId w:val="7"/>
        </w:numPr>
        <w:spacing w:after="160" w:line="360" w:lineRule="auto"/>
        <w:rPr>
          <w:sz w:val="26"/>
          <w:szCs w:val="26"/>
        </w:rPr>
      </w:pPr>
      <w:r w:rsidRPr="000634F6">
        <w:rPr>
          <w:sz w:val="26"/>
          <w:szCs w:val="26"/>
        </w:rPr>
        <w:t xml:space="preserve">Người cài đặt VPS có toàn quyền kiểm soát bằng superuser ( Root , quyền admin ), và thông qua SSH key để điều khiển cài đặt các thư viện, hoặc cấu hình VPS theo ý muốn của người cài đặt. </w:t>
      </w:r>
    </w:p>
    <w:p w14:paraId="70E85390" w14:textId="77777777" w:rsidR="003E05E4" w:rsidRPr="000634F6" w:rsidRDefault="003E05E4" w:rsidP="004150CD">
      <w:pPr>
        <w:pStyle w:val="ListParagraph"/>
        <w:numPr>
          <w:ilvl w:val="0"/>
          <w:numId w:val="7"/>
        </w:numPr>
        <w:spacing w:after="160" w:line="360" w:lineRule="auto"/>
        <w:rPr>
          <w:sz w:val="26"/>
          <w:szCs w:val="26"/>
        </w:rPr>
      </w:pPr>
      <w:r w:rsidRPr="000634F6">
        <w:rPr>
          <w:sz w:val="26"/>
          <w:szCs w:val="26"/>
        </w:rPr>
        <w:t>Thường thì VPS sẽ được thuê và có những option các hệ điều hành có sẵn khi người muốn thuê lựa chọn các  dịch vụ và trả tiền để thành toán phí duy trì của cái máy ảo đó ở máy chủ của công ty hosting đó một số hosting phổ biến như AWS , Digital Ocean , Microsoft Azure , Ở Việt Nam thì có Mắt Bão , ….. trên điện toán đám mây</w:t>
      </w:r>
    </w:p>
    <w:p w14:paraId="1BDAAE54" w14:textId="77777777" w:rsidR="003E05E4" w:rsidRPr="000634F6" w:rsidRDefault="003E05E4" w:rsidP="004150CD">
      <w:pPr>
        <w:pStyle w:val="ListParagraph"/>
        <w:numPr>
          <w:ilvl w:val="0"/>
          <w:numId w:val="7"/>
        </w:numPr>
        <w:spacing w:after="160" w:line="360" w:lineRule="auto"/>
        <w:rPr>
          <w:sz w:val="26"/>
          <w:szCs w:val="26"/>
        </w:rPr>
      </w:pPr>
      <w:r w:rsidRPr="000634F6">
        <w:rPr>
          <w:sz w:val="26"/>
          <w:szCs w:val="26"/>
        </w:rPr>
        <w:t>VPS an toàn và ổn định tùy theo tình trạng mạng của bạn kết nối và ổn định hơn so với host website vì bạn không chia sẻ không gian lưu trữ với người khác. Và nó cũng có giá thành thấp hơn so với thuê một server riêng</w:t>
      </w:r>
    </w:p>
    <w:p w14:paraId="2F5E9F76" w14:textId="77777777" w:rsidR="003E05E4" w:rsidRPr="000634F6" w:rsidRDefault="003E05E4" w:rsidP="003E05E4">
      <w:pPr>
        <w:spacing w:line="360" w:lineRule="auto"/>
        <w:ind w:left="720"/>
        <w:rPr>
          <w:sz w:val="26"/>
          <w:szCs w:val="26"/>
        </w:rPr>
      </w:pPr>
      <w:r w:rsidRPr="000634F6">
        <w:rPr>
          <w:noProof/>
          <w:sz w:val="26"/>
          <w:szCs w:val="26"/>
          <w:lang w:val="vi-VN" w:eastAsia="vi-VN"/>
        </w:rPr>
        <w:drawing>
          <wp:inline distT="0" distB="0" distL="0" distR="0" wp14:anchorId="3B573BA7" wp14:editId="1C984EC3">
            <wp:extent cx="5943600" cy="2301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01240"/>
                    </a:xfrm>
                    <a:prstGeom prst="rect">
                      <a:avLst/>
                    </a:prstGeom>
                  </pic:spPr>
                </pic:pic>
              </a:graphicData>
            </a:graphic>
          </wp:inline>
        </w:drawing>
      </w:r>
    </w:p>
    <w:p w14:paraId="5C184EA1" w14:textId="77777777" w:rsidR="003E05E4" w:rsidRPr="000634F6" w:rsidRDefault="003E05E4" w:rsidP="004150CD">
      <w:pPr>
        <w:pStyle w:val="ListParagraph"/>
        <w:numPr>
          <w:ilvl w:val="0"/>
          <w:numId w:val="7"/>
        </w:numPr>
        <w:spacing w:after="160" w:line="360" w:lineRule="auto"/>
        <w:rPr>
          <w:sz w:val="26"/>
          <w:szCs w:val="26"/>
        </w:rPr>
      </w:pPr>
      <w:r w:rsidRPr="000634F6">
        <w:rPr>
          <w:sz w:val="26"/>
          <w:szCs w:val="26"/>
        </w:rPr>
        <w:lastRenderedPageBreak/>
        <w:t>Thường thì các máy chủ ảo sẽ không có tên miền để thay thế cho việc truy cập đến máy chủ đó mà phải truy cập qua IP của VPS đó được sinh ra khi bạn tiến hành thuê VPS đó</w:t>
      </w:r>
    </w:p>
    <w:p w14:paraId="2B8D4B62" w14:textId="77777777" w:rsidR="003E05E4" w:rsidRPr="000634F6" w:rsidRDefault="003E05E4" w:rsidP="004150CD">
      <w:pPr>
        <w:pStyle w:val="ListParagraph"/>
        <w:numPr>
          <w:ilvl w:val="0"/>
          <w:numId w:val="7"/>
        </w:numPr>
        <w:spacing w:after="160" w:line="360" w:lineRule="auto"/>
        <w:rPr>
          <w:sz w:val="26"/>
          <w:szCs w:val="26"/>
        </w:rPr>
      </w:pPr>
      <w:r w:rsidRPr="000634F6">
        <w:rPr>
          <w:sz w:val="26"/>
          <w:szCs w:val="26"/>
        </w:rPr>
        <w:t>VPS là một server ảo hoạt động tương tự như một máy chủ vật lý. Máy chủ , hay server, là một máy tinh chứa source code và cơ sở dữ liệu cho ứng dụng của bạn , Môi trường và các thư viện cần thiết. Bất kể khi nào người dùng truy cập vào ứng dụng của bạn trên trình duyệt thì sẽ gửi yêu cầu đến con server của bạn và lúc này dựa vào đường truyền internet các file cần thiết để chạy 1 trang web sẽ được truyền xuống máy tính của người dùng và hiện thị nó trên tình duyệt</w:t>
      </w:r>
    </w:p>
    <w:p w14:paraId="6691C0B9" w14:textId="77777777" w:rsidR="003E05E4" w:rsidRPr="000634F6" w:rsidRDefault="003E05E4" w:rsidP="004150CD">
      <w:pPr>
        <w:pStyle w:val="ListParagraph"/>
        <w:numPr>
          <w:ilvl w:val="0"/>
          <w:numId w:val="7"/>
        </w:numPr>
        <w:spacing w:after="160" w:line="360" w:lineRule="auto"/>
        <w:rPr>
          <w:sz w:val="26"/>
          <w:szCs w:val="26"/>
        </w:rPr>
      </w:pPr>
      <w:r w:rsidRPr="000634F6">
        <w:rPr>
          <w:sz w:val="26"/>
          <w:szCs w:val="26"/>
        </w:rPr>
        <w:t xml:space="preserve">Trên thực tế thì VPS là máy chủ ảo được cấu hình qua mạng như nó sẽ được hình thành trên một server vật lý, và mỗi VPS là sẽ có phần tài nguyên riêng biệt của nó và không bị ảnh hưởng bởi các VPS khác </w:t>
      </w:r>
    </w:p>
    <w:p w14:paraId="009B560C" w14:textId="77777777" w:rsidR="003E05E4" w:rsidRPr="000634F6" w:rsidRDefault="003E05E4" w:rsidP="003E05E4">
      <w:pPr>
        <w:spacing w:line="360" w:lineRule="auto"/>
        <w:ind w:left="360"/>
        <w:rPr>
          <w:sz w:val="26"/>
          <w:szCs w:val="26"/>
        </w:rPr>
      </w:pPr>
    </w:p>
    <w:p w14:paraId="6240BFDB" w14:textId="77777777" w:rsidR="003E05E4" w:rsidRPr="000634F6" w:rsidRDefault="003E05E4" w:rsidP="003E05E4">
      <w:pPr>
        <w:pStyle w:val="ListParagraph"/>
        <w:spacing w:line="360" w:lineRule="auto"/>
        <w:ind w:left="1080"/>
        <w:rPr>
          <w:sz w:val="26"/>
          <w:szCs w:val="26"/>
        </w:rPr>
      </w:pPr>
    </w:p>
    <w:p w14:paraId="690D28EC" w14:textId="77777777" w:rsidR="003E05E4" w:rsidRPr="000634F6" w:rsidRDefault="003E05E4" w:rsidP="004150CD">
      <w:pPr>
        <w:pStyle w:val="ListParagraph"/>
        <w:numPr>
          <w:ilvl w:val="0"/>
          <w:numId w:val="7"/>
        </w:numPr>
        <w:spacing w:after="160" w:line="360" w:lineRule="auto"/>
        <w:rPr>
          <w:sz w:val="26"/>
          <w:szCs w:val="26"/>
        </w:rPr>
      </w:pPr>
      <w:r w:rsidRPr="000634F6">
        <w:rPr>
          <w:sz w:val="26"/>
          <w:szCs w:val="26"/>
        </w:rPr>
        <w:t xml:space="preserve">Các yếu tố lưu ý đến VPS khi tiến hành thuê </w:t>
      </w:r>
    </w:p>
    <w:p w14:paraId="38E7CE69" w14:textId="77777777" w:rsidR="003E05E4" w:rsidRPr="000634F6" w:rsidRDefault="003E05E4" w:rsidP="004150CD">
      <w:pPr>
        <w:pStyle w:val="ListParagraph"/>
        <w:numPr>
          <w:ilvl w:val="1"/>
          <w:numId w:val="7"/>
        </w:numPr>
        <w:spacing w:after="160" w:line="360" w:lineRule="auto"/>
        <w:rPr>
          <w:sz w:val="26"/>
          <w:szCs w:val="26"/>
        </w:rPr>
      </w:pPr>
      <w:r w:rsidRPr="000634F6">
        <w:rPr>
          <w:b/>
          <w:bCs/>
          <w:sz w:val="26"/>
          <w:szCs w:val="26"/>
        </w:rPr>
        <w:t>Ram</w:t>
      </w:r>
      <w:r w:rsidRPr="000634F6">
        <w:rPr>
          <w:sz w:val="26"/>
          <w:szCs w:val="26"/>
        </w:rPr>
        <w:t xml:space="preserve"> : Trong máy tính, RAM là loại bộ nhớ chính, nếu VPS của bạn có nhiều RAM thì khả năng truy xuất dữ liệu càng tốt. Bởi vì khi sử dụng VPS bạn sẽ cần RAM để xử lý các vấn đề như xử lý truy vấn nhập xuất của database</w:t>
      </w:r>
    </w:p>
    <w:p w14:paraId="2FE66278" w14:textId="59949BD0" w:rsidR="003E05E4" w:rsidRPr="000634F6" w:rsidRDefault="003E05E4" w:rsidP="004150CD">
      <w:pPr>
        <w:pStyle w:val="ListParagraph"/>
        <w:numPr>
          <w:ilvl w:val="1"/>
          <w:numId w:val="7"/>
        </w:numPr>
        <w:spacing w:after="160" w:line="360" w:lineRule="auto"/>
        <w:rPr>
          <w:sz w:val="26"/>
          <w:szCs w:val="26"/>
        </w:rPr>
      </w:pPr>
      <w:r w:rsidRPr="000634F6">
        <w:rPr>
          <w:b/>
          <w:bCs/>
          <w:sz w:val="26"/>
          <w:szCs w:val="26"/>
        </w:rPr>
        <w:t>SWAP</w:t>
      </w:r>
      <w:r w:rsidRPr="000634F6">
        <w:rPr>
          <w:sz w:val="26"/>
          <w:szCs w:val="26"/>
        </w:rPr>
        <w:t xml:space="preserve"> hay là bộ nhớ ảo có nhiệm vụ lưu lại các hành động</w:t>
      </w:r>
      <w:r w:rsidR="007A568A">
        <w:rPr>
          <w:sz w:val="26"/>
          <w:szCs w:val="26"/>
        </w:rPr>
        <w:tab/>
      </w:r>
      <w:r w:rsidRPr="000634F6">
        <w:rPr>
          <w:sz w:val="26"/>
          <w:szCs w:val="26"/>
        </w:rPr>
        <w:t>trong quá khứ trong trường hợp bộ nhớ RAM bị quá tải (overload). Hay nói cách dễ hiểu hơn, SWAP là nơi lưu trữ trên ổ cứng thay vì một bộ nhớ độc lập. Tuy nhiên, không phải VPS nào cũng hỗ trợ SWAP</w:t>
      </w:r>
    </w:p>
    <w:p w14:paraId="345C64A5" w14:textId="77777777" w:rsidR="003E05E4" w:rsidRPr="000634F6" w:rsidRDefault="003E05E4" w:rsidP="004150CD">
      <w:pPr>
        <w:pStyle w:val="ListParagraph"/>
        <w:numPr>
          <w:ilvl w:val="1"/>
          <w:numId w:val="7"/>
        </w:numPr>
        <w:spacing w:after="160" w:line="360" w:lineRule="auto"/>
        <w:rPr>
          <w:sz w:val="26"/>
          <w:szCs w:val="26"/>
        </w:rPr>
      </w:pPr>
      <w:r w:rsidRPr="000634F6">
        <w:rPr>
          <w:b/>
          <w:bCs/>
          <w:sz w:val="26"/>
          <w:szCs w:val="26"/>
        </w:rPr>
        <w:lastRenderedPageBreak/>
        <w:t>Disk</w:t>
      </w:r>
      <w:r w:rsidRPr="000634F6">
        <w:rPr>
          <w:sz w:val="26"/>
          <w:szCs w:val="26"/>
        </w:rPr>
        <w:t xml:space="preserve"> : Ổ cứng/Ổ đĩa cứng hay còn gọi là Disk là không gian lưu trữ được sử dụng để lưu các file cài đặt của hệ điều hành và các file của mã nguồn website. Có 2 loại ổ đĩa được sử dụng phổ biến, đó là:</w:t>
      </w:r>
    </w:p>
    <w:p w14:paraId="578DD99E" w14:textId="77777777" w:rsidR="003E05E4" w:rsidRPr="000634F6" w:rsidRDefault="003E05E4" w:rsidP="004150CD">
      <w:pPr>
        <w:pStyle w:val="ListParagraph"/>
        <w:numPr>
          <w:ilvl w:val="2"/>
          <w:numId w:val="7"/>
        </w:numPr>
        <w:spacing w:after="160" w:line="360" w:lineRule="auto"/>
        <w:rPr>
          <w:sz w:val="26"/>
          <w:szCs w:val="26"/>
        </w:rPr>
      </w:pPr>
      <w:r w:rsidRPr="000634F6">
        <w:rPr>
          <w:sz w:val="26"/>
          <w:szCs w:val="26"/>
        </w:rPr>
        <w:t>HDD (Hard Disk Drive): Là loại ổ đĩa thông dụng được sử dụng trên máy tính.</w:t>
      </w:r>
    </w:p>
    <w:p w14:paraId="77E26DC5" w14:textId="77777777" w:rsidR="003E05E4" w:rsidRPr="000634F6" w:rsidRDefault="003E05E4" w:rsidP="004150CD">
      <w:pPr>
        <w:pStyle w:val="ListParagraph"/>
        <w:numPr>
          <w:ilvl w:val="2"/>
          <w:numId w:val="7"/>
        </w:numPr>
        <w:spacing w:after="160" w:line="360" w:lineRule="auto"/>
        <w:rPr>
          <w:sz w:val="26"/>
          <w:szCs w:val="26"/>
        </w:rPr>
      </w:pPr>
      <w:r w:rsidRPr="000634F6">
        <w:rPr>
          <w:sz w:val="26"/>
          <w:szCs w:val="26"/>
        </w:rPr>
        <w:t>SSD (Solid State Drive): SSD hay còn gọi là ổ cứng bán dẫn được sử dụng để lưu trữ dữ liệu nhưng tốc độ truy xuất dữ liệu nhanh hơn so với HDD 300 lần.</w:t>
      </w:r>
    </w:p>
    <w:p w14:paraId="449A0392" w14:textId="77777777" w:rsidR="003E05E4" w:rsidRPr="000634F6" w:rsidRDefault="003E05E4" w:rsidP="004150CD">
      <w:pPr>
        <w:pStyle w:val="ListParagraph"/>
        <w:numPr>
          <w:ilvl w:val="2"/>
          <w:numId w:val="7"/>
        </w:numPr>
        <w:spacing w:after="160" w:line="360" w:lineRule="auto"/>
        <w:rPr>
          <w:sz w:val="26"/>
          <w:szCs w:val="26"/>
        </w:rPr>
      </w:pPr>
      <w:r w:rsidRPr="000634F6">
        <w:rPr>
          <w:sz w:val="26"/>
          <w:szCs w:val="26"/>
        </w:rPr>
        <w:t>Do vậy, giá thành của ổ cứng SSD sẽ có đắt hơn so với loại ổ HDD.</w:t>
      </w:r>
    </w:p>
    <w:p w14:paraId="6387CC2F" w14:textId="77777777" w:rsidR="003E05E4" w:rsidRPr="000634F6" w:rsidRDefault="003E05E4" w:rsidP="004150CD">
      <w:pPr>
        <w:pStyle w:val="ListParagraph"/>
        <w:numPr>
          <w:ilvl w:val="1"/>
          <w:numId w:val="7"/>
        </w:numPr>
        <w:spacing w:after="160" w:line="360" w:lineRule="auto"/>
        <w:rPr>
          <w:sz w:val="26"/>
          <w:szCs w:val="26"/>
        </w:rPr>
      </w:pPr>
      <w:r w:rsidRPr="000634F6">
        <w:rPr>
          <w:b/>
          <w:bCs/>
          <w:sz w:val="26"/>
          <w:szCs w:val="26"/>
        </w:rPr>
        <w:t>CPU Core :</w:t>
      </w:r>
      <w:r w:rsidRPr="000634F6">
        <w:rPr>
          <w:sz w:val="26"/>
          <w:szCs w:val="26"/>
        </w:rPr>
        <w:t xml:space="preserve"> là lõi xử lý của CPU. Một máy chủ riêng sẽ có lượng core nhất định và nó được chia cho các VPS. Thông thường, số core càng cao thì khả năng xử lý dữ liệu càng tốt. Số lượng core trung bình ở các gói VPS là từ 1 core đến 3 core.</w:t>
      </w:r>
    </w:p>
    <w:p w14:paraId="6BB1003D" w14:textId="77777777" w:rsidR="003E05E4" w:rsidRPr="000634F6" w:rsidRDefault="003E05E4" w:rsidP="004150CD">
      <w:pPr>
        <w:pStyle w:val="ListParagraph"/>
        <w:numPr>
          <w:ilvl w:val="1"/>
          <w:numId w:val="7"/>
        </w:numPr>
        <w:spacing w:after="160" w:line="360" w:lineRule="auto"/>
        <w:rPr>
          <w:sz w:val="26"/>
          <w:szCs w:val="26"/>
        </w:rPr>
      </w:pPr>
      <w:r w:rsidRPr="000634F6">
        <w:rPr>
          <w:b/>
          <w:bCs/>
          <w:sz w:val="26"/>
          <w:szCs w:val="26"/>
        </w:rPr>
        <w:t xml:space="preserve">Bandwidth và transfer : </w:t>
      </w:r>
      <w:r w:rsidRPr="000634F6">
        <w:rPr>
          <w:sz w:val="26"/>
          <w:szCs w:val="26"/>
        </w:rPr>
        <w:t xml:space="preserve"> đều có nghĩa là băng thông, chính là lưu lượng được phép truyền tải dữ liệu đi.</w:t>
      </w:r>
    </w:p>
    <w:p w14:paraId="006303D9" w14:textId="77777777" w:rsidR="003E05E4" w:rsidRPr="000634F6" w:rsidRDefault="003E05E4" w:rsidP="004150CD">
      <w:pPr>
        <w:pStyle w:val="ListParagraph"/>
        <w:numPr>
          <w:ilvl w:val="1"/>
          <w:numId w:val="7"/>
        </w:numPr>
        <w:spacing w:after="160" w:line="360" w:lineRule="auto"/>
        <w:rPr>
          <w:sz w:val="26"/>
          <w:szCs w:val="26"/>
        </w:rPr>
      </w:pPr>
      <w:r w:rsidRPr="000634F6">
        <w:rPr>
          <w:b/>
          <w:bCs/>
          <w:sz w:val="26"/>
          <w:szCs w:val="26"/>
        </w:rPr>
        <w:t>IP (Internet Protocol) :</w:t>
      </w:r>
      <w:r w:rsidRPr="000634F6">
        <w:rPr>
          <w:sz w:val="26"/>
          <w:szCs w:val="26"/>
        </w:rPr>
        <w:t xml:space="preserve"> là số lượng địa chỉ IP mà nhà cung cấp dịch vụ VPS sẽ cấp cho bạn.</w:t>
      </w:r>
    </w:p>
    <w:p w14:paraId="71974DA8" w14:textId="77777777" w:rsidR="003E05E4" w:rsidRPr="000634F6" w:rsidRDefault="003E05E4" w:rsidP="004150CD">
      <w:pPr>
        <w:pStyle w:val="ListParagraph"/>
        <w:numPr>
          <w:ilvl w:val="0"/>
          <w:numId w:val="7"/>
        </w:numPr>
        <w:spacing w:after="160" w:line="360" w:lineRule="auto"/>
        <w:rPr>
          <w:sz w:val="26"/>
          <w:szCs w:val="26"/>
        </w:rPr>
      </w:pPr>
      <w:r w:rsidRPr="000634F6">
        <w:rPr>
          <w:sz w:val="26"/>
          <w:szCs w:val="26"/>
        </w:rPr>
        <w:t>Thì các công ty cho thuê dịch vụ máy chủ ảo riêng biệt như thế sẽ cho người thuê toàn quyền quyết định về hệ điều hành, cũng như cho phép chọn cấu hình của phân vùng VPS đó như sử dụng bao nhiều RAM xử lý , Bao nhiêu GB bộ nhớ , Thì Ram và bộ nhớ càng cao ứng dụng của bạn sẽ hoạt động một cách trơn tru hơn nhưng bù lại chi phí của của người thuê bỏ ra để duy trì nó sẽ càng cao hơn.</w:t>
      </w:r>
    </w:p>
    <w:p w14:paraId="548B1E37" w14:textId="77777777" w:rsidR="003E05E4" w:rsidRPr="000634F6" w:rsidRDefault="003E05E4" w:rsidP="003E05E4">
      <w:pPr>
        <w:spacing w:line="360" w:lineRule="auto"/>
        <w:rPr>
          <w:sz w:val="26"/>
          <w:szCs w:val="26"/>
        </w:rPr>
      </w:pPr>
      <w:r w:rsidRPr="000634F6">
        <w:rPr>
          <w:noProof/>
          <w:sz w:val="26"/>
          <w:szCs w:val="26"/>
          <w:lang w:val="vi-VN" w:eastAsia="vi-VN"/>
        </w:rPr>
        <w:lastRenderedPageBreak/>
        <w:drawing>
          <wp:inline distT="0" distB="0" distL="0" distR="0" wp14:anchorId="1A124132" wp14:editId="495BD10A">
            <wp:extent cx="5943600" cy="3506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14:paraId="781319B1" w14:textId="77777777" w:rsidR="003E05E4" w:rsidRPr="000634F6" w:rsidRDefault="003E05E4" w:rsidP="003E05E4">
      <w:pPr>
        <w:spacing w:line="360" w:lineRule="auto"/>
        <w:ind w:left="720"/>
        <w:rPr>
          <w:sz w:val="26"/>
          <w:szCs w:val="26"/>
        </w:rPr>
      </w:pPr>
      <w:r w:rsidRPr="000634F6">
        <w:rPr>
          <w:sz w:val="26"/>
          <w:szCs w:val="26"/>
        </w:rPr>
        <w:t>Ưu điểm của VPS là gì ?</w:t>
      </w:r>
    </w:p>
    <w:p w14:paraId="0FCD82DB" w14:textId="77777777" w:rsidR="003E05E4" w:rsidRPr="000634F6" w:rsidRDefault="003E05E4" w:rsidP="004150CD">
      <w:pPr>
        <w:pStyle w:val="ListParagraph"/>
        <w:numPr>
          <w:ilvl w:val="0"/>
          <w:numId w:val="7"/>
        </w:numPr>
        <w:spacing w:after="160" w:line="360" w:lineRule="auto"/>
        <w:rPr>
          <w:sz w:val="26"/>
          <w:szCs w:val="26"/>
        </w:rPr>
      </w:pPr>
      <w:r w:rsidRPr="000634F6">
        <w:rPr>
          <w:sz w:val="26"/>
          <w:szCs w:val="26"/>
        </w:rPr>
        <w:t>Nhanh và đáng tin cậy hơn server shared hosting.</w:t>
      </w:r>
    </w:p>
    <w:p w14:paraId="5A21C03B" w14:textId="77777777" w:rsidR="003E05E4" w:rsidRPr="000634F6" w:rsidRDefault="003E05E4" w:rsidP="004150CD">
      <w:pPr>
        <w:pStyle w:val="ListParagraph"/>
        <w:numPr>
          <w:ilvl w:val="0"/>
          <w:numId w:val="7"/>
        </w:numPr>
        <w:spacing w:after="160" w:line="360" w:lineRule="auto"/>
        <w:rPr>
          <w:sz w:val="26"/>
          <w:szCs w:val="26"/>
        </w:rPr>
      </w:pPr>
      <w:r w:rsidRPr="000634F6">
        <w:rPr>
          <w:sz w:val="26"/>
          <w:szCs w:val="26"/>
        </w:rPr>
        <w:t>Vì được đảm bảo về thông số server như bộ nhớ và sức mạnh vi xử lý, bạn sẽ không gặp phải vấn đề tài nguyên bị người khác dùng hết.</w:t>
      </w:r>
    </w:p>
    <w:p w14:paraId="5BD88BDF" w14:textId="77777777" w:rsidR="003E05E4" w:rsidRPr="000634F6" w:rsidRDefault="003E05E4" w:rsidP="004150CD">
      <w:pPr>
        <w:pStyle w:val="ListParagraph"/>
        <w:numPr>
          <w:ilvl w:val="0"/>
          <w:numId w:val="7"/>
        </w:numPr>
        <w:spacing w:after="160" w:line="360" w:lineRule="auto"/>
        <w:rPr>
          <w:sz w:val="26"/>
          <w:szCs w:val="26"/>
        </w:rPr>
      </w:pPr>
      <w:r w:rsidRPr="000634F6">
        <w:rPr>
          <w:sz w:val="26"/>
          <w:szCs w:val="26"/>
        </w:rPr>
        <w:t>Các vấn đề về lượng truy cập đột biến tăng cao không ảnh hưởng đến site của bạn.</w:t>
      </w:r>
    </w:p>
    <w:p w14:paraId="1D7ACE31" w14:textId="77777777" w:rsidR="003E05E4" w:rsidRPr="000634F6" w:rsidRDefault="003E05E4" w:rsidP="004150CD">
      <w:pPr>
        <w:pStyle w:val="ListParagraph"/>
        <w:numPr>
          <w:ilvl w:val="0"/>
          <w:numId w:val="7"/>
        </w:numPr>
        <w:spacing w:after="160" w:line="360" w:lineRule="auto"/>
        <w:rPr>
          <w:sz w:val="26"/>
          <w:szCs w:val="26"/>
        </w:rPr>
      </w:pPr>
      <w:r w:rsidRPr="000634F6">
        <w:rPr>
          <w:sz w:val="26"/>
          <w:szCs w:val="26"/>
        </w:rPr>
        <w:t>Bạn có quyền superuser (root) trên server.</w:t>
      </w:r>
    </w:p>
    <w:p w14:paraId="0B450206" w14:textId="77777777" w:rsidR="003E05E4" w:rsidRPr="000634F6" w:rsidRDefault="003E05E4" w:rsidP="004150CD">
      <w:pPr>
        <w:pStyle w:val="ListParagraph"/>
        <w:numPr>
          <w:ilvl w:val="0"/>
          <w:numId w:val="7"/>
        </w:numPr>
        <w:spacing w:after="160" w:line="360" w:lineRule="auto"/>
        <w:rPr>
          <w:sz w:val="26"/>
          <w:szCs w:val="26"/>
        </w:rPr>
      </w:pPr>
      <w:r w:rsidRPr="000634F6">
        <w:rPr>
          <w:sz w:val="26"/>
          <w:szCs w:val="26"/>
        </w:rPr>
        <w:t>Có độ riêng tư cao hơn, vì files và databases bị khóa khỏi hệ thống server của các người dùng khác.</w:t>
      </w:r>
    </w:p>
    <w:p w14:paraId="716B59F2" w14:textId="77777777" w:rsidR="003E05E4" w:rsidRPr="000634F6" w:rsidRDefault="003E05E4" w:rsidP="004150CD">
      <w:pPr>
        <w:pStyle w:val="ListParagraph"/>
        <w:numPr>
          <w:ilvl w:val="0"/>
          <w:numId w:val="7"/>
        </w:numPr>
        <w:spacing w:after="160" w:line="360" w:lineRule="auto"/>
        <w:rPr>
          <w:sz w:val="26"/>
          <w:szCs w:val="26"/>
        </w:rPr>
      </w:pPr>
      <w:r w:rsidRPr="000634F6">
        <w:rPr>
          <w:sz w:val="26"/>
          <w:szCs w:val="26"/>
        </w:rPr>
        <w:t>Dễ dàng nâng cấp. Ngay khi website tăng trưởng, bạn chỉ cần nâng cấp gói hosting để nâng tài nguyên lên mà không phải tốn công chuyển dữ liệu hay chuyển server (RAM, CPU, disk space, bandwidth,…).</w:t>
      </w:r>
    </w:p>
    <w:p w14:paraId="3E669AD7" w14:textId="77777777" w:rsidR="003E05E4" w:rsidRPr="000634F6" w:rsidRDefault="003E05E4" w:rsidP="004150CD">
      <w:pPr>
        <w:pStyle w:val="ListParagraph"/>
        <w:numPr>
          <w:ilvl w:val="0"/>
          <w:numId w:val="7"/>
        </w:numPr>
        <w:spacing w:after="160" w:line="360" w:lineRule="auto"/>
        <w:rPr>
          <w:sz w:val="26"/>
          <w:szCs w:val="26"/>
        </w:rPr>
      </w:pPr>
      <w:r w:rsidRPr="000634F6">
        <w:rPr>
          <w:sz w:val="26"/>
          <w:szCs w:val="26"/>
        </w:rPr>
        <w:t>IP riêng. Chính vì điều này khả năng chống DDoS cũng cao hơn.</w:t>
      </w:r>
    </w:p>
    <w:p w14:paraId="014F02C0" w14:textId="77777777" w:rsidR="003E05E4" w:rsidRPr="000634F6" w:rsidRDefault="003E05E4" w:rsidP="00B431F1">
      <w:pPr>
        <w:keepNext/>
        <w:keepLines/>
        <w:spacing w:line="360" w:lineRule="auto"/>
        <w:ind w:left="360" w:firstLine="360"/>
        <w:rPr>
          <w:sz w:val="26"/>
          <w:szCs w:val="26"/>
        </w:rPr>
      </w:pPr>
      <w:r w:rsidRPr="000634F6">
        <w:rPr>
          <w:sz w:val="26"/>
          <w:szCs w:val="26"/>
        </w:rPr>
        <w:lastRenderedPageBreak/>
        <w:t xml:space="preserve">Nhược điểm </w:t>
      </w:r>
    </w:p>
    <w:p w14:paraId="4F292EA8" w14:textId="77777777" w:rsidR="003E05E4" w:rsidRPr="000634F6" w:rsidRDefault="003E05E4" w:rsidP="004150CD">
      <w:pPr>
        <w:pStyle w:val="ListParagraph"/>
        <w:keepNext/>
        <w:keepLines/>
        <w:numPr>
          <w:ilvl w:val="0"/>
          <w:numId w:val="7"/>
        </w:numPr>
        <w:spacing w:after="160" w:line="360" w:lineRule="auto"/>
        <w:rPr>
          <w:sz w:val="26"/>
          <w:szCs w:val="26"/>
        </w:rPr>
      </w:pPr>
      <w:r w:rsidRPr="000634F6">
        <w:rPr>
          <w:sz w:val="26"/>
          <w:szCs w:val="26"/>
        </w:rPr>
        <w:t>Giá cao hơn shared hosting.</w:t>
      </w:r>
    </w:p>
    <w:p w14:paraId="1F8E3BD5" w14:textId="77777777" w:rsidR="00F03AA1" w:rsidRDefault="003E05E4" w:rsidP="004150CD">
      <w:pPr>
        <w:pStyle w:val="ListParagraph"/>
        <w:keepNext/>
        <w:keepLines/>
        <w:numPr>
          <w:ilvl w:val="0"/>
          <w:numId w:val="7"/>
        </w:numPr>
        <w:spacing w:after="160" w:line="360" w:lineRule="auto"/>
        <w:rPr>
          <w:sz w:val="26"/>
          <w:szCs w:val="26"/>
        </w:rPr>
      </w:pPr>
      <w:r w:rsidRPr="000634F6">
        <w:rPr>
          <w:sz w:val="26"/>
          <w:szCs w:val="26"/>
        </w:rPr>
        <w:t>Cần ít nhiều kiến thức kỹ thuật để quản lý.</w:t>
      </w:r>
    </w:p>
    <w:p w14:paraId="1352A3F6" w14:textId="7A656986" w:rsidR="003E05E4" w:rsidRPr="00F03AA1" w:rsidRDefault="003E05E4" w:rsidP="004150CD">
      <w:pPr>
        <w:pStyle w:val="ListParagraph"/>
        <w:keepNext/>
        <w:keepLines/>
        <w:numPr>
          <w:ilvl w:val="0"/>
          <w:numId w:val="7"/>
        </w:numPr>
        <w:spacing w:after="160" w:line="360" w:lineRule="auto"/>
        <w:rPr>
          <w:sz w:val="26"/>
          <w:szCs w:val="26"/>
        </w:rPr>
      </w:pPr>
      <w:r w:rsidRPr="000634F6">
        <w:t>Cấu hình server không đúng có thể tạo ra lỗ hổng bảo mật.</w:t>
      </w:r>
    </w:p>
    <w:p w14:paraId="66717AA9" w14:textId="77777777" w:rsidR="003E05E4" w:rsidRDefault="003E05E4" w:rsidP="003E05E4">
      <w:pPr>
        <w:pStyle w:val="Nidungvnbn"/>
      </w:pPr>
    </w:p>
    <w:p w14:paraId="78699DD0" w14:textId="581002B3" w:rsidR="001227AE" w:rsidRDefault="001227AE" w:rsidP="004150CD">
      <w:pPr>
        <w:pStyle w:val="Tiumccp2"/>
        <w:keepNext/>
        <w:keepLines/>
        <w:numPr>
          <w:ilvl w:val="0"/>
          <w:numId w:val="6"/>
        </w:numPr>
      </w:pPr>
      <w:bookmarkStart w:id="11" w:name="_Toc121682766"/>
      <w:r>
        <w:t>NODEJS(EXPRESS)</w:t>
      </w:r>
      <w:bookmarkEnd w:id="11"/>
    </w:p>
    <w:p w14:paraId="65E91AA6" w14:textId="589EE8E6" w:rsidR="00C74542" w:rsidRPr="000634F6" w:rsidRDefault="00DF640F" w:rsidP="004150CD">
      <w:pPr>
        <w:pStyle w:val="ListParagraph"/>
        <w:numPr>
          <w:ilvl w:val="0"/>
          <w:numId w:val="7"/>
        </w:numPr>
        <w:spacing w:after="160" w:line="360" w:lineRule="auto"/>
        <w:ind w:left="1350"/>
        <w:rPr>
          <w:sz w:val="26"/>
          <w:szCs w:val="26"/>
        </w:rPr>
      </w:pPr>
      <w:r w:rsidRPr="000634F6">
        <w:rPr>
          <w:sz w:val="26"/>
          <w:szCs w:val="26"/>
        </w:rPr>
        <w:t>NodeJS được xem là nền tảng để viết và chạy các mã nguồn thuộc về ngôn ngữ JavaScript,</w:t>
      </w:r>
      <w:r w:rsidR="00C74542" w:rsidRPr="00C74542">
        <w:rPr>
          <w:sz w:val="26"/>
          <w:szCs w:val="26"/>
        </w:rPr>
        <w:t xml:space="preserve"> </w:t>
      </w:r>
      <w:r w:rsidR="00C74542" w:rsidRPr="000634F6">
        <w:rPr>
          <w:sz w:val="26"/>
          <w:szCs w:val="26"/>
        </w:rPr>
        <w:t xml:space="preserve">Nó cho biến ngôn ngữ JavaScript từ một ngôn ngữ chỉ hoạt động trên các client web thành một thứ mà các lập trình viên có thể sử dụng nó để tạo ra các ứng dụng độc lập trong các lĩnh vực như </w:t>
      </w:r>
    </w:p>
    <w:p w14:paraId="3AB03270" w14:textId="77777777" w:rsidR="00C74542" w:rsidRPr="000634F6" w:rsidRDefault="00C74542" w:rsidP="004150CD">
      <w:pPr>
        <w:pStyle w:val="ListParagraph"/>
        <w:numPr>
          <w:ilvl w:val="1"/>
          <w:numId w:val="7"/>
        </w:numPr>
        <w:spacing w:after="160" w:line="360" w:lineRule="auto"/>
        <w:ind w:left="1890"/>
        <w:rPr>
          <w:sz w:val="26"/>
          <w:szCs w:val="26"/>
        </w:rPr>
      </w:pPr>
      <w:r w:rsidRPr="000634F6">
        <w:rPr>
          <w:sz w:val="26"/>
          <w:szCs w:val="26"/>
        </w:rPr>
        <w:t>Ứng dụng trò chuyện trong thời gian thực: Nhờ vào cấu trúc không đồng bộ đơn luồng, Node.JS rất thích hợp cho mục đích xử lý giao tiếp trong thời gian thực. Nền tảng này có thể dễ dàng mở rộng quy mô và thường dùng để tạo ra các chatbot.</w:t>
      </w:r>
    </w:p>
    <w:p w14:paraId="148BCE41" w14:textId="77777777" w:rsidR="00C74542" w:rsidRPr="000634F6" w:rsidRDefault="00C74542" w:rsidP="004150CD">
      <w:pPr>
        <w:pStyle w:val="ListParagraph"/>
        <w:numPr>
          <w:ilvl w:val="1"/>
          <w:numId w:val="7"/>
        </w:numPr>
        <w:spacing w:after="160" w:line="360" w:lineRule="auto"/>
        <w:ind w:left="1890"/>
        <w:rPr>
          <w:sz w:val="26"/>
          <w:szCs w:val="26"/>
        </w:rPr>
      </w:pPr>
      <w:r w:rsidRPr="000634F6">
        <w:rPr>
          <w:sz w:val="26"/>
          <w:szCs w:val="26"/>
        </w:rPr>
        <w:t>Internet of Things (IoT): Các ứng dụng IoT thường bao gồm nhiều bộ cảm biến phức tạp để gửi những phần dữ liệu nhỏ.</w:t>
      </w:r>
    </w:p>
    <w:p w14:paraId="527445BD" w14:textId="77777777" w:rsidR="00C74542" w:rsidRPr="000634F6" w:rsidRDefault="00C74542" w:rsidP="004150CD">
      <w:pPr>
        <w:pStyle w:val="ListParagraph"/>
        <w:numPr>
          <w:ilvl w:val="1"/>
          <w:numId w:val="7"/>
        </w:numPr>
        <w:spacing w:after="160" w:line="360" w:lineRule="auto"/>
        <w:ind w:left="1890"/>
        <w:rPr>
          <w:sz w:val="26"/>
          <w:szCs w:val="26"/>
        </w:rPr>
      </w:pPr>
      <w:r w:rsidRPr="000634F6">
        <w:rPr>
          <w:sz w:val="26"/>
          <w:szCs w:val="26"/>
        </w:rPr>
        <w:t>Truyền dữ liệu: Netflix là một trong số những công ty lớn trên thế giới chuyên sử dụng Node.JS cho mục đích truyền dữ liệu.</w:t>
      </w:r>
    </w:p>
    <w:p w14:paraId="51A4515B" w14:textId="77777777" w:rsidR="00C74542" w:rsidRPr="000634F6" w:rsidRDefault="00C74542" w:rsidP="004150CD">
      <w:pPr>
        <w:pStyle w:val="ListParagraph"/>
        <w:numPr>
          <w:ilvl w:val="1"/>
          <w:numId w:val="7"/>
        </w:numPr>
        <w:spacing w:after="160" w:line="360" w:lineRule="auto"/>
        <w:ind w:left="1890"/>
        <w:rPr>
          <w:sz w:val="26"/>
          <w:szCs w:val="26"/>
        </w:rPr>
      </w:pPr>
      <w:r w:rsidRPr="000634F6">
        <w:rPr>
          <w:sz w:val="26"/>
          <w:szCs w:val="26"/>
        </w:rPr>
        <w:t>Các SPA (Single-page application) phức tạp: Trong SPA, toàn bộ ứng dụng được load vào trong một trang duy nhất, do đó sẽ có một số request được thực hiện trong nền.</w:t>
      </w:r>
    </w:p>
    <w:p w14:paraId="27D1E6E7" w14:textId="77777777" w:rsidR="00C74542" w:rsidRPr="000634F6" w:rsidRDefault="00C74542" w:rsidP="004150CD">
      <w:pPr>
        <w:pStyle w:val="ListParagraph"/>
        <w:numPr>
          <w:ilvl w:val="1"/>
          <w:numId w:val="7"/>
        </w:numPr>
        <w:spacing w:after="160" w:line="360" w:lineRule="auto"/>
        <w:ind w:left="1890"/>
        <w:rPr>
          <w:sz w:val="26"/>
          <w:szCs w:val="26"/>
        </w:rPr>
      </w:pPr>
      <w:r w:rsidRPr="000634F6">
        <w:rPr>
          <w:sz w:val="26"/>
          <w:szCs w:val="26"/>
        </w:rPr>
        <w:t>Các ứng dụng REST dựa trên API: JavaScript được sử dụng trong cả frontend lẫn backend của trang. Do đó một server có thể dễ dàng giao tiếp với frontend qua REST API bằng Node.js</w:t>
      </w:r>
    </w:p>
    <w:p w14:paraId="3A93F366" w14:textId="7D5AA15D" w:rsidR="00C74542" w:rsidRPr="000634F6" w:rsidRDefault="00C74542" w:rsidP="004150CD">
      <w:pPr>
        <w:pStyle w:val="ListParagraph"/>
        <w:numPr>
          <w:ilvl w:val="0"/>
          <w:numId w:val="7"/>
        </w:numPr>
        <w:spacing w:after="160" w:line="360" w:lineRule="auto"/>
        <w:ind w:left="1170"/>
        <w:rPr>
          <w:sz w:val="26"/>
          <w:szCs w:val="26"/>
        </w:rPr>
      </w:pPr>
      <w:r w:rsidRPr="000634F6">
        <w:rPr>
          <w:sz w:val="26"/>
          <w:szCs w:val="26"/>
        </w:rPr>
        <w:t>: là một Framework nhỏ, nhưng linh hoạt được xây dựng trên nền tảng của Nodejs. Nó cung cấp các tính năng mạnh mẽ để phát triển web hoặc mobile</w:t>
      </w:r>
    </w:p>
    <w:p w14:paraId="58ED74D5" w14:textId="77777777" w:rsidR="00C74542" w:rsidRPr="000634F6" w:rsidRDefault="00C74542" w:rsidP="004150CD">
      <w:pPr>
        <w:pStyle w:val="ListParagraph"/>
        <w:numPr>
          <w:ilvl w:val="1"/>
          <w:numId w:val="7"/>
        </w:numPr>
        <w:spacing w:after="160" w:line="360" w:lineRule="auto"/>
        <w:ind w:left="1980" w:hanging="450"/>
        <w:rPr>
          <w:sz w:val="26"/>
          <w:szCs w:val="26"/>
        </w:rPr>
      </w:pPr>
      <w:r w:rsidRPr="000634F6">
        <w:rPr>
          <w:sz w:val="26"/>
          <w:szCs w:val="26"/>
        </w:rPr>
        <w:lastRenderedPageBreak/>
        <w:t>Về các package hỗ trợ: Expressjs có vô số các package hỗ trợ nên các bạn không phải lo lắng khi làm việc với Framework này.</w:t>
      </w:r>
    </w:p>
    <w:p w14:paraId="7944612B" w14:textId="3732A65A" w:rsidR="00DF640F" w:rsidRDefault="00C74542" w:rsidP="004150CD">
      <w:pPr>
        <w:pStyle w:val="ListParagraph"/>
        <w:numPr>
          <w:ilvl w:val="1"/>
          <w:numId w:val="7"/>
        </w:numPr>
        <w:spacing w:after="160" w:line="360" w:lineRule="auto"/>
        <w:ind w:left="1980" w:hanging="450"/>
        <w:rPr>
          <w:sz w:val="26"/>
          <w:szCs w:val="26"/>
        </w:rPr>
      </w:pPr>
      <w:r w:rsidRPr="000634F6">
        <w:rPr>
          <w:sz w:val="26"/>
          <w:szCs w:val="26"/>
        </w:rPr>
        <w:t>Về performance: Express cung cấp thêm về các tính năng (feature) để dev lập trình tốt hơn. Chứ không làm giảm tốc độ của NodeJS.</w:t>
      </w:r>
    </w:p>
    <w:p w14:paraId="2D24A5CF" w14:textId="4C1917F6" w:rsidR="00153EB9" w:rsidRPr="00153EB9" w:rsidRDefault="00153EB9" w:rsidP="00153EB9">
      <w:pPr>
        <w:spacing w:after="160" w:line="360" w:lineRule="auto"/>
        <w:rPr>
          <w:sz w:val="26"/>
          <w:szCs w:val="26"/>
        </w:rPr>
      </w:pPr>
      <w:r>
        <w:rPr>
          <w:noProof/>
          <w:sz w:val="26"/>
          <w:szCs w:val="26"/>
          <w:lang w:val="vi-VN" w:eastAsia="vi-VN"/>
        </w:rPr>
        <w:drawing>
          <wp:inline distT="0" distB="0" distL="0" distR="0" wp14:anchorId="79B914FA" wp14:editId="44BD7602">
            <wp:extent cx="5791835" cy="3258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06D83B96" w14:textId="77777777" w:rsidR="001227AE" w:rsidRDefault="001227AE" w:rsidP="004150CD">
      <w:pPr>
        <w:pStyle w:val="Tiumccp2"/>
        <w:numPr>
          <w:ilvl w:val="0"/>
          <w:numId w:val="6"/>
        </w:numPr>
      </w:pPr>
      <w:bookmarkStart w:id="12" w:name="_Toc121682767"/>
      <w:r>
        <w:t>ORM (PRISMA)</w:t>
      </w:r>
      <w:bookmarkEnd w:id="12"/>
    </w:p>
    <w:p w14:paraId="661F4AA8" w14:textId="00DCFDD9" w:rsidR="003561EA" w:rsidRDefault="003561EA" w:rsidP="004150CD">
      <w:pPr>
        <w:pStyle w:val="ListParagraph"/>
        <w:numPr>
          <w:ilvl w:val="0"/>
          <w:numId w:val="7"/>
        </w:numPr>
        <w:spacing w:after="160" w:line="360" w:lineRule="auto"/>
        <w:ind w:left="720"/>
        <w:rPr>
          <w:sz w:val="26"/>
          <w:szCs w:val="26"/>
        </w:rPr>
      </w:pPr>
      <w:r w:rsidRPr="009B1EFF">
        <w:rPr>
          <w:sz w:val="26"/>
          <w:szCs w:val="26"/>
        </w:rPr>
        <w:t>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theo tiêu chuẩn RDBMS.</w:t>
      </w:r>
    </w:p>
    <w:p w14:paraId="464A3A95" w14:textId="77777777" w:rsidR="000C45B4" w:rsidRDefault="000C45B4" w:rsidP="004150CD">
      <w:pPr>
        <w:pStyle w:val="ListParagraph"/>
        <w:numPr>
          <w:ilvl w:val="0"/>
          <w:numId w:val="7"/>
        </w:numPr>
        <w:spacing w:after="160" w:line="360" w:lineRule="auto"/>
        <w:ind w:left="720"/>
        <w:rPr>
          <w:sz w:val="26"/>
          <w:szCs w:val="26"/>
        </w:rPr>
      </w:pPr>
      <w:r w:rsidRPr="00222BD0">
        <w:rPr>
          <w:sz w:val="26"/>
          <w:szCs w:val="26"/>
        </w:rPr>
        <w:t xml:space="preserve">SQL Server có khả năng cung cấp đầy đủ các công cụ cho việc quản lý từ giao diện GUI đến sử dụng ngôn ngữ cho việc truy vấn SQL. Điểm mạnh của SQL điểm mạnh của nó là có </w:t>
      </w:r>
      <w:r>
        <w:rPr>
          <w:sz w:val="26"/>
          <w:szCs w:val="26"/>
        </w:rPr>
        <w:t>thể kết hợp và hoạt động với các nền tảng khác nhau</w:t>
      </w:r>
    </w:p>
    <w:p w14:paraId="28B63C4C" w14:textId="77777777" w:rsidR="000C45B4" w:rsidRPr="00EA6EA3" w:rsidRDefault="000C45B4" w:rsidP="004150CD">
      <w:pPr>
        <w:pStyle w:val="ListParagraph"/>
        <w:numPr>
          <w:ilvl w:val="0"/>
          <w:numId w:val="7"/>
        </w:numPr>
        <w:spacing w:after="160" w:line="360" w:lineRule="auto"/>
        <w:ind w:left="720"/>
        <w:rPr>
          <w:sz w:val="26"/>
          <w:szCs w:val="26"/>
        </w:rPr>
      </w:pPr>
      <w:r>
        <w:rPr>
          <w:sz w:val="26"/>
          <w:szCs w:val="26"/>
        </w:rPr>
        <w:t>Và để người viết code giao tiếp với SQL server sẽ được giao tiếp với nhau thông qua một ngôn ngữ gọi là SQL , T-SQL</w:t>
      </w:r>
    </w:p>
    <w:p w14:paraId="7234051A" w14:textId="77777777" w:rsidR="000C45B4" w:rsidRPr="00F71A8E" w:rsidRDefault="000C45B4" w:rsidP="004150CD">
      <w:pPr>
        <w:pStyle w:val="ListParagraph"/>
        <w:numPr>
          <w:ilvl w:val="1"/>
          <w:numId w:val="7"/>
        </w:numPr>
        <w:spacing w:after="160" w:line="360" w:lineRule="auto"/>
        <w:ind w:left="1440"/>
        <w:rPr>
          <w:sz w:val="26"/>
          <w:szCs w:val="26"/>
        </w:rPr>
      </w:pPr>
      <w:r w:rsidRPr="00F71A8E">
        <w:rPr>
          <w:sz w:val="26"/>
          <w:szCs w:val="26"/>
        </w:rPr>
        <w:lastRenderedPageBreak/>
        <w:t xml:space="preserve">T-SQL là một trong những loại ngôn ngữ thuộc quyền sở hữu của Microsoft và được gọi với cái tên Transact-SQL. Nó thường cung cấp thêm rất nhiều cho các  khả năng khai báo biến, thủ tục lưu trữ và xử lý ngoại lệ,... </w:t>
      </w:r>
    </w:p>
    <w:p w14:paraId="50B499F3" w14:textId="77777777" w:rsidR="000C45B4" w:rsidRDefault="000C45B4" w:rsidP="004150CD">
      <w:pPr>
        <w:pStyle w:val="ListParagraph"/>
        <w:numPr>
          <w:ilvl w:val="1"/>
          <w:numId w:val="7"/>
        </w:numPr>
        <w:spacing w:after="160" w:line="360" w:lineRule="auto"/>
        <w:ind w:left="1440"/>
        <w:rPr>
          <w:sz w:val="26"/>
          <w:szCs w:val="26"/>
        </w:rPr>
      </w:pPr>
      <w:r w:rsidRPr="00F71A8E">
        <w:rPr>
          <w:sz w:val="26"/>
          <w:szCs w:val="26"/>
        </w:rPr>
        <w:t>SQL Server Management Studio là một loại công cụ giao diện chính cho máy chủ cơ sở của chính dữ liệu SQL, thông thường thì nó hỗ trợ cho cả môi trường 64 bit và 32 bit.</w:t>
      </w:r>
    </w:p>
    <w:p w14:paraId="3B82E182" w14:textId="77777777" w:rsidR="000C45B4" w:rsidRDefault="000C45B4" w:rsidP="000C45B4">
      <w:pPr>
        <w:spacing w:line="360" w:lineRule="auto"/>
        <w:rPr>
          <w:sz w:val="26"/>
          <w:szCs w:val="26"/>
        </w:rPr>
      </w:pPr>
      <w:r>
        <w:rPr>
          <w:noProof/>
          <w:lang w:val="vi-VN" w:eastAsia="vi-VN"/>
        </w:rPr>
        <w:drawing>
          <wp:inline distT="0" distB="0" distL="0" distR="0" wp14:anchorId="3D1D17EA" wp14:editId="202B53B6">
            <wp:extent cx="5943600" cy="3793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93490"/>
                    </a:xfrm>
                    <a:prstGeom prst="rect">
                      <a:avLst/>
                    </a:prstGeom>
                  </pic:spPr>
                </pic:pic>
              </a:graphicData>
            </a:graphic>
          </wp:inline>
        </w:drawing>
      </w:r>
    </w:p>
    <w:p w14:paraId="27121716" w14:textId="77777777" w:rsidR="000C45B4" w:rsidRDefault="000C45B4" w:rsidP="004150CD">
      <w:pPr>
        <w:pStyle w:val="ListParagraph"/>
        <w:numPr>
          <w:ilvl w:val="0"/>
          <w:numId w:val="7"/>
        </w:numPr>
        <w:spacing w:after="160" w:line="360" w:lineRule="auto"/>
        <w:ind w:left="720"/>
        <w:rPr>
          <w:sz w:val="26"/>
          <w:szCs w:val="26"/>
        </w:rPr>
      </w:pPr>
      <w:r>
        <w:rPr>
          <w:sz w:val="26"/>
          <w:szCs w:val="26"/>
        </w:rPr>
        <w:t xml:space="preserve">Thì hiện nay trong thực tế có một số cách thực hiện tạo Database mà không cần thông qua GUI của SQL server mà dùng các đối tượng được định nghĩa và nhờ vào thư viện để ánh xạ các đối tượng đó vào trong cơ sở dữ liệu để hình thành các bảng và mối quan hệ của chúng thì kĩ thuật đó được gọi là ORM </w:t>
      </w:r>
    </w:p>
    <w:p w14:paraId="7C0C7F2E" w14:textId="77777777" w:rsidR="000C45B4" w:rsidRPr="001A02AB" w:rsidRDefault="000C45B4" w:rsidP="004150CD">
      <w:pPr>
        <w:pStyle w:val="ListParagraph"/>
        <w:numPr>
          <w:ilvl w:val="0"/>
          <w:numId w:val="7"/>
        </w:numPr>
        <w:spacing w:after="160" w:line="360" w:lineRule="auto"/>
        <w:ind w:left="720"/>
        <w:rPr>
          <w:sz w:val="26"/>
          <w:szCs w:val="26"/>
        </w:rPr>
      </w:pPr>
      <w:r>
        <w:rPr>
          <w:sz w:val="26"/>
          <w:szCs w:val="26"/>
        </w:rPr>
        <w:t xml:space="preserve">Vậy ORM là từ viết tắt của </w:t>
      </w:r>
      <w:r w:rsidRPr="001A02AB">
        <w:rPr>
          <w:sz w:val="26"/>
          <w:szCs w:val="26"/>
        </w:rPr>
        <w:t xml:space="preserve">(Object Relational Mapping), là một kỹ thuật/cơ chế lập trình thực hiện ánh xạ CSDL sang các đối tượng trong các ngôn ngữ lập </w:t>
      </w:r>
      <w:r w:rsidRPr="001A02AB">
        <w:rPr>
          <w:sz w:val="26"/>
          <w:szCs w:val="26"/>
        </w:rPr>
        <w:lastRenderedPageBreak/>
        <w:t>trình hướng đối tượng như Java, C# …(các table tương ứng các class, mối ràng buộc giữa các table tương ứng quan hệ giữa các class ‘has a’ , ‘is a’).</w:t>
      </w:r>
    </w:p>
    <w:p w14:paraId="0677FFE6" w14:textId="77777777" w:rsidR="000C45B4" w:rsidRDefault="000C45B4" w:rsidP="004150CD">
      <w:pPr>
        <w:pStyle w:val="ListParagraph"/>
        <w:numPr>
          <w:ilvl w:val="0"/>
          <w:numId w:val="7"/>
        </w:numPr>
        <w:spacing w:after="160" w:line="360" w:lineRule="auto"/>
        <w:ind w:left="720"/>
        <w:rPr>
          <w:sz w:val="26"/>
          <w:szCs w:val="26"/>
        </w:rPr>
      </w:pPr>
      <w:r w:rsidRPr="001A02AB">
        <w:rPr>
          <w:sz w:val="26"/>
          <w:szCs w:val="26"/>
        </w:rPr>
        <w:t>Việc sử dụng ORM cho phép lập trình viên thao tác với database 1 cách hoàn toàn tự nhiên, dễ hiểu thông qua các đối tượng. Lập trình viên không cần tới loại database, kiểu dữ liệu trong database…</w:t>
      </w:r>
    </w:p>
    <w:p w14:paraId="44A0DB84" w14:textId="77777777" w:rsidR="000C45B4" w:rsidRDefault="000C45B4" w:rsidP="004150CD">
      <w:pPr>
        <w:pStyle w:val="ListParagraph"/>
        <w:numPr>
          <w:ilvl w:val="0"/>
          <w:numId w:val="7"/>
        </w:numPr>
        <w:spacing w:after="160" w:line="360" w:lineRule="auto"/>
        <w:ind w:left="720"/>
        <w:rPr>
          <w:sz w:val="26"/>
          <w:szCs w:val="26"/>
        </w:rPr>
      </w:pPr>
      <w:r w:rsidRPr="001A02AB">
        <w:rPr>
          <w:sz w:val="26"/>
          <w:szCs w:val="26"/>
        </w:rPr>
        <w:t>Ưu điểm của ORM</w:t>
      </w:r>
      <w:r>
        <w:rPr>
          <w:sz w:val="26"/>
          <w:szCs w:val="26"/>
        </w:rPr>
        <w:t>:</w:t>
      </w:r>
    </w:p>
    <w:p w14:paraId="6A12434C" w14:textId="77777777" w:rsidR="000C45B4" w:rsidRPr="001A02AB" w:rsidRDefault="000C45B4" w:rsidP="004150CD">
      <w:pPr>
        <w:pStyle w:val="ListParagraph"/>
        <w:numPr>
          <w:ilvl w:val="1"/>
          <w:numId w:val="7"/>
        </w:numPr>
        <w:spacing w:after="160" w:line="360" w:lineRule="auto"/>
        <w:ind w:left="1440"/>
        <w:rPr>
          <w:sz w:val="26"/>
          <w:szCs w:val="26"/>
        </w:rPr>
      </w:pPr>
      <w:r w:rsidRPr="001A02AB">
        <w:rPr>
          <w:sz w:val="26"/>
          <w:szCs w:val="26"/>
        </w:rPr>
        <w:t>ORM giúp lập trình viên tập trung vào lập trình hướng đối tượng</w:t>
      </w:r>
    </w:p>
    <w:p w14:paraId="59ACAD79" w14:textId="77777777" w:rsidR="000C45B4" w:rsidRPr="001A02AB" w:rsidRDefault="000C45B4" w:rsidP="004150CD">
      <w:pPr>
        <w:pStyle w:val="ListParagraph"/>
        <w:numPr>
          <w:ilvl w:val="1"/>
          <w:numId w:val="7"/>
        </w:numPr>
        <w:spacing w:after="160" w:line="360" w:lineRule="auto"/>
        <w:ind w:left="1440"/>
        <w:rPr>
          <w:sz w:val="26"/>
          <w:szCs w:val="26"/>
        </w:rPr>
      </w:pPr>
      <w:r w:rsidRPr="001A02AB">
        <w:rPr>
          <w:sz w:val="26"/>
          <w:szCs w:val="26"/>
        </w:rPr>
        <w:t>Tính độc lập: Làm việc được với nhiều loại database(hệ quản trị cơ sở dữ liệu), nhiều kiểu dữ liệu khác nhau. Dễ dàng thay đổi loại database hơn. Các câu lệnh SQL không phụ thuộc vào loại database.</w:t>
      </w:r>
    </w:p>
    <w:p w14:paraId="5087E641" w14:textId="77777777" w:rsidR="000C45B4" w:rsidRPr="001A02AB" w:rsidRDefault="000C45B4" w:rsidP="004150CD">
      <w:pPr>
        <w:pStyle w:val="ListParagraph"/>
        <w:numPr>
          <w:ilvl w:val="1"/>
          <w:numId w:val="7"/>
        </w:numPr>
        <w:spacing w:after="160" w:line="360" w:lineRule="auto"/>
        <w:ind w:left="1440"/>
        <w:rPr>
          <w:sz w:val="26"/>
          <w:szCs w:val="26"/>
        </w:rPr>
      </w:pPr>
      <w:r w:rsidRPr="001A02AB">
        <w:rPr>
          <w:sz w:val="26"/>
          <w:szCs w:val="26"/>
        </w:rPr>
        <w:t>Đơn giản, dễ sử dụng: Hỗ trợ HSQL, cung cấp nhiều nhiều API truy vấn.</w:t>
      </w:r>
    </w:p>
    <w:p w14:paraId="089929A7" w14:textId="77777777" w:rsidR="000C45B4" w:rsidRPr="001A02AB" w:rsidRDefault="000C45B4" w:rsidP="004150CD">
      <w:pPr>
        <w:pStyle w:val="ListParagraph"/>
        <w:numPr>
          <w:ilvl w:val="1"/>
          <w:numId w:val="7"/>
        </w:numPr>
        <w:spacing w:after="160" w:line="360" w:lineRule="auto"/>
        <w:ind w:left="1440"/>
        <w:rPr>
          <w:sz w:val="26"/>
          <w:szCs w:val="26"/>
        </w:rPr>
      </w:pPr>
      <w:r w:rsidRPr="001A02AB">
        <w:rPr>
          <w:sz w:val="26"/>
          <w:szCs w:val="26"/>
        </w:rPr>
        <w:t>Năng suất hơn: viết code ít hơn, dễ hiểu hơn. Phù hợp các case CRUD (Create, Read, Update, Delete)</w:t>
      </w:r>
    </w:p>
    <w:p w14:paraId="76DF9D91" w14:textId="77777777" w:rsidR="000C45B4" w:rsidRDefault="000C45B4" w:rsidP="004150CD">
      <w:pPr>
        <w:pStyle w:val="ListParagraph"/>
        <w:numPr>
          <w:ilvl w:val="1"/>
          <w:numId w:val="7"/>
        </w:numPr>
        <w:spacing w:after="160" w:line="360" w:lineRule="auto"/>
        <w:ind w:left="1440"/>
        <w:rPr>
          <w:sz w:val="26"/>
          <w:szCs w:val="26"/>
        </w:rPr>
      </w:pPr>
      <w:r w:rsidRPr="001A02AB">
        <w:rPr>
          <w:sz w:val="26"/>
          <w:szCs w:val="26"/>
        </w:rPr>
        <w:t>Khả năng sử dụng lại code.</w:t>
      </w:r>
    </w:p>
    <w:p w14:paraId="7BACC2D3" w14:textId="77777777" w:rsidR="000C45B4" w:rsidRDefault="000C45B4" w:rsidP="004150CD">
      <w:pPr>
        <w:pStyle w:val="ListParagraph"/>
        <w:numPr>
          <w:ilvl w:val="0"/>
          <w:numId w:val="7"/>
        </w:numPr>
        <w:spacing w:after="160" w:line="360" w:lineRule="auto"/>
        <w:ind w:left="720"/>
        <w:rPr>
          <w:sz w:val="26"/>
          <w:szCs w:val="26"/>
        </w:rPr>
      </w:pPr>
      <w:r>
        <w:rPr>
          <w:sz w:val="26"/>
          <w:szCs w:val="26"/>
        </w:rPr>
        <w:t>Nhược điểm của ORM:</w:t>
      </w:r>
    </w:p>
    <w:p w14:paraId="2DBB224C" w14:textId="77777777" w:rsidR="000C45B4" w:rsidRPr="00C51CA9" w:rsidRDefault="000C45B4" w:rsidP="004150CD">
      <w:pPr>
        <w:pStyle w:val="ListParagraph"/>
        <w:numPr>
          <w:ilvl w:val="1"/>
          <w:numId w:val="7"/>
        </w:numPr>
        <w:spacing w:after="160" w:line="360" w:lineRule="auto"/>
        <w:ind w:left="1440"/>
        <w:rPr>
          <w:sz w:val="26"/>
          <w:szCs w:val="26"/>
        </w:rPr>
      </w:pPr>
      <w:r w:rsidRPr="00C51CA9">
        <w:rPr>
          <w:sz w:val="26"/>
          <w:szCs w:val="26"/>
        </w:rPr>
        <w:t>Khả năng truy vấn bị hạn chế, nhiều trường hợp ta vẫn phải dùng native SQL để truy vấn database.</w:t>
      </w:r>
    </w:p>
    <w:p w14:paraId="7F1F8B02" w14:textId="77777777" w:rsidR="000C45B4" w:rsidRDefault="000C45B4" w:rsidP="004150CD">
      <w:pPr>
        <w:pStyle w:val="ListParagraph"/>
        <w:numPr>
          <w:ilvl w:val="1"/>
          <w:numId w:val="7"/>
        </w:numPr>
        <w:spacing w:after="160" w:line="360" w:lineRule="auto"/>
        <w:ind w:left="1440"/>
        <w:rPr>
          <w:sz w:val="26"/>
          <w:szCs w:val="26"/>
        </w:rPr>
      </w:pPr>
      <w:r w:rsidRPr="00C51CA9">
        <w:rPr>
          <w:sz w:val="26"/>
          <w:szCs w:val="26"/>
        </w:rPr>
        <w:t>Khó tối ưu câu lệnh SQL (do câu lệnh SQL được ORM tự động sinh ra).</w:t>
      </w:r>
    </w:p>
    <w:p w14:paraId="7824BDEA" w14:textId="77777777" w:rsidR="000C45B4" w:rsidRDefault="000C45B4" w:rsidP="004150CD">
      <w:pPr>
        <w:pStyle w:val="ListParagraph"/>
        <w:numPr>
          <w:ilvl w:val="0"/>
          <w:numId w:val="7"/>
        </w:numPr>
        <w:spacing w:after="160" w:line="360" w:lineRule="auto"/>
        <w:ind w:left="720"/>
        <w:rPr>
          <w:sz w:val="26"/>
          <w:szCs w:val="26"/>
        </w:rPr>
      </w:pPr>
      <w:r>
        <w:rPr>
          <w:sz w:val="26"/>
          <w:szCs w:val="26"/>
        </w:rPr>
        <w:t>Một thư viện hỗ trợ việc ánh xạ dữ liệu từ đối tượng trong khi xây dựng back-end bằng NodeJS đó là thư viện Prisma . Thư viện giúp ánh xạ các đối tượng ta khai báo từ dạng model được quy định thành các bảng trong cở sở dữ liệu mà ta muốn thì ở đây chúng em chọn SQL Server</w:t>
      </w:r>
    </w:p>
    <w:p w14:paraId="3496B351" w14:textId="77777777" w:rsidR="000C45B4" w:rsidRPr="006448DE" w:rsidRDefault="000C45B4" w:rsidP="004150CD">
      <w:pPr>
        <w:pStyle w:val="ListParagraph"/>
        <w:numPr>
          <w:ilvl w:val="0"/>
          <w:numId w:val="7"/>
        </w:numPr>
        <w:spacing w:after="160" w:line="360" w:lineRule="auto"/>
        <w:ind w:left="720"/>
        <w:rPr>
          <w:sz w:val="26"/>
          <w:szCs w:val="26"/>
        </w:rPr>
      </w:pPr>
      <w:r w:rsidRPr="006448DE">
        <w:rPr>
          <w:sz w:val="26"/>
          <w:szCs w:val="26"/>
        </w:rPr>
        <w:t>Prisma là một Object Relational Mapping (ORMs) được dùng để xây dựng các máy chủ như GraphQL Server</w:t>
      </w:r>
      <w:r>
        <w:rPr>
          <w:sz w:val="26"/>
          <w:szCs w:val="26"/>
        </w:rPr>
        <w:t>, SQL Server</w:t>
      </w:r>
      <w:r w:rsidRPr="006448DE">
        <w:rPr>
          <w:sz w:val="26"/>
          <w:szCs w:val="26"/>
        </w:rPr>
        <w:t>, RESTful APIs, microservice, ... Prisma đơn giản là 1 layer nằm giữa Webserver và Database. Prisma giúp chúng ta giao tiếp với db một cách dễ dàng hơn.</w:t>
      </w:r>
    </w:p>
    <w:p w14:paraId="146A0744" w14:textId="77777777" w:rsidR="000C45B4" w:rsidRPr="006448DE" w:rsidRDefault="000C45B4" w:rsidP="004150CD">
      <w:pPr>
        <w:pStyle w:val="ListParagraph"/>
        <w:numPr>
          <w:ilvl w:val="0"/>
          <w:numId w:val="7"/>
        </w:numPr>
        <w:spacing w:after="160" w:line="360" w:lineRule="auto"/>
        <w:ind w:left="720"/>
        <w:rPr>
          <w:sz w:val="26"/>
          <w:szCs w:val="26"/>
        </w:rPr>
      </w:pPr>
      <w:r w:rsidRPr="006448DE">
        <w:rPr>
          <w:sz w:val="26"/>
          <w:szCs w:val="26"/>
        </w:rPr>
        <w:t>Prisma bao gồm ba phần chính:</w:t>
      </w:r>
    </w:p>
    <w:p w14:paraId="42A57134" w14:textId="77777777" w:rsidR="000C45B4" w:rsidRPr="006448DE" w:rsidRDefault="000C45B4" w:rsidP="004150CD">
      <w:pPr>
        <w:pStyle w:val="ListParagraph"/>
        <w:numPr>
          <w:ilvl w:val="1"/>
          <w:numId w:val="7"/>
        </w:numPr>
        <w:spacing w:after="160" w:line="360" w:lineRule="auto"/>
        <w:ind w:left="1440"/>
        <w:rPr>
          <w:sz w:val="26"/>
          <w:szCs w:val="26"/>
        </w:rPr>
      </w:pPr>
      <w:r w:rsidRPr="006448DE">
        <w:rPr>
          <w:sz w:val="26"/>
          <w:szCs w:val="26"/>
        </w:rPr>
        <w:lastRenderedPageBreak/>
        <w:t>Prisma Client : Trình tạo truy vấn an toàn và được tạo tự động cho Node.js và TypeScript.</w:t>
      </w:r>
    </w:p>
    <w:p w14:paraId="5FF4A5E4" w14:textId="77777777" w:rsidR="000C45B4" w:rsidRPr="006448DE" w:rsidRDefault="000C45B4" w:rsidP="004150CD">
      <w:pPr>
        <w:pStyle w:val="ListParagraph"/>
        <w:numPr>
          <w:ilvl w:val="1"/>
          <w:numId w:val="7"/>
        </w:numPr>
        <w:spacing w:after="160" w:line="360" w:lineRule="auto"/>
        <w:ind w:left="1440"/>
        <w:rPr>
          <w:sz w:val="26"/>
          <w:szCs w:val="26"/>
        </w:rPr>
      </w:pPr>
      <w:r w:rsidRPr="006448DE">
        <w:rPr>
          <w:sz w:val="26"/>
          <w:szCs w:val="26"/>
        </w:rPr>
        <w:t>Prisma Migrate : Một hệ thống di chuyển và mô hình hóa dữ liệu khai báo.</w:t>
      </w:r>
    </w:p>
    <w:p w14:paraId="478CF90A" w14:textId="77777777" w:rsidR="000C45B4" w:rsidRPr="006448DE" w:rsidRDefault="000C45B4" w:rsidP="004150CD">
      <w:pPr>
        <w:pStyle w:val="ListParagraph"/>
        <w:numPr>
          <w:ilvl w:val="1"/>
          <w:numId w:val="7"/>
        </w:numPr>
        <w:spacing w:after="160" w:line="360" w:lineRule="auto"/>
        <w:ind w:left="1440"/>
        <w:rPr>
          <w:sz w:val="26"/>
          <w:szCs w:val="26"/>
        </w:rPr>
      </w:pPr>
      <w:r w:rsidRPr="006448DE">
        <w:rPr>
          <w:sz w:val="26"/>
          <w:szCs w:val="26"/>
        </w:rPr>
        <w:t>Prisma Studio : Một GUI để xem và chỉnh sửa dữ liệu trong cơ sở dữ liệu của bạn.</w:t>
      </w:r>
    </w:p>
    <w:p w14:paraId="063ACCFA" w14:textId="77777777" w:rsidR="000C45B4" w:rsidRPr="006448DE" w:rsidRDefault="000C45B4" w:rsidP="004150CD">
      <w:pPr>
        <w:pStyle w:val="ListParagraph"/>
        <w:numPr>
          <w:ilvl w:val="1"/>
          <w:numId w:val="7"/>
        </w:numPr>
        <w:spacing w:after="160" w:line="360" w:lineRule="auto"/>
        <w:ind w:left="1440"/>
        <w:rPr>
          <w:sz w:val="26"/>
          <w:szCs w:val="26"/>
        </w:rPr>
      </w:pPr>
      <w:r w:rsidRPr="006448DE">
        <w:rPr>
          <w:sz w:val="26"/>
          <w:szCs w:val="26"/>
        </w:rPr>
        <w:t>Cách truyền thống mà Webserver giao tiếp với Database là thông qua các câu lệnh SQL Query như SELECT, UPDATE hay DELETE. Giờ đây, nhờ vào các công cụ ORMs nói chung và Prisma nói riêng. Chúng tạo ra một tầng abstraction giữa Webserver và Database. Điều này giúp cho lập trình viên dễ dàng trong việc thao tác với Database. Thay vì viết những câu lệnh SQL khô khan, có thể sai bất cứ lúc nào thì chúng ta có thể viết các hàm tương ứng.</w:t>
      </w:r>
    </w:p>
    <w:p w14:paraId="18D64C38" w14:textId="77777777" w:rsidR="000C45B4" w:rsidRDefault="000C45B4" w:rsidP="000C45B4">
      <w:pPr>
        <w:spacing w:line="360" w:lineRule="auto"/>
        <w:ind w:left="360"/>
        <w:rPr>
          <w:sz w:val="26"/>
          <w:szCs w:val="26"/>
        </w:rPr>
      </w:pPr>
      <w:r>
        <w:rPr>
          <w:noProof/>
          <w:lang w:val="vi-VN" w:eastAsia="vi-VN"/>
        </w:rPr>
        <w:drawing>
          <wp:inline distT="0" distB="0" distL="0" distR="0" wp14:anchorId="39372F94" wp14:editId="15291F07">
            <wp:extent cx="59436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5476" cy="3125186"/>
                    </a:xfrm>
                    <a:prstGeom prst="rect">
                      <a:avLst/>
                    </a:prstGeom>
                  </pic:spPr>
                </pic:pic>
              </a:graphicData>
            </a:graphic>
          </wp:inline>
        </w:drawing>
      </w:r>
    </w:p>
    <w:p w14:paraId="7036B910" w14:textId="77777777" w:rsidR="000C45B4" w:rsidRPr="006B032F" w:rsidRDefault="000C45B4" w:rsidP="000C45B4">
      <w:pPr>
        <w:spacing w:line="360" w:lineRule="auto"/>
        <w:rPr>
          <w:sz w:val="26"/>
          <w:szCs w:val="26"/>
        </w:rPr>
      </w:pPr>
      <w:r>
        <w:rPr>
          <w:noProof/>
          <w:lang w:val="vi-VN" w:eastAsia="vi-VN"/>
        </w:rPr>
        <w:lastRenderedPageBreak/>
        <w:drawing>
          <wp:inline distT="0" distB="0" distL="0" distR="0" wp14:anchorId="65981659" wp14:editId="169E4720">
            <wp:extent cx="5943600" cy="3100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00070"/>
                    </a:xfrm>
                    <a:prstGeom prst="rect">
                      <a:avLst/>
                    </a:prstGeom>
                  </pic:spPr>
                </pic:pic>
              </a:graphicData>
            </a:graphic>
          </wp:inline>
        </w:drawing>
      </w:r>
    </w:p>
    <w:p w14:paraId="6986E769" w14:textId="77777777" w:rsidR="00614B6E" w:rsidRDefault="00614B6E" w:rsidP="00614B6E">
      <w:pPr>
        <w:pStyle w:val="Code"/>
      </w:pPr>
      <w:r>
        <w:t>// Bảng loại người dùng</w:t>
      </w:r>
    </w:p>
    <w:p w14:paraId="7768930A" w14:textId="77777777" w:rsidR="00614B6E" w:rsidRDefault="00614B6E" w:rsidP="00614B6E">
      <w:pPr>
        <w:pStyle w:val="Code"/>
      </w:pPr>
      <w:r>
        <w:t>model User_Type {</w:t>
      </w:r>
    </w:p>
    <w:p w14:paraId="01DDD60E" w14:textId="77777777" w:rsidR="00614B6E" w:rsidRDefault="00614B6E" w:rsidP="00614B6E">
      <w:pPr>
        <w:pStyle w:val="Code"/>
      </w:pPr>
      <w:r>
        <w:t xml:space="preserve">  id             BigInt         @id @default(autoincrement())</w:t>
      </w:r>
    </w:p>
    <w:p w14:paraId="36698E75" w14:textId="77777777" w:rsidR="00614B6E" w:rsidRDefault="00614B6E" w:rsidP="00614B6E">
      <w:pPr>
        <w:pStyle w:val="Code"/>
      </w:pPr>
      <w:r>
        <w:t xml:space="preserve">  user_type_name String</w:t>
      </w:r>
    </w:p>
    <w:p w14:paraId="0A8B0144" w14:textId="77777777" w:rsidR="00614B6E" w:rsidRDefault="00614B6E" w:rsidP="00614B6E">
      <w:pPr>
        <w:pStyle w:val="Code"/>
      </w:pPr>
      <w:r>
        <w:t xml:space="preserve">  is_active      Boolean        @default(true)</w:t>
      </w:r>
    </w:p>
    <w:p w14:paraId="11BC4142" w14:textId="77777777" w:rsidR="00614B6E" w:rsidRDefault="00614B6E" w:rsidP="00614B6E">
      <w:pPr>
        <w:pStyle w:val="Code"/>
      </w:pPr>
      <w:r>
        <w:t xml:space="preserve">  is_delete      Boolean        @default(false)</w:t>
      </w:r>
    </w:p>
    <w:p w14:paraId="7E203340" w14:textId="77777777" w:rsidR="00614B6E" w:rsidRDefault="00614B6E" w:rsidP="00614B6E">
      <w:pPr>
        <w:pStyle w:val="Code"/>
      </w:pPr>
      <w:r>
        <w:t xml:space="preserve">  create_date    DateTime?</w:t>
      </w:r>
    </w:p>
    <w:p w14:paraId="345B19E2" w14:textId="77777777" w:rsidR="00614B6E" w:rsidRDefault="00614B6E" w:rsidP="00614B6E">
      <w:pPr>
        <w:pStyle w:val="Code"/>
      </w:pPr>
      <w:r>
        <w:t xml:space="preserve">  create_user    String?</w:t>
      </w:r>
    </w:p>
    <w:p w14:paraId="25FCC1DA" w14:textId="77777777" w:rsidR="00614B6E" w:rsidRDefault="00614B6E" w:rsidP="00614B6E">
      <w:pPr>
        <w:pStyle w:val="Code"/>
      </w:pPr>
      <w:r>
        <w:t xml:space="preserve">  update_date    DateTime?</w:t>
      </w:r>
    </w:p>
    <w:p w14:paraId="6CA59E5C" w14:textId="77777777" w:rsidR="00614B6E" w:rsidRDefault="00614B6E" w:rsidP="00614B6E">
      <w:pPr>
        <w:pStyle w:val="Code"/>
      </w:pPr>
      <w:r>
        <w:t xml:space="preserve">  update_user    String?</w:t>
      </w:r>
    </w:p>
    <w:p w14:paraId="28B92B48" w14:textId="77777777" w:rsidR="00614B6E" w:rsidRDefault="00614B6E" w:rsidP="00614B6E">
      <w:pPr>
        <w:pStyle w:val="Code"/>
      </w:pPr>
      <w:r>
        <w:t xml:space="preserve">  delete_date    DateTime?</w:t>
      </w:r>
    </w:p>
    <w:p w14:paraId="62BE265F" w14:textId="77777777" w:rsidR="00614B6E" w:rsidRDefault="00614B6E" w:rsidP="00614B6E">
      <w:pPr>
        <w:pStyle w:val="Code"/>
      </w:pPr>
      <w:r>
        <w:t xml:space="preserve">  delete_user    String?</w:t>
      </w:r>
    </w:p>
    <w:p w14:paraId="33D2F3B6" w14:textId="77777777" w:rsidR="00614B6E" w:rsidRDefault="00614B6E" w:rsidP="00614B6E">
      <w:pPr>
        <w:pStyle w:val="Code"/>
      </w:pPr>
      <w:r>
        <w:t xml:space="preserve">  account        User_Account[]</w:t>
      </w:r>
    </w:p>
    <w:p w14:paraId="3EDC67DB" w14:textId="77777777" w:rsidR="00614B6E" w:rsidRDefault="00614B6E" w:rsidP="00614B6E">
      <w:pPr>
        <w:pStyle w:val="Code"/>
      </w:pPr>
      <w:r>
        <w:lastRenderedPageBreak/>
        <w:t>}</w:t>
      </w:r>
    </w:p>
    <w:p w14:paraId="28891520" w14:textId="77777777" w:rsidR="00614B6E" w:rsidRDefault="00614B6E" w:rsidP="00614B6E">
      <w:pPr>
        <w:pStyle w:val="Code"/>
      </w:pPr>
    </w:p>
    <w:p w14:paraId="2DFC3AED" w14:textId="77777777" w:rsidR="00614B6E" w:rsidRDefault="00614B6E" w:rsidP="00614B6E">
      <w:pPr>
        <w:pStyle w:val="Code"/>
      </w:pPr>
      <w:r>
        <w:t>// Bảng tài khoản</w:t>
      </w:r>
    </w:p>
    <w:p w14:paraId="406D68D2" w14:textId="77777777" w:rsidR="00614B6E" w:rsidRDefault="00614B6E" w:rsidP="00614B6E">
      <w:pPr>
        <w:pStyle w:val="Code"/>
      </w:pPr>
      <w:r>
        <w:t>model User_Account {</w:t>
      </w:r>
    </w:p>
    <w:p w14:paraId="405B0825" w14:textId="77777777" w:rsidR="00614B6E" w:rsidRDefault="00614B6E" w:rsidP="00614B6E">
      <w:pPr>
        <w:pStyle w:val="Code"/>
      </w:pPr>
      <w:r>
        <w:t xml:space="preserve">  id                BigInt              @id @default(autoincrement())</w:t>
      </w:r>
    </w:p>
    <w:p w14:paraId="7F5454B2" w14:textId="77777777" w:rsidR="00614B6E" w:rsidRDefault="00614B6E" w:rsidP="00614B6E">
      <w:pPr>
        <w:pStyle w:val="Code"/>
      </w:pPr>
      <w:r>
        <w:t xml:space="preserve">  password          String</w:t>
      </w:r>
    </w:p>
    <w:p w14:paraId="61422806" w14:textId="77777777" w:rsidR="00614B6E" w:rsidRDefault="00614B6E" w:rsidP="00614B6E">
      <w:pPr>
        <w:pStyle w:val="Code"/>
      </w:pPr>
      <w:r>
        <w:t xml:space="preserve">  username          String</w:t>
      </w:r>
      <w:bookmarkStart w:id="13" w:name="_GoBack"/>
      <w:bookmarkEnd w:id="13"/>
    </w:p>
    <w:p w14:paraId="0810E1F4" w14:textId="77777777" w:rsidR="00614B6E" w:rsidRDefault="00614B6E" w:rsidP="00614B6E">
      <w:pPr>
        <w:pStyle w:val="Code"/>
      </w:pPr>
      <w:r>
        <w:t xml:space="preserve">  google_id         String?</w:t>
      </w:r>
    </w:p>
    <w:p w14:paraId="0AB911E7" w14:textId="60918C6B" w:rsidR="00614B6E" w:rsidRDefault="00614B6E" w:rsidP="00614B6E">
      <w:pPr>
        <w:pStyle w:val="Code"/>
      </w:pPr>
      <w:r>
        <w:t xml:space="preserve">  is_ac</w:t>
      </w:r>
      <w:r>
        <w:t xml:space="preserve">tive         Boolean   </w:t>
      </w:r>
      <w:r>
        <w:t xml:space="preserve"> @default(true)</w:t>
      </w:r>
    </w:p>
    <w:p w14:paraId="78F09099" w14:textId="3ACBD2FB" w:rsidR="00614B6E" w:rsidRDefault="00614B6E" w:rsidP="00614B6E">
      <w:pPr>
        <w:pStyle w:val="Code"/>
      </w:pPr>
      <w:r>
        <w:t xml:space="preserve">  is_de</w:t>
      </w:r>
      <w:r>
        <w:t xml:space="preserve">lete         Boolean   </w:t>
      </w:r>
      <w:r>
        <w:t xml:space="preserve"> @default(false)</w:t>
      </w:r>
    </w:p>
    <w:p w14:paraId="3FE83AF0" w14:textId="6BBE1EBD" w:rsidR="00614B6E" w:rsidRDefault="00614B6E" w:rsidP="00614B6E">
      <w:pPr>
        <w:pStyle w:val="Code"/>
      </w:pPr>
      <w:r>
        <w:t xml:space="preserve">  crea</w:t>
      </w:r>
      <w:r>
        <w:t xml:space="preserve">te_date       DateTime  </w:t>
      </w:r>
      <w:r>
        <w:t xml:space="preserve"> @default(now())</w:t>
      </w:r>
    </w:p>
    <w:p w14:paraId="4B29DEAE" w14:textId="60B3ABB7" w:rsidR="00614B6E" w:rsidRDefault="00614B6E" w:rsidP="00614B6E">
      <w:pPr>
        <w:pStyle w:val="Code"/>
      </w:pPr>
      <w:r>
        <w:t xml:space="preserve">  user_type     </w:t>
      </w:r>
      <w:r>
        <w:t xml:space="preserve">    User_Type  </w:t>
      </w:r>
      <w:r>
        <w:t>@relation(fields: [user_type_id], references: [id])</w:t>
      </w:r>
    </w:p>
    <w:p w14:paraId="20509CB8" w14:textId="77777777" w:rsidR="00614B6E" w:rsidRDefault="00614B6E" w:rsidP="00614B6E">
      <w:pPr>
        <w:pStyle w:val="Code"/>
      </w:pPr>
      <w:r>
        <w:t xml:space="preserve">  user_type_id      BigInt</w:t>
      </w:r>
    </w:p>
    <w:p w14:paraId="4F98FAB6" w14:textId="77777777" w:rsidR="00614B6E" w:rsidRDefault="00614B6E" w:rsidP="00614B6E">
      <w:pPr>
        <w:pStyle w:val="Code"/>
      </w:pPr>
      <w:r>
        <w:t xml:space="preserve">  first_name        String?</w:t>
      </w:r>
    </w:p>
    <w:p w14:paraId="3AD6F6FA" w14:textId="77777777" w:rsidR="00614B6E" w:rsidRDefault="00614B6E" w:rsidP="00614B6E">
      <w:pPr>
        <w:pStyle w:val="Code"/>
      </w:pPr>
      <w:r>
        <w:t xml:space="preserve">  last_name         String?</w:t>
      </w:r>
    </w:p>
    <w:p w14:paraId="63CDAD02" w14:textId="77777777" w:rsidR="00614B6E" w:rsidRDefault="00614B6E" w:rsidP="00614B6E">
      <w:pPr>
        <w:pStyle w:val="Code"/>
      </w:pPr>
      <w:r>
        <w:t xml:space="preserve">  full_name         String?</w:t>
      </w:r>
    </w:p>
    <w:p w14:paraId="64731DE9" w14:textId="77777777" w:rsidR="00614B6E" w:rsidRDefault="00614B6E" w:rsidP="00614B6E">
      <w:pPr>
        <w:pStyle w:val="Code"/>
      </w:pPr>
      <w:r>
        <w:t xml:space="preserve">  email             String?</w:t>
      </w:r>
    </w:p>
    <w:p w14:paraId="2F4F5AF9" w14:textId="77777777" w:rsidR="00614B6E" w:rsidRDefault="00614B6E" w:rsidP="00614B6E">
      <w:pPr>
        <w:pStyle w:val="Code"/>
      </w:pPr>
      <w:r>
        <w:t xml:space="preserve">  number_phone      String?</w:t>
      </w:r>
    </w:p>
    <w:p w14:paraId="1261C871" w14:textId="77777777" w:rsidR="00614B6E" w:rsidRDefault="00614B6E" w:rsidP="00614B6E">
      <w:pPr>
        <w:pStyle w:val="Code"/>
      </w:pPr>
      <w:r>
        <w:t xml:space="preserve">  age               Int?</w:t>
      </w:r>
    </w:p>
    <w:p w14:paraId="4C53638D" w14:textId="77777777" w:rsidR="00614B6E" w:rsidRDefault="00614B6E" w:rsidP="00614B6E">
      <w:pPr>
        <w:pStyle w:val="Code"/>
      </w:pPr>
      <w:r>
        <w:t xml:space="preserve">  gender            Int?</w:t>
      </w:r>
    </w:p>
    <w:p w14:paraId="361F0385" w14:textId="77777777" w:rsidR="00614B6E" w:rsidRDefault="00614B6E" w:rsidP="00614B6E">
      <w:pPr>
        <w:pStyle w:val="Code"/>
      </w:pPr>
      <w:r>
        <w:t xml:space="preserve">  address           String?</w:t>
      </w:r>
    </w:p>
    <w:p w14:paraId="43BDAC01" w14:textId="77777777" w:rsidR="00614B6E" w:rsidRDefault="00614B6E" w:rsidP="00614B6E">
      <w:pPr>
        <w:pStyle w:val="Code"/>
      </w:pPr>
      <w:r>
        <w:t xml:space="preserve">  avartar           String?</w:t>
      </w:r>
    </w:p>
    <w:p w14:paraId="5E7C7EC0" w14:textId="77777777" w:rsidR="00614B6E" w:rsidRDefault="00614B6E" w:rsidP="00614B6E">
      <w:pPr>
        <w:pStyle w:val="Code"/>
      </w:pPr>
      <w:r>
        <w:lastRenderedPageBreak/>
        <w:t xml:space="preserve">  logo              String?</w:t>
      </w:r>
    </w:p>
    <w:p w14:paraId="7E6687E8" w14:textId="7EBE03F6" w:rsidR="000C45B4" w:rsidRDefault="00614B6E" w:rsidP="00614B6E">
      <w:pPr>
        <w:pStyle w:val="Code"/>
      </w:pPr>
      <w:r>
        <w:t>}</w:t>
      </w:r>
    </w:p>
    <w:p w14:paraId="3E78BB1A" w14:textId="77777777" w:rsidR="000C45B4" w:rsidRDefault="000C45B4" w:rsidP="004150CD">
      <w:pPr>
        <w:pStyle w:val="ListParagraph"/>
        <w:numPr>
          <w:ilvl w:val="0"/>
          <w:numId w:val="7"/>
        </w:numPr>
        <w:spacing w:after="160" w:line="360" w:lineRule="auto"/>
        <w:ind w:left="720"/>
        <w:rPr>
          <w:sz w:val="26"/>
          <w:szCs w:val="26"/>
        </w:rPr>
      </w:pPr>
      <w:r w:rsidRPr="009238AB">
        <w:rPr>
          <w:sz w:val="26"/>
          <w:szCs w:val="26"/>
        </w:rPr>
        <w:t xml:space="preserve">Thì trên đây là </w:t>
      </w:r>
      <w:r>
        <w:rPr>
          <w:sz w:val="26"/>
          <w:szCs w:val="26"/>
        </w:rPr>
        <w:t>2 bảng được khởi tạo trong database được khởi tạo thành 2 bảng là User_type và User_Account thì các giá trị bắt buộc không được bỏ trống thì sẽ không có dấu ? sau kiểu dữ liệu</w:t>
      </w:r>
    </w:p>
    <w:p w14:paraId="38AEBCF9" w14:textId="77777777" w:rsidR="000C45B4" w:rsidRDefault="000C45B4" w:rsidP="004150CD">
      <w:pPr>
        <w:pStyle w:val="ListParagraph"/>
        <w:numPr>
          <w:ilvl w:val="0"/>
          <w:numId w:val="7"/>
        </w:numPr>
        <w:spacing w:after="160" w:line="360" w:lineRule="auto"/>
        <w:ind w:left="720"/>
        <w:rPr>
          <w:sz w:val="26"/>
          <w:szCs w:val="26"/>
        </w:rPr>
      </w:pPr>
      <w:r>
        <w:rPr>
          <w:sz w:val="26"/>
          <w:szCs w:val="26"/>
        </w:rPr>
        <w:t>Và cũng như khóa ngoại của bảng User_account sẽ là id trong bảng User_type</w:t>
      </w:r>
    </w:p>
    <w:p w14:paraId="22945ED8" w14:textId="77777777" w:rsidR="000C45B4" w:rsidRDefault="000C45B4" w:rsidP="004150CD">
      <w:pPr>
        <w:pStyle w:val="ListParagraph"/>
        <w:numPr>
          <w:ilvl w:val="0"/>
          <w:numId w:val="7"/>
        </w:numPr>
        <w:spacing w:after="160" w:line="360" w:lineRule="auto"/>
        <w:ind w:left="720"/>
        <w:rPr>
          <w:sz w:val="26"/>
          <w:szCs w:val="26"/>
        </w:rPr>
      </w:pPr>
      <w:r>
        <w:rPr>
          <w:sz w:val="26"/>
          <w:szCs w:val="26"/>
        </w:rPr>
        <w:t>Thì với thư viện Prisma ta có thể ánh xạ các model thành các bảng trong cở sở dữ liệu và thư viện này có hỗ trợ một số loại cơ sở dữ liệu phổ biến hiện này như: PostgreSQL , MySQL, SQLite, MongoDB, SQL Server</w:t>
      </w:r>
    </w:p>
    <w:p w14:paraId="31075BC3" w14:textId="77777777" w:rsidR="000C45B4" w:rsidRDefault="000C45B4" w:rsidP="004150CD">
      <w:pPr>
        <w:pStyle w:val="ListParagraph"/>
        <w:numPr>
          <w:ilvl w:val="0"/>
          <w:numId w:val="7"/>
        </w:numPr>
        <w:spacing w:after="160" w:line="360" w:lineRule="auto"/>
        <w:ind w:left="720"/>
        <w:rPr>
          <w:sz w:val="26"/>
          <w:szCs w:val="26"/>
        </w:rPr>
      </w:pPr>
      <w:r>
        <w:rPr>
          <w:sz w:val="26"/>
          <w:szCs w:val="26"/>
        </w:rPr>
        <w:t xml:space="preserve">Để tạo bảng trong các cơ sở dữ liệu ta chỉ cần thực hiện các thao tác sau </w:t>
      </w:r>
    </w:p>
    <w:p w14:paraId="025812C6" w14:textId="77777777" w:rsidR="000C45B4" w:rsidRDefault="000C45B4" w:rsidP="004150CD">
      <w:pPr>
        <w:pStyle w:val="ListParagraph"/>
        <w:numPr>
          <w:ilvl w:val="1"/>
          <w:numId w:val="7"/>
        </w:numPr>
        <w:spacing w:after="160" w:line="360" w:lineRule="auto"/>
        <w:ind w:left="1440"/>
        <w:rPr>
          <w:sz w:val="26"/>
          <w:szCs w:val="26"/>
        </w:rPr>
      </w:pPr>
      <w:r>
        <w:rPr>
          <w:sz w:val="26"/>
          <w:szCs w:val="26"/>
        </w:rPr>
        <w:t>npx prisma studio : để mở GUI cho người viết code thấy được giao diện của prisma cùng với các bảng của mình</w:t>
      </w:r>
    </w:p>
    <w:p w14:paraId="07D4DB9F" w14:textId="77777777" w:rsidR="000C45B4" w:rsidRPr="00A22446" w:rsidRDefault="000C45B4" w:rsidP="000C45B4">
      <w:pPr>
        <w:spacing w:line="360" w:lineRule="auto"/>
        <w:ind w:left="1080"/>
        <w:rPr>
          <w:sz w:val="26"/>
          <w:szCs w:val="26"/>
        </w:rPr>
      </w:pPr>
    </w:p>
    <w:p w14:paraId="0BFA2441" w14:textId="77777777" w:rsidR="000C45B4" w:rsidRPr="001A66B7" w:rsidRDefault="000C45B4" w:rsidP="000C45B4">
      <w:pPr>
        <w:spacing w:line="360" w:lineRule="auto"/>
        <w:ind w:left="720"/>
        <w:rPr>
          <w:sz w:val="26"/>
          <w:szCs w:val="26"/>
        </w:rPr>
      </w:pPr>
      <w:r>
        <w:rPr>
          <w:noProof/>
          <w:lang w:val="vi-VN" w:eastAsia="vi-VN"/>
        </w:rPr>
        <w:drawing>
          <wp:inline distT="0" distB="0" distL="0" distR="0" wp14:anchorId="43DED5FB" wp14:editId="56C3DA7F">
            <wp:extent cx="5943600" cy="3208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8655"/>
                    </a:xfrm>
                    <a:prstGeom prst="rect">
                      <a:avLst/>
                    </a:prstGeom>
                  </pic:spPr>
                </pic:pic>
              </a:graphicData>
            </a:graphic>
          </wp:inline>
        </w:drawing>
      </w:r>
    </w:p>
    <w:p w14:paraId="164D92A5" w14:textId="77777777" w:rsidR="000C45B4" w:rsidRDefault="000C45B4" w:rsidP="004150CD">
      <w:pPr>
        <w:pStyle w:val="ListParagraph"/>
        <w:numPr>
          <w:ilvl w:val="1"/>
          <w:numId w:val="7"/>
        </w:numPr>
        <w:spacing w:after="160" w:line="360" w:lineRule="auto"/>
        <w:ind w:left="1440"/>
        <w:rPr>
          <w:sz w:val="26"/>
          <w:szCs w:val="26"/>
        </w:rPr>
      </w:pPr>
      <w:r>
        <w:rPr>
          <w:sz w:val="26"/>
          <w:szCs w:val="26"/>
        </w:rPr>
        <w:lastRenderedPageBreak/>
        <w:t xml:space="preserve">npx prisma migrate : Để khởi tạo các bảng lưu lại quá trình thay đổi cũng như các file có dạng SQL ứng với mỗi migrate sẽ có 1 file SQL sinh ra và Prisma sẽ dựa vào tất cả các file SQL ở từng thư mục trong migrate để khởi tạo cơ sở dữ liệu cũng như là cập nhật các thuộc tính trong quá trình ta thao tác với các model </w:t>
      </w:r>
    </w:p>
    <w:p w14:paraId="38FF81A3" w14:textId="77777777" w:rsidR="000C45B4" w:rsidRDefault="000C45B4" w:rsidP="004150CD">
      <w:pPr>
        <w:pStyle w:val="ListParagraph"/>
        <w:numPr>
          <w:ilvl w:val="1"/>
          <w:numId w:val="7"/>
        </w:numPr>
        <w:spacing w:after="160" w:line="360" w:lineRule="auto"/>
        <w:ind w:left="1440"/>
        <w:rPr>
          <w:sz w:val="26"/>
          <w:szCs w:val="26"/>
        </w:rPr>
      </w:pPr>
      <w:r>
        <w:rPr>
          <w:sz w:val="26"/>
          <w:szCs w:val="26"/>
        </w:rPr>
        <w:t>Sau khi chạy câu lệnh này ta trong SQL Server ta khởi tạo và gán địa chỉ vào config để khi tạo từ prisma thì các bảng sẽ vào cơ sở dữ liệu đó sẽ hình thành các bản như các model mà ta đã khai báo trong Prisma ở NodeJS</w:t>
      </w:r>
    </w:p>
    <w:p w14:paraId="416F3036" w14:textId="77777777" w:rsidR="006F48AF" w:rsidRDefault="006F48AF">
      <w:pPr>
        <w:spacing w:after="200" w:line="276" w:lineRule="auto"/>
        <w:rPr>
          <w:b/>
          <w:sz w:val="28"/>
          <w:szCs w:val="28"/>
        </w:rPr>
      </w:pPr>
      <w:bookmarkStart w:id="14" w:name="_Toc117801001"/>
      <w:r>
        <w:br w:type="page"/>
      </w:r>
    </w:p>
    <w:p w14:paraId="16C22AA3" w14:textId="4BB031B1" w:rsidR="001F0E9E" w:rsidRDefault="001F0E9E" w:rsidP="004150CD">
      <w:pPr>
        <w:pStyle w:val="Tiumccp2"/>
        <w:numPr>
          <w:ilvl w:val="0"/>
          <w:numId w:val="6"/>
        </w:numPr>
      </w:pPr>
      <w:bookmarkStart w:id="15" w:name="_Toc121682768"/>
      <w:r w:rsidRPr="009E12C1">
        <w:lastRenderedPageBreak/>
        <w:t>ReactJS</w:t>
      </w:r>
      <w:bookmarkEnd w:id="14"/>
      <w:bookmarkEnd w:id="15"/>
      <w:r w:rsidRPr="009E12C1">
        <w:t> </w:t>
      </w:r>
    </w:p>
    <w:p w14:paraId="4E7369E3" w14:textId="77777777" w:rsidR="001F0E9E" w:rsidRPr="009E12C1" w:rsidRDefault="001F0E9E" w:rsidP="001F0E9E">
      <w:pPr>
        <w:pStyle w:val="Nidungvnbn"/>
      </w:pPr>
      <w:r w:rsidRPr="009E12C1">
        <w:t xml:space="preserve">ReactJS là một opensource được phát triển bởi Facebook, ra mắt vào năm 2013, bản thân nó là một thư viện JavaScript chuyên giúp các nhà phát triển xây dựng giao diện người dùng hay UI, </w:t>
      </w:r>
      <w:r w:rsidRPr="009E12C1">
        <w:rPr>
          <w:color w:val="36344D"/>
          <w:spacing w:val="5"/>
          <w:shd w:val="clear" w:color="auto" w:fill="FFFFFF"/>
        </w:rPr>
        <w:t>Nó được phân loại thành kiểu “V” trong mô hình </w:t>
      </w:r>
      <w:r w:rsidRPr="009E12C1">
        <w:rPr>
          <w:b/>
          <w:bCs/>
          <w:spacing w:val="5"/>
          <w:shd w:val="clear" w:color="auto" w:fill="FFFFFF"/>
        </w:rPr>
        <w:t>MVC</w:t>
      </w:r>
      <w:r w:rsidRPr="009E12C1">
        <w:rPr>
          <w:color w:val="36344D"/>
          <w:spacing w:val="5"/>
          <w:shd w:val="clear" w:color="auto" w:fill="FFFFFF"/>
        </w:rPr>
        <w:t> (Model-View-Controller)</w:t>
      </w:r>
      <w:r w:rsidRPr="009E12C1">
        <w:t>. Một trong những điểm nổi bật nhất của ReactJS đó là việc render dữ liệu không chỉ thực hiện được trên tầng Server mà còn ở dưới Client nữa.</w:t>
      </w:r>
    </w:p>
    <w:p w14:paraId="3CB20A93" w14:textId="77777777" w:rsidR="001F0E9E" w:rsidRPr="009E12C1" w:rsidRDefault="001F0E9E" w:rsidP="001F0E9E">
      <w:pPr>
        <w:pStyle w:val="Nidungvnbn"/>
      </w:pPr>
      <w:r w:rsidRPr="009E12C1">
        <w:t>React được sử dụng bởi hàng trăm công ty lớn trên thế giới, bao gồm Netflix, Airbnb, American Express, Facebook, WhatsApp, eBay, và Instagram.</w:t>
      </w:r>
    </w:p>
    <w:p w14:paraId="154C6C77" w14:textId="786B9FC3" w:rsidR="001F0E9E" w:rsidRDefault="001F0E9E" w:rsidP="001F0E9E">
      <w:pPr>
        <w:pStyle w:val="Nidungvnbn"/>
        <w:rPr>
          <w:lang w:eastAsia="vi-VN"/>
        </w:rPr>
      </w:pPr>
      <w:r w:rsidRPr="009E12C1">
        <w:rPr>
          <w:lang w:eastAsia="vi-VN"/>
        </w:rPr>
        <w:t>Hơn nữa, để tăng tốc quá trình phát triển và giảm thiểu những rủi ro có thể xảy ra trong khi coding, React còn cung cấp cho chúng ta khả năng Reusable Code (tái sử dụng code)</w:t>
      </w:r>
    </w:p>
    <w:p w14:paraId="1CD9A126" w14:textId="08E28B37" w:rsidR="001F0E9E" w:rsidRDefault="001F0E9E" w:rsidP="004150CD">
      <w:pPr>
        <w:pStyle w:val="Tiumccp3"/>
        <w:numPr>
          <w:ilvl w:val="0"/>
          <w:numId w:val="16"/>
        </w:numPr>
        <w:rPr>
          <w:lang w:eastAsia="vi-VN"/>
        </w:rPr>
      </w:pPr>
      <w:bookmarkStart w:id="16" w:name="_Toc117801002"/>
      <w:bookmarkStart w:id="17" w:name="_Toc121682769"/>
      <w:r>
        <w:rPr>
          <w:lang w:eastAsia="vi-VN"/>
        </w:rPr>
        <w:t>JSX</w:t>
      </w:r>
      <w:bookmarkEnd w:id="16"/>
      <w:bookmarkEnd w:id="17"/>
    </w:p>
    <w:p w14:paraId="0D6CF66E" w14:textId="77777777" w:rsidR="001F0E9E" w:rsidRPr="00B85529" w:rsidRDefault="001F0E9E" w:rsidP="001F0E9E">
      <w:pPr>
        <w:pStyle w:val="Nidungvnbn"/>
      </w:pPr>
      <w:r w:rsidRPr="00B85529">
        <w:t>JSX (nói ngắn gọn cho  JavaScript extension)   là một cú pháp mở rộng cho JavaScript. Nó giúp chúng ta dễ dàng thay đổi cây DOM bằng các HTML-style code đơn giản.</w:t>
      </w:r>
    </w:p>
    <w:p w14:paraId="28369588" w14:textId="77777777" w:rsidR="001F0E9E" w:rsidRPr="00B85529" w:rsidRDefault="001F0E9E" w:rsidP="001F0E9E">
      <w:pPr>
        <w:pStyle w:val="Nidungvnbn"/>
      </w:pPr>
      <w:r w:rsidRPr="00B85529">
        <w:t>JSX = Javascript + XML. Nó transform cú pháp dạng gần như XML về thành Javascript. Giúp người lập trình có thể code ReactJS bằng cú pháp của XML thay vì sử dụng Javascript. Các XML elements, attributes và children được chuyển đổi thành các đối số truyền vào React.createElement.</w:t>
      </w:r>
    </w:p>
    <w:p w14:paraId="51134564" w14:textId="77777777" w:rsidR="001F0E9E" w:rsidRPr="00B85529" w:rsidRDefault="001F0E9E" w:rsidP="001F0E9E">
      <w:pPr>
        <w:pStyle w:val="Nidungvnbn"/>
      </w:pPr>
      <w:r w:rsidRPr="00B85529">
        <w:t>XML là viết tắt của từ eXtensible Markup Language, hay còn gọi là ngôn ngữ đánh dấu mở rộng do W3C đề nghị với mục đích tạo ra các ngôn ngữ đánh dấu khác. Đây là một tập hợp con đơn giản có thể mô tả nhiều loại dữ liệu khác nhau nên rất hữu ích trong việc chia sẻ dữ liệu giữa các hệ thống. Điển hình nhất là ngôn ngữ đánh dấu siêu văn bản HTML sử dụng cú pháp của XML để tạo nên và nó có các bộ phần tử và thuộc tính không mềm dẻo nên chỉ có tác dụng trong việc trình bày dữ liệu trên trình duyệt Browser.</w:t>
      </w:r>
    </w:p>
    <w:p w14:paraId="6B59F600" w14:textId="2AE8EAFF" w:rsidR="001F0E9E" w:rsidRDefault="001F0E9E" w:rsidP="001F0E9E">
      <w:pPr>
        <w:pStyle w:val="Nidungvnbn"/>
      </w:pPr>
      <w:r w:rsidRPr="00B85529">
        <w:lastRenderedPageBreak/>
        <w:t>Cú pháp của tài liệu XML XML được xây dựng dựa vào cấu trúc NODE lồng nhau, mỗi node sẽ có một thẻ mở và một thẻ đóng như sau:</w:t>
      </w:r>
    </w:p>
    <w:p w14:paraId="448C055D" w14:textId="08AC62E3" w:rsidR="001F0E9E" w:rsidRPr="00B85529" w:rsidRDefault="001F0E9E" w:rsidP="001F0E9E">
      <w:pPr>
        <w:pStyle w:val="Nidungvnbn"/>
      </w:pPr>
      <w:r>
        <w:rPr>
          <w:noProof/>
          <w:lang w:val="vi-VN" w:eastAsia="vi-VN"/>
        </w:rPr>
        <w:drawing>
          <wp:inline distT="0" distB="0" distL="0" distR="0" wp14:anchorId="585A41DE" wp14:editId="22C181DC">
            <wp:extent cx="5795010" cy="5130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5010" cy="513080"/>
                    </a:xfrm>
                    <a:prstGeom prst="rect">
                      <a:avLst/>
                    </a:prstGeom>
                  </pic:spPr>
                </pic:pic>
              </a:graphicData>
            </a:graphic>
          </wp:inline>
        </w:drawing>
      </w:r>
    </w:p>
    <w:p w14:paraId="62AA3EB7" w14:textId="77777777" w:rsidR="001F0E9E" w:rsidRPr="00B85529" w:rsidRDefault="001F0E9E" w:rsidP="001F0E9E">
      <w:pPr>
        <w:pStyle w:val="Nidungvnbn"/>
        <w:rPr>
          <w:lang w:eastAsia="vi-VN"/>
        </w:rPr>
      </w:pPr>
      <w:r w:rsidRPr="00B85529">
        <w:rPr>
          <w:lang w:eastAsia="vi-VN"/>
        </w:rPr>
        <w:t>Trong đó:</w:t>
      </w:r>
    </w:p>
    <w:p w14:paraId="3834DFBA" w14:textId="77777777" w:rsidR="001F0E9E" w:rsidRPr="00B85529" w:rsidRDefault="001F0E9E" w:rsidP="004150CD">
      <w:pPr>
        <w:pStyle w:val="Nidungvnbn"/>
        <w:numPr>
          <w:ilvl w:val="0"/>
          <w:numId w:val="8"/>
        </w:numPr>
        <w:rPr>
          <w:lang w:eastAsia="vi-VN"/>
        </w:rPr>
      </w:pPr>
      <w:r w:rsidRPr="00B85529">
        <w:rPr>
          <w:lang w:eastAsia="vi-VN"/>
        </w:rPr>
        <w:t>&lt;nodename&gt; là thẻ mở, tên của thẻ này do bạn tự định nghĩa.</w:t>
      </w:r>
    </w:p>
    <w:p w14:paraId="5F77B5F7" w14:textId="77777777" w:rsidR="001F0E9E" w:rsidRPr="00B85529" w:rsidRDefault="001F0E9E" w:rsidP="004150CD">
      <w:pPr>
        <w:pStyle w:val="Nidungvnbn"/>
        <w:numPr>
          <w:ilvl w:val="0"/>
          <w:numId w:val="8"/>
        </w:numPr>
        <w:rPr>
          <w:lang w:eastAsia="vi-VN"/>
        </w:rPr>
      </w:pPr>
      <w:r w:rsidRPr="00B85529">
        <w:rPr>
          <w:lang w:eastAsia="vi-VN"/>
        </w:rPr>
        <w:t>&lt;/nodename&gt; là thẻ đóng, tên của thẻ này phải trùng với tên của thẻ mở.</w:t>
      </w:r>
    </w:p>
    <w:p w14:paraId="0E8CA4F1" w14:textId="77777777" w:rsidR="001F0E9E" w:rsidRPr="00B85529" w:rsidRDefault="001F0E9E" w:rsidP="004150CD">
      <w:pPr>
        <w:pStyle w:val="Nidungvnbn"/>
        <w:numPr>
          <w:ilvl w:val="0"/>
          <w:numId w:val="8"/>
        </w:numPr>
        <w:rPr>
          <w:lang w:eastAsia="vi-VN"/>
        </w:rPr>
      </w:pPr>
      <w:r w:rsidRPr="00B85529">
        <w:rPr>
          <w:lang w:eastAsia="vi-VN"/>
        </w:rPr>
        <w:t>content là nội dung của thẻ này</w:t>
      </w:r>
    </w:p>
    <w:p w14:paraId="44A06DB8" w14:textId="77777777" w:rsidR="001F0E9E" w:rsidRDefault="001F0E9E" w:rsidP="001F0E9E">
      <w:pPr>
        <w:pStyle w:val="Nidungvnbn"/>
      </w:pPr>
      <w:r>
        <w:t>Cú pháp của JSX cũng tương tự như XML.</w:t>
      </w:r>
    </w:p>
    <w:p w14:paraId="599E0036" w14:textId="77777777" w:rsidR="001F0E9E" w:rsidRDefault="001F0E9E" w:rsidP="004150CD">
      <w:pPr>
        <w:pStyle w:val="Nidungvnbn"/>
        <w:numPr>
          <w:ilvl w:val="0"/>
          <w:numId w:val="9"/>
        </w:numPr>
      </w:pPr>
      <w:r>
        <w:t>Ta có thẻ mở tag:</w:t>
      </w:r>
    </w:p>
    <w:p w14:paraId="1D7B05B0"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&lt;JSXElementName JSXAttributesopt&gt;</w:t>
      </w:r>
    </w:p>
    <w:p w14:paraId="13960443" w14:textId="77777777" w:rsidR="001F0E9E" w:rsidRDefault="001F0E9E" w:rsidP="004150CD">
      <w:pPr>
        <w:pStyle w:val="Nidungvnbn"/>
        <w:numPr>
          <w:ilvl w:val="0"/>
          <w:numId w:val="9"/>
        </w:numPr>
      </w:pPr>
      <w:r>
        <w:t>Đóng tag:</w:t>
      </w:r>
    </w:p>
    <w:p w14:paraId="7D2E3136"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&lt;/JSXElementName&gt;</w:t>
      </w:r>
    </w:p>
    <w:p w14:paraId="7022F1A1" w14:textId="77777777" w:rsidR="001F0E9E" w:rsidRDefault="001F0E9E" w:rsidP="004150CD">
      <w:pPr>
        <w:pStyle w:val="Nidungvnbn"/>
        <w:numPr>
          <w:ilvl w:val="0"/>
          <w:numId w:val="9"/>
        </w:numPr>
      </w:pPr>
      <w:r>
        <w:t>Ở đây lưu ý tên của thẻ mở tag và đống tag phải giống nhau. ví dụ :</w:t>
      </w:r>
    </w:p>
    <w:p w14:paraId="079CA800"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&lt;MyButton color="blue" shadowSize={2}&gt;</w:t>
      </w:r>
    </w:p>
    <w:p w14:paraId="1FE5BAE1"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ab/>
        <w:t>Click Me</w:t>
      </w:r>
    </w:p>
    <w:p w14:paraId="4B3F0A07"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&lt;/MyButton&gt;</w:t>
      </w:r>
    </w:p>
    <w:p w14:paraId="4C70828A" w14:textId="77777777" w:rsidR="001F0E9E" w:rsidRDefault="001F0E9E" w:rsidP="004150CD">
      <w:pPr>
        <w:pStyle w:val="Nidungvnbn"/>
        <w:numPr>
          <w:ilvl w:val="0"/>
          <w:numId w:val="9"/>
        </w:numPr>
      </w:pPr>
      <w:r>
        <w:t>Ngoài ra JSX cũng có SelfClosingElement:</w:t>
      </w:r>
    </w:p>
    <w:p w14:paraId="134CB35D"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&lt;JSXElementName JSXAttributes/&gt;</w:t>
      </w:r>
    </w:p>
    <w:p w14:paraId="0089B85A" w14:textId="77777777" w:rsidR="001F0E9E" w:rsidRDefault="001F0E9E" w:rsidP="004150CD">
      <w:pPr>
        <w:pStyle w:val="Nidungvnbn"/>
        <w:numPr>
          <w:ilvl w:val="0"/>
          <w:numId w:val="9"/>
        </w:numPr>
      </w:pPr>
      <w:r>
        <w:lastRenderedPageBreak/>
        <w:t>ví dụ:</w:t>
      </w:r>
    </w:p>
    <w:p w14:paraId="3E7205B3"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Fonts w:ascii="Consolas" w:hAnsi="Consolas"/>
          <w:color w:val="24292E"/>
          <w:sz w:val="23"/>
          <w:szCs w:val="23"/>
        </w:rPr>
      </w:pPr>
      <w:r>
        <w:rPr>
          <w:rStyle w:val="HTMLCode"/>
          <w:rFonts w:ascii="Consolas" w:eastAsiaTheme="majorEastAsia" w:hAnsi="Consolas"/>
          <w:color w:val="24292E"/>
          <w:sz w:val="23"/>
          <w:szCs w:val="23"/>
        </w:rPr>
        <w:t>&lt;div className="sidebar" /&gt;</w:t>
      </w:r>
    </w:p>
    <w:p w14:paraId="7603612B" w14:textId="77777777" w:rsidR="001F0E9E" w:rsidRDefault="001F0E9E" w:rsidP="001F0E9E">
      <w:pPr>
        <w:pStyle w:val="Nidungvnbn"/>
        <w:rPr>
          <w:lang w:eastAsia="vi-VN"/>
        </w:rPr>
      </w:pPr>
    </w:p>
    <w:p w14:paraId="791AE2A2" w14:textId="2E4B774D" w:rsidR="001F0E9E" w:rsidRDefault="001F0E9E" w:rsidP="004150CD">
      <w:pPr>
        <w:pStyle w:val="Tiumccp3"/>
        <w:numPr>
          <w:ilvl w:val="0"/>
          <w:numId w:val="16"/>
        </w:numPr>
      </w:pPr>
      <w:bookmarkStart w:id="18" w:name="_Toc117801003"/>
      <w:bookmarkStart w:id="19" w:name="_Toc121682770"/>
      <w:r w:rsidRPr="001F0E9E">
        <w:t>Tại sao lại nên dùng JSX</w:t>
      </w:r>
      <w:bookmarkEnd w:id="18"/>
      <w:bookmarkEnd w:id="19"/>
    </w:p>
    <w:p w14:paraId="60DE7464" w14:textId="155D378E" w:rsidR="001F0E9E" w:rsidRDefault="001F0E9E" w:rsidP="001F0E9E">
      <w:pPr>
        <w:pStyle w:val="Nidungvnbn"/>
        <w:rPr>
          <w:lang w:eastAsia="vi-VN"/>
        </w:rPr>
      </w:pPr>
      <w:r w:rsidRPr="00B5741F">
        <w:rPr>
          <w:lang w:eastAsia="vi-VN"/>
        </w:rPr>
        <w:t>Việc sử dụng JSX trong ReactJS là không bắt buộc. Bạn có thể sử dụng chỉ JS thuần thôi.</w:t>
      </w:r>
      <w:r w:rsidRPr="0004265B">
        <w:rPr>
          <w:rFonts w:ascii="Segoe UI" w:hAnsi="Segoe UI" w:cs="Segoe UI"/>
          <w:color w:val="000000"/>
        </w:rPr>
        <w:t xml:space="preserve"> </w:t>
      </w:r>
      <w:r w:rsidRPr="0004265B">
        <w:t>Thay vì tách biệt các công nghệ một cách giả tạo bằng cách đưa định nghĩa giao diện và logic vào những tệp khác nhau, React </w:t>
      </w:r>
      <w:hyperlink r:id="rId27" w:tgtFrame="_blank" w:history="1">
        <w:r w:rsidRPr="0004265B">
          <w:t>tách bạch mối quan hệ</w:t>
        </w:r>
      </w:hyperlink>
      <w:r w:rsidRPr="0004265B">
        <w:t> bằng những đơn vị rời rạc gọi là “components” chứa cả hai cái trên.</w:t>
      </w:r>
      <w:r w:rsidRPr="00B5741F">
        <w:rPr>
          <w:lang w:eastAsia="vi-VN"/>
        </w:rPr>
        <w:t xml:space="preserve"> Nhưng có rất nhiều lý do cho việc nên sử dụng JSX trong ReactJS đấy.</w:t>
      </w:r>
    </w:p>
    <w:p w14:paraId="6C9F61F3" w14:textId="77777777" w:rsidR="001F0E9E" w:rsidRPr="00B5741F" w:rsidRDefault="001F0E9E" w:rsidP="004150CD">
      <w:pPr>
        <w:pStyle w:val="Nidungvnbn"/>
        <w:numPr>
          <w:ilvl w:val="0"/>
          <w:numId w:val="9"/>
        </w:numPr>
        <w:rPr>
          <w:lang w:eastAsia="vi-VN"/>
        </w:rPr>
      </w:pPr>
      <w:r w:rsidRPr="00B5741F">
        <w:rPr>
          <w:lang w:eastAsia="vi-VN"/>
        </w:rPr>
        <w:t>Thứ nhất, JSX với cú pháp gần giống XML, cấu trúc cây khi biểu thị các attributes, điều đó giúp ta dễ dàng định nghĩa, quản lý được các component phức tạp, thay vì việc phải định nghĩa và gọi ra nhiều hàm hoặc object trong javascript. Khi nhìn vào cấu trúc đó cũng dễ dàng đọc hiểu được ý nghĩa của các component. Code JSX ngắn hơn, dễ hiểu hơn code JS.</w:t>
      </w:r>
    </w:p>
    <w:p w14:paraId="397D93D9" w14:textId="77777777" w:rsidR="001F0E9E" w:rsidRPr="00B5741F" w:rsidRDefault="001F0E9E" w:rsidP="004150CD">
      <w:pPr>
        <w:pStyle w:val="Nidungvnbn"/>
        <w:numPr>
          <w:ilvl w:val="0"/>
          <w:numId w:val="9"/>
        </w:numPr>
        <w:rPr>
          <w:lang w:eastAsia="vi-VN"/>
        </w:rPr>
      </w:pPr>
      <w:r w:rsidRPr="00B5741F">
        <w:rPr>
          <w:lang w:eastAsia="vi-VN"/>
        </w:rPr>
        <w:t>Thứ 2, JSX không làm thay đổi ngữ nghĩa của Javascript</w:t>
      </w:r>
    </w:p>
    <w:p w14:paraId="219DCD51" w14:textId="77777777" w:rsidR="001F0E9E" w:rsidRDefault="001F0E9E" w:rsidP="004150CD">
      <w:pPr>
        <w:pStyle w:val="Nidungvnbn"/>
        <w:numPr>
          <w:ilvl w:val="0"/>
          <w:numId w:val="9"/>
        </w:numPr>
        <w:rPr>
          <w:lang w:eastAsia="vi-VN"/>
        </w:rPr>
      </w:pPr>
      <w:r w:rsidRPr="00B5741F">
        <w:rPr>
          <w:lang w:eastAsia="vi-VN"/>
        </w:rPr>
        <w:t>Thứ 3, với cách viết gần với các thẻ HTML, nó giúp những developers thông thường (ví dụ như các designer) có thể hiểu được một cách dễ dàng, từ đó có thể viết hoặc sửa code mà không gặp nhiều khó khăn. Ví du với đoạn code JSX như sau:</w:t>
      </w:r>
    </w:p>
    <w:p w14:paraId="3DDA5BF7" w14:textId="77777777" w:rsidR="001F0E9E" w:rsidRPr="00B5741F"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5741F">
        <w:rPr>
          <w:rStyle w:val="HTMLCode"/>
          <w:rFonts w:ascii="Consolas" w:eastAsiaTheme="majorEastAsia" w:hAnsi="Consolas"/>
          <w:color w:val="24292E"/>
          <w:sz w:val="23"/>
          <w:szCs w:val="23"/>
        </w:rPr>
        <w:t>const myelement = &lt;h1&gt;I Love JSX!&lt;/h1&gt;</w:t>
      </w:r>
      <w:r>
        <w:rPr>
          <w:rStyle w:val="HTMLCode"/>
          <w:rFonts w:ascii="Consolas" w:eastAsiaTheme="majorEastAsia" w:hAnsi="Consolas"/>
          <w:color w:val="24292E"/>
          <w:sz w:val="23"/>
          <w:szCs w:val="23"/>
        </w:rPr>
        <w:t>;</w:t>
      </w:r>
    </w:p>
    <w:p w14:paraId="7D06EDC4" w14:textId="77777777" w:rsidR="001F0E9E" w:rsidRPr="00B5741F"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5741F">
        <w:rPr>
          <w:rStyle w:val="HTMLCode"/>
          <w:rFonts w:ascii="Consolas" w:eastAsiaTheme="majorEastAsia" w:hAnsi="Consolas"/>
          <w:color w:val="24292E"/>
          <w:sz w:val="23"/>
          <w:szCs w:val="23"/>
        </w:rPr>
        <w:t>ReactDOM.render(myelement, document.getElementById('root'));</w:t>
      </w:r>
    </w:p>
    <w:p w14:paraId="0DDC6CA5" w14:textId="77777777" w:rsidR="001F0E9E" w:rsidRDefault="001F0E9E" w:rsidP="004150CD">
      <w:pPr>
        <w:pStyle w:val="Nidungvnbn"/>
        <w:numPr>
          <w:ilvl w:val="0"/>
          <w:numId w:val="10"/>
        </w:numPr>
      </w:pPr>
      <w:r>
        <w:t>Không có JSX, đoạn code sẽ như sau:</w:t>
      </w:r>
    </w:p>
    <w:p w14:paraId="5C40B3E8" w14:textId="77777777" w:rsidR="001F0E9E" w:rsidRPr="00B5741F"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5741F">
        <w:rPr>
          <w:rStyle w:val="HTMLCode"/>
          <w:rFonts w:ascii="Consolas" w:eastAsiaTheme="majorEastAsia" w:hAnsi="Consolas"/>
          <w:color w:val="24292E"/>
          <w:sz w:val="23"/>
          <w:szCs w:val="23"/>
        </w:rPr>
        <w:lastRenderedPageBreak/>
        <w:t>const myelement = React.createElement(</w:t>
      </w:r>
      <w:r>
        <w:rPr>
          <w:rStyle w:val="HTMLCode"/>
          <w:rFonts w:ascii="Consolas" w:eastAsiaTheme="majorEastAsia" w:hAnsi="Consolas"/>
          <w:color w:val="24292E"/>
          <w:sz w:val="23"/>
          <w:szCs w:val="23"/>
        </w:rPr>
        <w:t>'h1', {}, 'I do not use JSX!');</w:t>
      </w:r>
    </w:p>
    <w:p w14:paraId="3942AD70" w14:textId="77777777" w:rsidR="001F0E9E" w:rsidRPr="0004265B"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Fonts w:ascii="Consolas" w:eastAsiaTheme="majorEastAsia" w:hAnsi="Consolas"/>
          <w:color w:val="24292E"/>
          <w:sz w:val="23"/>
          <w:szCs w:val="23"/>
        </w:rPr>
      </w:pPr>
      <w:r w:rsidRPr="00B5741F">
        <w:rPr>
          <w:rStyle w:val="HTMLCode"/>
          <w:rFonts w:ascii="Consolas" w:eastAsiaTheme="majorEastAsia" w:hAnsi="Consolas"/>
          <w:color w:val="24292E"/>
          <w:sz w:val="23"/>
          <w:szCs w:val="23"/>
        </w:rPr>
        <w:t>ReactDOM.render(myelement, document.getElementById('root'));</w:t>
      </w:r>
    </w:p>
    <w:p w14:paraId="5FCFD2AA" w14:textId="261E02D8" w:rsidR="00990932" w:rsidRDefault="00990932" w:rsidP="004150CD">
      <w:pPr>
        <w:pStyle w:val="Tiumccp3"/>
        <w:numPr>
          <w:ilvl w:val="0"/>
          <w:numId w:val="16"/>
        </w:numPr>
      </w:pPr>
      <w:bookmarkStart w:id="20" w:name="_Toc117801004"/>
      <w:bookmarkStart w:id="21" w:name="_Toc121682771"/>
      <w:r>
        <w:t>Components</w:t>
      </w:r>
      <w:bookmarkEnd w:id="20"/>
      <w:bookmarkEnd w:id="21"/>
      <w:r>
        <w:t xml:space="preserve"> </w:t>
      </w:r>
    </w:p>
    <w:p w14:paraId="4F95A9E1" w14:textId="77777777" w:rsidR="00990932" w:rsidRPr="0004265B" w:rsidRDefault="00990932" w:rsidP="00990932">
      <w:pPr>
        <w:pStyle w:val="Nidungvnbn"/>
      </w:pPr>
      <w:r w:rsidRPr="0004265B">
        <w:t>Components cho phép bạn chia UI thành các phần độc lập, có thể tái sử dụng, và hoàn toàn tách biệt nhau. Về mặt khái niệm, components cũng giống như các hàm Javascript. Chúng nhận vào bất kì đầu vào nào (còn được gọi là “props”) và trả về các React elements mô tả những gì sẽ xuất hiện trên màn hình.</w:t>
      </w:r>
    </w:p>
    <w:p w14:paraId="3BA30ACF" w14:textId="77777777" w:rsidR="00990932" w:rsidRDefault="00990932" w:rsidP="00990932">
      <w:pPr>
        <w:pStyle w:val="Nidungvnbn"/>
      </w:pPr>
      <w:r>
        <w:t>Có 2 kiểu components 1 là function components 2 là class components nhưng chúng ta chỉ bàn về function components ở đây.</w:t>
      </w:r>
    </w:p>
    <w:p w14:paraId="78E27A84" w14:textId="77777777" w:rsidR="00990932" w:rsidRDefault="00990932" w:rsidP="00990932">
      <w:pPr>
        <w:pStyle w:val="Nidungvnbn"/>
      </w:pPr>
      <w:r>
        <w:t>Cách đơn giản nhất để định nghĩa một component đó là viết một hàm JavaScript:</w:t>
      </w:r>
    </w:p>
    <w:p w14:paraId="53E4FC42"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function Welcome(props) {</w:t>
      </w:r>
    </w:p>
    <w:p w14:paraId="12AE5C67"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return &lt;h1&gt;Hello, {props.name}&lt;/h1&gt;;</w:t>
      </w:r>
    </w:p>
    <w:p w14:paraId="461B8886"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w:t>
      </w:r>
    </w:p>
    <w:p w14:paraId="295163DC" w14:textId="77777777" w:rsidR="00990932" w:rsidRPr="00990932" w:rsidRDefault="00990932" w:rsidP="00990932">
      <w:pPr>
        <w:pStyle w:val="Nidungvnbn"/>
        <w:rPr>
          <w:rStyle w:val="NidungvnbnChar"/>
        </w:rPr>
      </w:pPr>
      <w:r>
        <w:t xml:space="preserve">Hàm này là một React component hợp lệ về nó nhận đầu vào là một tham số object “props” </w:t>
      </w:r>
      <w:r w:rsidRPr="00990932">
        <w:rPr>
          <w:rStyle w:val="NidungvnbnChar"/>
        </w:rPr>
        <w:t>(viết tắt của properties) với dữ liệu và trả về một React element. Chúng ta gọi các components này là “function components” vì chúng là các hàm JavaScript theo đúng nghĩa đen.</w:t>
      </w:r>
    </w:p>
    <w:p w14:paraId="380CE778" w14:textId="73A0E87C" w:rsidR="00990932" w:rsidRDefault="00990932" w:rsidP="00990932">
      <w:pPr>
        <w:pStyle w:val="Nidungvnbn"/>
      </w:pPr>
      <w:r>
        <w:t>Component có thể sử dụng các HTML tag</w:t>
      </w:r>
    </w:p>
    <w:p w14:paraId="6218B6B1"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function App() {</w:t>
      </w:r>
    </w:p>
    <w:p w14:paraId="692584CE"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return (</w:t>
      </w:r>
    </w:p>
    <w:p w14:paraId="5F64D13D"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&lt;div&gt;</w:t>
      </w:r>
    </w:p>
    <w:p w14:paraId="39BBFB6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lastRenderedPageBreak/>
        <w:t xml:space="preserve">      &lt;Welcome name="Sara" /&gt;      </w:t>
      </w:r>
    </w:p>
    <w:p w14:paraId="7BA8B459"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w:t>
      </w:r>
    </w:p>
    <w:p w14:paraId="121BA5EF"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w:t>
      </w:r>
    </w:p>
    <w:p w14:paraId="771E07EB" w14:textId="77777777" w:rsidR="00990932" w:rsidRDefault="00990932" w:rsidP="00990932">
      <w:pPr>
        <w:pStyle w:val="Nidungvnbn"/>
      </w:pPr>
      <w:r>
        <w:rPr>
          <w:rStyle w:val="Strong"/>
          <w:rFonts w:ascii="Segoe UI" w:hAnsi="Segoe UI" w:cs="Segoe UI"/>
          <w:color w:val="000000"/>
        </w:rPr>
        <w:t>Chú ý:</w:t>
      </w:r>
      <w:r>
        <w:t> Luôn luôn bắt đầu tên của component bằng chữ in hoa.</w:t>
      </w:r>
    </w:p>
    <w:p w14:paraId="5622B157" w14:textId="77777777" w:rsidR="00990932" w:rsidRDefault="00990932" w:rsidP="00990932">
      <w:pPr>
        <w:pStyle w:val="Nidungvnbn"/>
      </w:pPr>
      <w:r>
        <w:t>React xử lí các components bắt đầu với chữ thường giống như các DOM tags. Ví dụ, </w:t>
      </w:r>
      <w:r>
        <w:rPr>
          <w:rStyle w:val="HTMLCode"/>
          <w:rFonts w:ascii="Consolas" w:eastAsiaTheme="minorHAnsi" w:hAnsi="Consolas"/>
          <w:color w:val="1A1A1A"/>
          <w:sz w:val="24"/>
          <w:szCs w:val="24"/>
        </w:rPr>
        <w:t>&lt;div /&gt;</w:t>
      </w:r>
      <w:r>
        <w:t> biểu diễn HTML div tag, nhưng </w:t>
      </w:r>
      <w:r>
        <w:rPr>
          <w:rStyle w:val="HTMLCode"/>
          <w:rFonts w:ascii="Consolas" w:eastAsiaTheme="minorHAnsi" w:hAnsi="Consolas"/>
          <w:color w:val="1A1A1A"/>
          <w:sz w:val="24"/>
          <w:szCs w:val="24"/>
        </w:rPr>
        <w:t>&lt;Welcome /&gt;</w:t>
      </w:r>
      <w:r>
        <w:t> biểu diễn một component và yêu cầu </w:t>
      </w:r>
      <w:r>
        <w:rPr>
          <w:rStyle w:val="HTMLCode"/>
          <w:rFonts w:ascii="Consolas" w:eastAsiaTheme="minorHAnsi" w:hAnsi="Consolas"/>
          <w:color w:val="1A1A1A"/>
          <w:sz w:val="24"/>
          <w:szCs w:val="24"/>
        </w:rPr>
        <w:t>Welcome</w:t>
      </w:r>
      <w:r>
        <w:t> nằm trong scope.</w:t>
      </w:r>
    </w:p>
    <w:p w14:paraId="0BFA30E6" w14:textId="77777777" w:rsidR="00990932" w:rsidRDefault="00990932" w:rsidP="00990932">
      <w:pPr>
        <w:pStyle w:val="Nidungvnbn"/>
      </w:pPr>
      <w:r>
        <w:t>Các components có thể tham chiếu đến các components khác tại đầu ra của chúng. Điều này cho phép chúng ta sử dụng cùng một component abstraction cho mọi mức độ chi tiết. Một button, form, dialog, màn hình: trong React apps, chúng đều được hiển thị như là các components.</w:t>
      </w:r>
    </w:p>
    <w:p w14:paraId="18329650" w14:textId="77777777" w:rsidR="00990932" w:rsidRPr="0059791E" w:rsidRDefault="00990932" w:rsidP="00990932">
      <w:pPr>
        <w:pStyle w:val="Nidungvnbn"/>
      </w:pPr>
      <w:r>
        <w:t>Thông thường, các React apps mới tạo sẽ có một </w:t>
      </w:r>
      <w:r>
        <w:rPr>
          <w:rStyle w:val="HTMLCode"/>
          <w:rFonts w:ascii="Consolas" w:eastAsiaTheme="majorEastAsia" w:hAnsi="Consolas"/>
          <w:color w:val="1A1A1A"/>
          <w:sz w:val="23"/>
          <w:szCs w:val="23"/>
        </w:rPr>
        <w:t>App</w:t>
      </w:r>
      <w:r>
        <w:t> component ở tầng cao nhất. Thế nhưng, nếu bạn tích hợp React vào ứng dụng hiện có, bạn có thể bắt đầu bằng cách tiếp cận bottom-up với một component nhỏ như là </w:t>
      </w:r>
      <w:r>
        <w:rPr>
          <w:rStyle w:val="HTMLCode"/>
          <w:rFonts w:ascii="Consolas" w:eastAsiaTheme="majorEastAsia" w:hAnsi="Consolas"/>
          <w:color w:val="1A1A1A"/>
          <w:sz w:val="23"/>
          <w:szCs w:val="23"/>
        </w:rPr>
        <w:t>Button</w:t>
      </w:r>
      <w:r>
        <w:t> và dần dần đi lên các tầng trên cùng của cây kế thừa giao diện.</w:t>
      </w:r>
    </w:p>
    <w:p w14:paraId="67BD3BB9" w14:textId="77777777" w:rsidR="00990932" w:rsidRDefault="00990932" w:rsidP="00990932">
      <w:pPr>
        <w:pStyle w:val="Nidungvnbn"/>
      </w:pPr>
      <w:r>
        <w:t>Đừng ngại ngần việc tách components thành các components nhỏ hơn. Chia các components ngay từ đầu là một công việc không đơn giản, nhưng bù lại chúng ta sẽ có được một tập hợp các components có thể tái sử dụng trong các ứng dụng lớn hơn khác. Một nguyên tắc quan trọng đó là nếu một phần UI của bạn được sử dụng lại nhiều lần</w:t>
      </w:r>
    </w:p>
    <w:p w14:paraId="2C8B7DBA" w14:textId="77777777" w:rsidR="00990932" w:rsidRDefault="00990932" w:rsidP="004150CD">
      <w:pPr>
        <w:pStyle w:val="Tiumccp3"/>
        <w:numPr>
          <w:ilvl w:val="0"/>
          <w:numId w:val="16"/>
        </w:numPr>
        <w:rPr>
          <w:shd w:val="clear" w:color="auto" w:fill="FFFFFF"/>
        </w:rPr>
      </w:pPr>
      <w:bookmarkStart w:id="22" w:name="_Toc117801005"/>
      <w:bookmarkStart w:id="23" w:name="_Toc121682772"/>
      <w:r>
        <w:rPr>
          <w:shd w:val="clear" w:color="auto" w:fill="FFFFFF"/>
        </w:rPr>
        <w:t>Lifecycle</w:t>
      </w:r>
      <w:bookmarkEnd w:id="22"/>
      <w:bookmarkEnd w:id="23"/>
      <w:r>
        <w:rPr>
          <w:shd w:val="clear" w:color="auto" w:fill="FFFFFF"/>
        </w:rPr>
        <w:t> </w:t>
      </w:r>
    </w:p>
    <w:p w14:paraId="28440E8E" w14:textId="77777777" w:rsidR="00990932" w:rsidRDefault="00990932" w:rsidP="00990932">
      <w:pPr>
        <w:pStyle w:val="Nidungvnbn"/>
      </w:pPr>
      <w:r>
        <w:t>Lifecycle là vòng đời của 1 component react. Chúng ta có thể tương tác lifecycle của 1 component thông qua các giai đoạn của lifecycle:</w:t>
      </w:r>
    </w:p>
    <w:p w14:paraId="55EF1D0D" w14:textId="77777777" w:rsidR="00990932" w:rsidRDefault="00990932" w:rsidP="00990932">
      <w:pPr>
        <w:pStyle w:val="Nidungvnbn"/>
        <w:rPr>
          <w:shd w:val="clear" w:color="auto" w:fill="FFFFFF"/>
        </w:rPr>
      </w:pPr>
      <w:r>
        <w:t xml:space="preserve">Có 3 giai đoạn chính </w:t>
      </w:r>
      <w:r>
        <w:rPr>
          <w:rStyle w:val="Strong"/>
          <w:rFonts w:ascii="Verdana" w:hAnsi="Verdana"/>
          <w:color w:val="000000"/>
          <w:sz w:val="23"/>
          <w:szCs w:val="23"/>
          <w:shd w:val="clear" w:color="auto" w:fill="FFFFFF"/>
        </w:rPr>
        <w:t>Mounting</w:t>
      </w:r>
      <w:r>
        <w:rPr>
          <w:shd w:val="clear" w:color="auto" w:fill="FFFFFF"/>
        </w:rPr>
        <w:t>, </w:t>
      </w:r>
      <w:r>
        <w:rPr>
          <w:rStyle w:val="Strong"/>
          <w:rFonts w:ascii="Verdana" w:hAnsi="Verdana"/>
          <w:color w:val="000000"/>
          <w:sz w:val="23"/>
          <w:szCs w:val="23"/>
          <w:shd w:val="clear" w:color="auto" w:fill="FFFFFF"/>
        </w:rPr>
        <w:t>Updating</w:t>
      </w:r>
      <w:r>
        <w:rPr>
          <w:shd w:val="clear" w:color="auto" w:fill="FFFFFF"/>
        </w:rPr>
        <w:t>, và </w:t>
      </w:r>
      <w:r>
        <w:rPr>
          <w:rStyle w:val="Strong"/>
          <w:rFonts w:ascii="Verdana" w:hAnsi="Verdana"/>
          <w:color w:val="000000"/>
          <w:sz w:val="23"/>
          <w:szCs w:val="23"/>
          <w:shd w:val="clear" w:color="auto" w:fill="FFFFFF"/>
        </w:rPr>
        <w:t>Unmounting</w:t>
      </w:r>
      <w:r>
        <w:rPr>
          <w:shd w:val="clear" w:color="auto" w:fill="FFFFFF"/>
        </w:rPr>
        <w:t>.</w:t>
      </w:r>
    </w:p>
    <w:p w14:paraId="4513F0F1" w14:textId="208E23C8" w:rsidR="00990932" w:rsidRPr="003741CF" w:rsidRDefault="00990932" w:rsidP="003741CF">
      <w:pPr>
        <w:pStyle w:val="Nidungvnbn"/>
        <w:rPr>
          <w:b/>
        </w:rPr>
      </w:pPr>
      <w:bookmarkStart w:id="24" w:name="_Toc117801006"/>
      <w:r w:rsidRPr="006F48AF">
        <w:rPr>
          <w:b/>
        </w:rPr>
        <w:t>Mounting</w:t>
      </w:r>
      <w:bookmarkEnd w:id="24"/>
      <w:r w:rsidR="003741CF">
        <w:rPr>
          <w:b/>
        </w:rPr>
        <w:t xml:space="preserve">: </w:t>
      </w:r>
      <w:r>
        <w:t>Đây là giai đoạn đầu tiên của 1 component đó là khi component được khởi tạo</w:t>
      </w:r>
    </w:p>
    <w:p w14:paraId="46E547CD" w14:textId="12FADF6B" w:rsidR="00990932" w:rsidRDefault="00990932" w:rsidP="003741CF">
      <w:pPr>
        <w:pStyle w:val="Nidungvnbn"/>
      </w:pPr>
      <w:bookmarkStart w:id="25" w:name="_Toc117801007"/>
      <w:r w:rsidRPr="00122BB3">
        <w:rPr>
          <w:rStyle w:val="Strong"/>
        </w:rPr>
        <w:lastRenderedPageBreak/>
        <w:t>Updating</w:t>
      </w:r>
      <w:bookmarkEnd w:id="25"/>
      <w:r w:rsidR="003741CF">
        <w:rPr>
          <w:rStyle w:val="Strong"/>
          <w:b w:val="0"/>
          <w:bCs w:val="0"/>
        </w:rPr>
        <w:t xml:space="preserve">: </w:t>
      </w:r>
      <w:r>
        <w:t xml:space="preserve">Đây là giai đoạn sau khi component được khởi tạo. mà được cập nhật mỗi khi state hoặc props thay đổi </w:t>
      </w:r>
    </w:p>
    <w:p w14:paraId="5850CB85" w14:textId="73683FA4" w:rsidR="00990932" w:rsidRPr="00122BB3" w:rsidRDefault="00990932" w:rsidP="003741CF">
      <w:pPr>
        <w:pStyle w:val="Nidungvnbn"/>
      </w:pPr>
      <w:bookmarkStart w:id="26" w:name="_Toc117801008"/>
      <w:r w:rsidRPr="00122BB3">
        <w:rPr>
          <w:rStyle w:val="Strong"/>
        </w:rPr>
        <w:t>Unmounting</w:t>
      </w:r>
      <w:bookmarkEnd w:id="26"/>
      <w:r w:rsidR="003741CF">
        <w:rPr>
          <w:rStyle w:val="Strong"/>
          <w:b w:val="0"/>
          <w:bCs w:val="0"/>
        </w:rPr>
        <w:t xml:space="preserve">: </w:t>
      </w:r>
      <w:r>
        <w:t xml:space="preserve">Đây là giai đoạn khi component được xóa khởi DOM </w:t>
      </w:r>
    </w:p>
    <w:p w14:paraId="4C94976D" w14:textId="77777777" w:rsidR="00990932" w:rsidRPr="00990932" w:rsidRDefault="00990932" w:rsidP="004150CD">
      <w:pPr>
        <w:pStyle w:val="Tiumccp3"/>
        <w:numPr>
          <w:ilvl w:val="0"/>
          <w:numId w:val="16"/>
        </w:numPr>
      </w:pPr>
      <w:bookmarkStart w:id="27" w:name="_Toc117801009"/>
      <w:bookmarkStart w:id="28" w:name="_Toc121682773"/>
      <w:r w:rsidRPr="00990932">
        <w:t>Props và State</w:t>
      </w:r>
      <w:bookmarkEnd w:id="27"/>
      <w:bookmarkEnd w:id="28"/>
    </w:p>
    <w:p w14:paraId="7B821213" w14:textId="77777777" w:rsidR="00990932" w:rsidRDefault="00990932" w:rsidP="004150CD">
      <w:pPr>
        <w:pStyle w:val="Nidungvnbn"/>
        <w:numPr>
          <w:ilvl w:val="0"/>
          <w:numId w:val="10"/>
        </w:numPr>
      </w:pPr>
      <w:bookmarkStart w:id="29" w:name="_Toc117801010"/>
      <w:r>
        <w:t>Props là gì</w:t>
      </w:r>
      <w:bookmarkEnd w:id="29"/>
    </w:p>
    <w:p w14:paraId="47FC6F2B" w14:textId="77777777" w:rsidR="00990932" w:rsidRPr="00F57D3D" w:rsidRDefault="00990932" w:rsidP="00990932">
      <w:pPr>
        <w:pStyle w:val="Nidungvnbn"/>
      </w:pPr>
      <w:r w:rsidRPr="00F57D3D">
        <w:t>Props là 1 từ viết ngắn gọn của properties. props là 1 đối tượng, nó lưu trữ các giá trị của các attribute (thuộc tính) của một thẻ (Tag).Là cách mà component có thể nhận được các giá trị của thuộc tính truyền vào từ bên ngoài vào, và là cách mà các component có thể nói chuyện với nhau.</w:t>
      </w:r>
    </w:p>
    <w:p w14:paraId="3A419FA9" w14:textId="77777777" w:rsidR="00990932" w:rsidRPr="00F57D3D" w:rsidRDefault="00990932" w:rsidP="00990932">
      <w:pPr>
        <w:pStyle w:val="Nidungvnbn"/>
        <w:rPr>
          <w:rStyle w:val="HTMLCode"/>
          <w:rFonts w:eastAsiaTheme="minorHAnsi" w:cstheme="minorBidi"/>
          <w:szCs w:val="22"/>
        </w:rPr>
      </w:pPr>
      <w:r w:rsidRPr="00F57D3D">
        <w:t>Ví dụ :</w:t>
      </w:r>
    </w:p>
    <w:p w14:paraId="0296E47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F57D3D">
        <w:rPr>
          <w:rStyle w:val="HTMLCode"/>
          <w:rFonts w:ascii="Consolas" w:eastAsiaTheme="majorEastAsia" w:hAnsi="Consolas"/>
          <w:color w:val="24292E"/>
          <w:sz w:val="23"/>
          <w:szCs w:val="23"/>
        </w:rPr>
        <w:t>function</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Welcome</w:t>
      </w:r>
      <w:r w:rsidRPr="00F57D3D">
        <w:rPr>
          <w:rStyle w:val="HTMLCode"/>
          <w:rFonts w:ascii="Consolas" w:eastAsiaTheme="majorEastAsia" w:hAnsi="Consolas"/>
          <w:sz w:val="23"/>
          <w:szCs w:val="23"/>
        </w:rPr>
        <w:t>(props)</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sz w:val="23"/>
          <w:szCs w:val="23"/>
        </w:rPr>
        <w:t>{</w:t>
      </w:r>
    </w:p>
    <w:p w14:paraId="71C7B3C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return</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h1</w:t>
      </w:r>
      <w:r w:rsidRPr="00F57D3D">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Hello</w:t>
      </w:r>
      <w:r w:rsidRPr="00F57D3D">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sz w:val="23"/>
          <w:szCs w:val="23"/>
        </w:rPr>
        <w:t>{</w:t>
      </w:r>
      <w:r>
        <w:rPr>
          <w:rStyle w:val="HTMLCode"/>
          <w:rFonts w:ascii="Consolas" w:eastAsiaTheme="majorEastAsia" w:hAnsi="Consolas"/>
          <w:color w:val="24292E"/>
          <w:sz w:val="23"/>
          <w:szCs w:val="23"/>
        </w:rPr>
        <w:t>props</w:t>
      </w:r>
      <w:r w:rsidRPr="00F57D3D">
        <w:rPr>
          <w:rStyle w:val="HTMLCode"/>
          <w:rFonts w:ascii="Consolas" w:eastAsiaTheme="majorEastAsia" w:hAnsi="Consolas"/>
          <w:sz w:val="23"/>
          <w:szCs w:val="23"/>
        </w:rPr>
        <w:t>.</w:t>
      </w:r>
      <w:r>
        <w:rPr>
          <w:rStyle w:val="HTMLCode"/>
          <w:rFonts w:ascii="Consolas" w:eastAsiaTheme="majorEastAsia" w:hAnsi="Consolas"/>
          <w:color w:val="24292E"/>
          <w:sz w:val="23"/>
          <w:szCs w:val="23"/>
        </w:rPr>
        <w:t>name</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h1</w:t>
      </w:r>
      <w:r w:rsidRPr="00F57D3D">
        <w:rPr>
          <w:rStyle w:val="HTMLCode"/>
          <w:rFonts w:ascii="Consolas" w:eastAsiaTheme="majorEastAsia" w:hAnsi="Consolas"/>
          <w:color w:val="24292E"/>
          <w:sz w:val="23"/>
          <w:szCs w:val="23"/>
        </w:rPr>
        <w:t>&gt;</w:t>
      </w:r>
      <w:r w:rsidRPr="00F57D3D">
        <w:rPr>
          <w:rStyle w:val="HTMLCode"/>
          <w:rFonts w:ascii="Consolas" w:eastAsiaTheme="majorEastAsia" w:hAnsi="Consolas"/>
          <w:sz w:val="23"/>
          <w:szCs w:val="23"/>
        </w:rPr>
        <w:t>;</w:t>
      </w:r>
    </w:p>
    <w:p w14:paraId="1548872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F57D3D">
        <w:rPr>
          <w:rStyle w:val="HTMLCode"/>
          <w:rFonts w:ascii="Consolas" w:eastAsiaTheme="majorEastAsia" w:hAnsi="Consolas"/>
          <w:sz w:val="23"/>
          <w:szCs w:val="23"/>
        </w:rPr>
        <w:t>}</w:t>
      </w:r>
    </w:p>
    <w:p w14:paraId="1A75B40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p>
    <w:p w14:paraId="3087D6E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F57D3D">
        <w:rPr>
          <w:rStyle w:val="HTMLCode"/>
          <w:rFonts w:ascii="Consolas" w:eastAsiaTheme="majorEastAsia" w:hAnsi="Consolas"/>
          <w:color w:val="24292E"/>
          <w:sz w:val="23"/>
          <w:szCs w:val="23"/>
        </w:rPr>
        <w:t>const</w:t>
      </w:r>
      <w:r>
        <w:rPr>
          <w:rStyle w:val="HTMLCode"/>
          <w:rFonts w:ascii="Consolas" w:eastAsiaTheme="majorEastAsia" w:hAnsi="Consolas"/>
          <w:color w:val="24292E"/>
          <w:sz w:val="23"/>
          <w:szCs w:val="23"/>
        </w:rPr>
        <w:t xml:space="preserve"> element </w:t>
      </w:r>
      <w:r w:rsidRPr="00F57D3D">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Welcome name</w:t>
      </w:r>
      <w:r w:rsidRPr="00F57D3D">
        <w:rPr>
          <w:rStyle w:val="HTMLCode"/>
          <w:rFonts w:ascii="Consolas" w:eastAsiaTheme="majorEastAsia" w:hAnsi="Consolas"/>
          <w:color w:val="24292E"/>
          <w:sz w:val="23"/>
          <w:szCs w:val="23"/>
        </w:rPr>
        <w:t>="ReactJS"</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/&gt;</w:t>
      </w:r>
      <w:r w:rsidRPr="00F57D3D">
        <w:rPr>
          <w:rStyle w:val="HTMLCode"/>
          <w:rFonts w:ascii="Consolas" w:eastAsiaTheme="majorEastAsia" w:hAnsi="Consolas"/>
          <w:sz w:val="23"/>
          <w:szCs w:val="23"/>
        </w:rPr>
        <w:t>;</w:t>
      </w:r>
    </w:p>
    <w:p w14:paraId="664CCA90"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ReactDOM</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render</w:t>
      </w:r>
      <w:r w:rsidRPr="00F57D3D">
        <w:rPr>
          <w:rStyle w:val="HTMLCode"/>
          <w:rFonts w:ascii="Consolas" w:eastAsiaTheme="majorEastAsia" w:hAnsi="Consolas"/>
          <w:sz w:val="23"/>
          <w:szCs w:val="23"/>
        </w:rPr>
        <w:t>(</w:t>
      </w:r>
    </w:p>
    <w:p w14:paraId="2B03E44F"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element</w:t>
      </w:r>
      <w:r w:rsidRPr="00F57D3D">
        <w:rPr>
          <w:rStyle w:val="HTMLCode"/>
          <w:rFonts w:ascii="Consolas" w:eastAsiaTheme="majorEastAsia" w:hAnsi="Consolas"/>
          <w:sz w:val="23"/>
          <w:szCs w:val="23"/>
        </w:rPr>
        <w:t>,</w:t>
      </w:r>
    </w:p>
    <w:p w14:paraId="4F5A770D"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document</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getElementById</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'root'</w:t>
      </w:r>
      <w:r w:rsidRPr="00F57D3D">
        <w:rPr>
          <w:rStyle w:val="HTMLCode"/>
          <w:rFonts w:ascii="Consolas" w:eastAsiaTheme="majorEastAsia" w:hAnsi="Consolas"/>
          <w:sz w:val="23"/>
          <w:szCs w:val="23"/>
        </w:rPr>
        <w:t>)</w:t>
      </w:r>
    </w:p>
    <w:p w14:paraId="5C960B15" w14:textId="77777777" w:rsidR="00990932" w:rsidRPr="00FE1C06"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Fonts w:ascii="Consolas" w:eastAsiaTheme="majorEastAsia" w:hAnsi="Consolas"/>
          <w:sz w:val="23"/>
          <w:szCs w:val="23"/>
        </w:rPr>
      </w:pPr>
      <w:r w:rsidRPr="00F57D3D">
        <w:rPr>
          <w:rStyle w:val="HTMLCode"/>
          <w:rFonts w:ascii="Consolas" w:eastAsiaTheme="majorEastAsia" w:hAnsi="Consolas"/>
          <w:sz w:val="23"/>
          <w:szCs w:val="23"/>
        </w:rPr>
        <w:t>);</w:t>
      </w:r>
    </w:p>
    <w:p w14:paraId="03340AE9" w14:textId="77777777" w:rsidR="00990932" w:rsidRPr="00F57D3D" w:rsidRDefault="00990932" w:rsidP="00990932">
      <w:pPr>
        <w:pStyle w:val="Nidungvnbn"/>
      </w:pPr>
      <w:r w:rsidRPr="00F57D3D">
        <w:t>Trong đó, name ở {props.name} là property, Welcome là Component. Mỗi property của Component sẽ tương ứng với 1 attribute của thẻ, giá trị của attribute sẽ được truyền vào property của Component.</w:t>
      </w:r>
    </w:p>
    <w:p w14:paraId="7E933DCB" w14:textId="77777777" w:rsidR="00990932" w:rsidRPr="00F57D3D" w:rsidRDefault="00990932" w:rsidP="004150CD">
      <w:pPr>
        <w:pStyle w:val="Nidungvnbn"/>
        <w:numPr>
          <w:ilvl w:val="0"/>
          <w:numId w:val="10"/>
        </w:numPr>
      </w:pPr>
      <w:r w:rsidRPr="00F57D3D">
        <w:t>Chúng ta sử dụng props để truyền gửi dữ liệu đến các component.</w:t>
      </w:r>
    </w:p>
    <w:p w14:paraId="71B69AF1" w14:textId="77777777" w:rsidR="00990932" w:rsidRPr="00F57D3D" w:rsidRDefault="00990932" w:rsidP="004150CD">
      <w:pPr>
        <w:pStyle w:val="Nidungvnbn"/>
        <w:numPr>
          <w:ilvl w:val="0"/>
          <w:numId w:val="10"/>
        </w:numPr>
      </w:pPr>
      <w:r w:rsidRPr="00F57D3D">
        <w:t>Mọi component được gọi là hàm javascript thuần khiết (pure function).</w:t>
      </w:r>
    </w:p>
    <w:p w14:paraId="05630C9C" w14:textId="77777777" w:rsidR="00990932" w:rsidRPr="00F57D3D" w:rsidRDefault="00990932" w:rsidP="004150CD">
      <w:pPr>
        <w:pStyle w:val="Nidungvnbn"/>
        <w:numPr>
          <w:ilvl w:val="0"/>
          <w:numId w:val="10"/>
        </w:numPr>
      </w:pPr>
      <w:r w:rsidRPr="00F57D3D">
        <w:lastRenderedPageBreak/>
        <w:t>props tương ứng với tham số của pure function javascript .</w:t>
      </w:r>
    </w:p>
    <w:p w14:paraId="43E7764B" w14:textId="77777777" w:rsidR="00990932" w:rsidRPr="00F57D3D" w:rsidRDefault="00990932" w:rsidP="004150CD">
      <w:pPr>
        <w:pStyle w:val="Nidungvnbn"/>
        <w:numPr>
          <w:ilvl w:val="0"/>
          <w:numId w:val="10"/>
        </w:numPr>
      </w:pPr>
      <w:r w:rsidRPr="00F57D3D">
        <w:t>Không thể thay đổi dữ liệu của props .</w:t>
      </w:r>
    </w:p>
    <w:p w14:paraId="21B1E8E0" w14:textId="77777777" w:rsidR="00990932" w:rsidRDefault="00990932" w:rsidP="00990932">
      <w:pPr>
        <w:pStyle w:val="Nidungvnbn"/>
      </w:pPr>
      <w:r>
        <w:t>Dữ liệu của của React là một chiều có nghĩa là nó chỉ đi từ component cha xuống component con</w:t>
      </w:r>
    </w:p>
    <w:p w14:paraId="413F93BF" w14:textId="77777777" w:rsidR="00990932" w:rsidRPr="003741CF" w:rsidRDefault="00990932" w:rsidP="004150CD">
      <w:pPr>
        <w:pStyle w:val="Nidungvnbn"/>
        <w:numPr>
          <w:ilvl w:val="0"/>
          <w:numId w:val="17"/>
        </w:numPr>
        <w:rPr>
          <w:rStyle w:val="Strong"/>
          <w:b w:val="0"/>
          <w:bCs w:val="0"/>
        </w:rPr>
      </w:pPr>
      <w:bookmarkStart w:id="30" w:name="_Toc117801011"/>
      <w:r w:rsidRPr="003741CF">
        <w:rPr>
          <w:rStyle w:val="Strong"/>
          <w:b w:val="0"/>
          <w:bCs w:val="0"/>
        </w:rPr>
        <w:t>State là gì</w:t>
      </w:r>
      <w:bookmarkEnd w:id="30"/>
    </w:p>
    <w:p w14:paraId="3F13CCF8" w14:textId="77777777" w:rsidR="00990932" w:rsidRPr="009E60D7" w:rsidRDefault="00990932" w:rsidP="00990932">
      <w:pPr>
        <w:pStyle w:val="Nidungvnbn"/>
      </w:pPr>
      <w:r w:rsidRPr="009E60D7">
        <w:t>Cũng giống như props , state cũng lưu trữ thông tin về component, nhưng là lưu trữ dữ liệu động của một component.</w:t>
      </w:r>
    </w:p>
    <w:p w14:paraId="75AB23FA" w14:textId="77777777" w:rsidR="00990932" w:rsidRPr="009E60D7" w:rsidRDefault="00990932" w:rsidP="00990932">
      <w:pPr>
        <w:pStyle w:val="Nidungvnbn"/>
      </w:pPr>
      <w:r w:rsidRPr="009E60D7">
        <w:t>State là dữ liệu động , nó cho phép một component theo dõi thông tin thay đổi giữa các kết xuất (render) và làm cho nó có thể tương tác.</w:t>
      </w:r>
    </w:p>
    <w:p w14:paraId="41901E83" w14:textId="77777777" w:rsidR="00990932" w:rsidRPr="009E60D7" w:rsidRDefault="00990932" w:rsidP="00990932">
      <w:pPr>
        <w:pStyle w:val="Nidungvnbn"/>
      </w:pPr>
      <w:r w:rsidRPr="009E60D7">
        <w:t>State chỉ có thể được sử dụng ở trong một component sinh ra nó.</w:t>
      </w:r>
    </w:p>
    <w:p w14:paraId="50EF689F" w14:textId="77777777" w:rsidR="00990932" w:rsidRPr="009E60D7" w:rsidRDefault="00990932" w:rsidP="00990932">
      <w:pPr>
        <w:pStyle w:val="Nidungvnbn"/>
      </w:pPr>
      <w:r w:rsidRPr="009E60D7">
        <w:t>Nếu dự đoán được một component cần quản lý state, thì nó nên được tạo ở trong một class component chứ không phải là một function component.</w:t>
      </w:r>
      <w:r>
        <w:t xml:space="preserve"> Vì function components là stateless component có nghĩa là nó không có state để lưu trữ thông tin, thay vào đó nó sử dụng các hook để lưu giữ thông tin. </w:t>
      </w:r>
    </w:p>
    <w:p w14:paraId="0B8D7E39" w14:textId="77777777" w:rsidR="00990932" w:rsidRDefault="00990932" w:rsidP="004150CD">
      <w:pPr>
        <w:pStyle w:val="Tiumccp3"/>
        <w:numPr>
          <w:ilvl w:val="0"/>
          <w:numId w:val="16"/>
        </w:numPr>
      </w:pPr>
      <w:bookmarkStart w:id="31" w:name="_Toc117801012"/>
      <w:bookmarkStart w:id="32" w:name="_Toc121682774"/>
      <w:r>
        <w:t>Hook</w:t>
      </w:r>
      <w:bookmarkEnd w:id="31"/>
      <w:bookmarkEnd w:id="32"/>
    </w:p>
    <w:p w14:paraId="4E2FF7BE" w14:textId="77777777" w:rsidR="00990932" w:rsidRPr="009E60D7" w:rsidRDefault="00990932" w:rsidP="00990932">
      <w:pPr>
        <w:pStyle w:val="Nidungvnbn"/>
      </w:pPr>
      <w:r w:rsidRPr="009E60D7">
        <w:t>Hooks chính thức được giới thiệu trong phiên bản React 16.8. Nó cho phép chúng ta sử dụng state và các tính năng khác của React mà không phải dùng đế</w:t>
      </w:r>
      <w:r>
        <w:t>n Class</w:t>
      </w:r>
    </w:p>
    <w:p w14:paraId="21402637" w14:textId="77777777" w:rsidR="00990932" w:rsidRDefault="00990932" w:rsidP="00990932">
      <w:pPr>
        <w:pStyle w:val="Nidungvnbn"/>
      </w:pPr>
      <w:r w:rsidRPr="009E60D7">
        <w:t>Điều này có nghĩa là từ phiên bản 16.8 trở đi, chúng ta đã có thể sử dụng state trong stateless (functional) component</w:t>
      </w:r>
    </w:p>
    <w:p w14:paraId="3506DEED" w14:textId="77777777" w:rsidR="00990932" w:rsidRDefault="00990932" w:rsidP="00990932">
      <w:pPr>
        <w:pStyle w:val="Nidungvnbn"/>
      </w:pPr>
      <w:r>
        <w:t>Hook là 1 function có thể gắn (hook) vào 1 function component để giúp component có thể quản lý các state hay các tính năng vòng đời của 1 component</w:t>
      </w:r>
    </w:p>
    <w:p w14:paraId="63A306DB" w14:textId="77777777" w:rsidR="00990932" w:rsidRPr="00443C13" w:rsidRDefault="00990932" w:rsidP="00990932">
      <w:pPr>
        <w:pStyle w:val="Nidungvnbn"/>
      </w:pPr>
      <w:r>
        <w:t>Hook không hoạt động được trong class component</w:t>
      </w:r>
    </w:p>
    <w:p w14:paraId="004AFAD2" w14:textId="77777777" w:rsidR="00990932" w:rsidRDefault="00990932" w:rsidP="004150CD">
      <w:pPr>
        <w:pStyle w:val="Nidungvnbn"/>
        <w:numPr>
          <w:ilvl w:val="0"/>
          <w:numId w:val="17"/>
        </w:numPr>
        <w:rPr>
          <w:rStyle w:val="Strong"/>
          <w:b w:val="0"/>
          <w:bCs w:val="0"/>
        </w:rPr>
      </w:pPr>
      <w:bookmarkStart w:id="33" w:name="_Toc117801013"/>
      <w:r w:rsidRPr="009E60D7">
        <w:rPr>
          <w:rStyle w:val="Strong"/>
          <w:b w:val="0"/>
        </w:rPr>
        <w:t>useState</w:t>
      </w:r>
      <w:bookmarkEnd w:id="33"/>
    </w:p>
    <w:p w14:paraId="5784F60C" w14:textId="77777777" w:rsidR="00990932" w:rsidRDefault="00990932" w:rsidP="00990932">
      <w:pPr>
        <w:pStyle w:val="Nidungvnbn"/>
        <w:rPr>
          <w:shd w:val="clear" w:color="auto" w:fill="FFFFFF"/>
        </w:rPr>
      </w:pPr>
      <w:r>
        <w:rPr>
          <w:shd w:val="clear" w:color="auto" w:fill="FFFFFF"/>
        </w:rPr>
        <w:t>Hàm useState nhận đầu vào là giá trị khởi tạo của 1 state và trả ra 1 mảng gồm có 2 phần tử, phần tử đầu tiên là state hiện tại, phần tử thứ 2 là 1 function dùng để update state. Ví dụ:</w:t>
      </w:r>
    </w:p>
    <w:p w14:paraId="22DDABC8"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22E00733" w14:textId="3B115459"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9E60D7">
        <w:rPr>
          <w:rStyle w:val="HTMLCode"/>
          <w:rFonts w:ascii="Consolas" w:eastAsiaTheme="majorEastAsia" w:hAnsi="Consolas"/>
          <w:color w:val="24292E"/>
          <w:sz w:val="23"/>
          <w:szCs w:val="23"/>
        </w:rPr>
        <w:lastRenderedPageBreak/>
        <w:t>const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isLoading</w:t>
      </w:r>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setLoading</w:t>
      </w:r>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color w:val="24292E"/>
          <w:sz w:val="23"/>
          <w:szCs w:val="23"/>
        </w:rPr>
        <w:t>useState</w:t>
      </w:r>
      <w:r w:rsidRPr="009E60D7">
        <w:rPr>
          <w:rStyle w:val="HTMLCode"/>
          <w:rFonts w:ascii="Consolas" w:eastAsiaTheme="majorEastAsia" w:hAnsi="Consolas"/>
          <w:sz w:val="23"/>
          <w:szCs w:val="23"/>
        </w:rPr>
        <w:t>(</w:t>
      </w:r>
      <w:r w:rsidRPr="009E60D7">
        <w:rPr>
          <w:rStyle w:val="HTMLCode"/>
          <w:rFonts w:ascii="Consolas" w:eastAsiaTheme="majorEastAsia" w:hAnsi="Consolas"/>
          <w:color w:val="24292E"/>
          <w:sz w:val="23"/>
          <w:szCs w:val="23"/>
        </w:rPr>
        <w:t>false</w:t>
      </w:r>
      <w:r w:rsidRPr="009E60D7">
        <w:rPr>
          <w:rStyle w:val="HTMLCode"/>
          <w:rFonts w:ascii="Consolas" w:eastAsiaTheme="majorEastAsia" w:hAnsi="Consolas"/>
          <w:sz w:val="23"/>
          <w:szCs w:val="23"/>
        </w:rPr>
        <w:t>);</w:t>
      </w:r>
    </w:p>
    <w:p w14:paraId="0780F36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9E60D7">
        <w:rPr>
          <w:rStyle w:val="HTMLCode"/>
          <w:rFonts w:ascii="Consolas" w:eastAsiaTheme="majorEastAsia" w:hAnsi="Consolas"/>
          <w:color w:val="24292E"/>
          <w:sz w:val="23"/>
          <w:szCs w:val="23"/>
        </w:rPr>
        <w:t>onClick</w:t>
      </w:r>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sz w:val="23"/>
          <w:szCs w:val="23"/>
        </w:rPr>
        <w:t>{</w:t>
      </w:r>
    </w:p>
    <w:p w14:paraId="7906F2B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color w:val="24292E"/>
          <w:sz w:val="23"/>
          <w:szCs w:val="23"/>
        </w:rPr>
        <w:t>setLoading</w:t>
      </w:r>
      <w:r w:rsidRPr="009E60D7">
        <w:rPr>
          <w:rStyle w:val="HTMLCode"/>
          <w:rFonts w:ascii="Consolas" w:eastAsiaTheme="majorEastAsia" w:hAnsi="Consolas"/>
          <w:sz w:val="23"/>
          <w:szCs w:val="23"/>
        </w:rPr>
        <w:t>(</w:t>
      </w:r>
      <w:r w:rsidRPr="009E60D7">
        <w:rPr>
          <w:rStyle w:val="HTMLCode"/>
          <w:rFonts w:ascii="Consolas" w:eastAsiaTheme="majorEastAsia" w:hAnsi="Consolas"/>
          <w:color w:val="24292E"/>
          <w:sz w:val="23"/>
          <w:szCs w:val="23"/>
        </w:rPr>
        <w:t>true</w:t>
      </w:r>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p>
    <w:p w14:paraId="1A9A1BB8" w14:textId="77777777" w:rsidR="00990932" w:rsidRPr="009E60D7"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9E60D7">
        <w:rPr>
          <w:rStyle w:val="HTMLCode"/>
          <w:rFonts w:ascii="Consolas" w:eastAsiaTheme="majorEastAsia" w:hAnsi="Consolas"/>
          <w:sz w:val="23"/>
          <w:szCs w:val="23"/>
        </w:rPr>
        <w:t>}</w:t>
      </w:r>
    </w:p>
    <w:p w14:paraId="25260F07" w14:textId="77777777" w:rsidR="00990932" w:rsidRPr="009E60D7" w:rsidRDefault="00990932" w:rsidP="00990932"/>
    <w:p w14:paraId="401B4753" w14:textId="77777777" w:rsidR="00990932" w:rsidRDefault="00990932" w:rsidP="00990932">
      <w:pPr>
        <w:pStyle w:val="Nidungvnbn"/>
      </w:pPr>
      <w:r>
        <w:t>Trong đó:</w:t>
      </w:r>
    </w:p>
    <w:p w14:paraId="718C1570" w14:textId="77777777" w:rsidR="00990932" w:rsidRDefault="00990932" w:rsidP="004150CD">
      <w:pPr>
        <w:pStyle w:val="Nidungvnbn"/>
        <w:numPr>
          <w:ilvl w:val="0"/>
          <w:numId w:val="18"/>
        </w:numPr>
      </w:pPr>
      <w:r>
        <w:t>isLoading là state lưu trữ giá trị hiện tại</w:t>
      </w:r>
    </w:p>
    <w:p w14:paraId="261F652C" w14:textId="77777777" w:rsidR="00990932" w:rsidRPr="006A0F09" w:rsidRDefault="00990932" w:rsidP="004150CD">
      <w:pPr>
        <w:pStyle w:val="Nidungvnbn"/>
        <w:numPr>
          <w:ilvl w:val="0"/>
          <w:numId w:val="18"/>
        </w:numPr>
      </w:pPr>
      <w:r>
        <w:t>setLoading là hàm để thay đổi giá trị của isLoading</w:t>
      </w:r>
    </w:p>
    <w:p w14:paraId="1D7909A6" w14:textId="77777777" w:rsidR="00990932" w:rsidRDefault="00990932" w:rsidP="004150CD">
      <w:pPr>
        <w:pStyle w:val="Nidungvnbn"/>
        <w:numPr>
          <w:ilvl w:val="0"/>
          <w:numId w:val="18"/>
        </w:numPr>
      </w:pPr>
      <w:r>
        <w:t>false là giá trị khởi tạo của state</w:t>
      </w:r>
    </w:p>
    <w:p w14:paraId="4773F5C7" w14:textId="77777777" w:rsidR="00990932" w:rsidRPr="003741CF" w:rsidRDefault="00990932" w:rsidP="004150CD">
      <w:pPr>
        <w:pStyle w:val="Nidungvnbn"/>
        <w:numPr>
          <w:ilvl w:val="0"/>
          <w:numId w:val="11"/>
        </w:numPr>
        <w:rPr>
          <w:rStyle w:val="Strong"/>
          <w:b w:val="0"/>
          <w:bCs w:val="0"/>
        </w:rPr>
      </w:pPr>
      <w:bookmarkStart w:id="34" w:name="_Toc117801014"/>
      <w:r w:rsidRPr="003741CF">
        <w:rPr>
          <w:rStyle w:val="Strong"/>
          <w:b w:val="0"/>
          <w:bCs w:val="0"/>
        </w:rPr>
        <w:t>useEffect</w:t>
      </w:r>
      <w:bookmarkEnd w:id="34"/>
    </w:p>
    <w:p w14:paraId="46A8B047" w14:textId="77777777" w:rsidR="00990932" w:rsidRDefault="00990932" w:rsidP="00990932">
      <w:pPr>
        <w:pStyle w:val="Nidungvnbn"/>
      </w:pPr>
      <w:r>
        <w:t xml:space="preserve">Hàm useEffect dùng để </w:t>
      </w:r>
      <w:r w:rsidRPr="006A0F09">
        <w:t>xử lý các side effects</w:t>
      </w:r>
      <w:r>
        <w:t>. Nó thay thế các hàm cũ trong lifecycle.</w:t>
      </w:r>
    </w:p>
    <w:p w14:paraId="507F7D97" w14:textId="77777777" w:rsidR="00990932" w:rsidRDefault="00990932" w:rsidP="00990932">
      <w:pPr>
        <w:pStyle w:val="Nidungvnbn"/>
      </w:pPr>
      <w:r>
        <w:t>Hàm useEffect nhận đầu vào gồm 2 tham số:</w:t>
      </w:r>
    </w:p>
    <w:p w14:paraId="4601F5FA" w14:textId="77777777" w:rsidR="00990932" w:rsidRDefault="00990932" w:rsidP="00990932">
      <w:pPr>
        <w:pStyle w:val="Nidungvnbn"/>
      </w:pPr>
      <w:r>
        <w:t>Tham số 1 là 1 hàm sẽ được chạy khi các giá trị trong chuỗi ở hàm thứ 2 thay đổi. trong hàm này nếu bạn trả về 1 hàm thì hàm trả về này sẽ được chạy khi component được update</w:t>
      </w:r>
    </w:p>
    <w:p w14:paraId="544655C8" w14:textId="77777777" w:rsidR="00990932" w:rsidRDefault="00990932" w:rsidP="00990932">
      <w:pPr>
        <w:pStyle w:val="Nidungvnbn"/>
      </w:pPr>
      <w:r>
        <w:t xml:space="preserve"> Tham số 2 là 1 chuỗi các biến hoặc hàm, khi các các giá trị này thay đổi hàm ở tham số 1 sẽ chạy</w:t>
      </w:r>
    </w:p>
    <w:p w14:paraId="2955AAF5" w14:textId="77777777" w:rsidR="00990932" w:rsidRPr="006A0F09" w:rsidRDefault="00990932" w:rsidP="00990932">
      <w:pPr>
        <w:pStyle w:val="Nidungvnbn"/>
        <w:rPr>
          <w:lang w:eastAsia="vi-VN"/>
        </w:rPr>
      </w:pPr>
      <w:r>
        <w:t> Ví dụ:</w:t>
      </w:r>
    </w:p>
    <w:p w14:paraId="22BE0720"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568C2F8D" w14:textId="5150C5B8"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6A0F09">
        <w:rPr>
          <w:rStyle w:val="HTMLCode"/>
          <w:rFonts w:ascii="Consolas" w:eastAsiaTheme="majorEastAsia" w:hAnsi="Consolas"/>
          <w:color w:val="24292E"/>
          <w:sz w:val="23"/>
          <w:szCs w:val="23"/>
        </w:rPr>
        <w:lastRenderedPageBreak/>
        <w:t>import</w:t>
      </w:r>
      <w:r>
        <w:rPr>
          <w:rStyle w:val="HTMLCode"/>
          <w:rFonts w:ascii="Consolas" w:eastAsiaTheme="majorEastAsia" w:hAnsi="Consolas"/>
          <w:color w:val="24292E"/>
          <w:sz w:val="23"/>
          <w:szCs w:val="23"/>
        </w:rPr>
        <w:t xml:space="preserve"> </w:t>
      </w:r>
      <w:r w:rsidRPr="00B837B4">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callApi </w:t>
      </w:r>
      <w:r w:rsidRPr="00B837B4">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from</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'./actions'</w:t>
      </w:r>
    </w:p>
    <w:p w14:paraId="5B09170D"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6A0F09">
        <w:rPr>
          <w:rStyle w:val="HTMLCode"/>
          <w:rFonts w:ascii="Consolas" w:eastAsiaTheme="majorEastAsia" w:hAnsi="Consolas"/>
          <w:color w:val="24292E"/>
          <w:sz w:val="23"/>
          <w:szCs w:val="23"/>
        </w:rPr>
        <w:t>const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App</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 callApi, data })</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p>
    <w:p w14:paraId="06C63DF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sz w:val="23"/>
          <w:szCs w:val="23"/>
        </w:rPr>
        <w:t xml:space="preserve">const callApiWhenStart = </w:t>
      </w:r>
      <w:r w:rsidRPr="006A0F09">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p>
    <w:p w14:paraId="7E440A50"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callApi</w:t>
      </w:r>
      <w:r w:rsidRPr="006A0F09">
        <w:rPr>
          <w:rStyle w:val="HTMLCode"/>
          <w:rFonts w:ascii="Consolas" w:eastAsiaTheme="majorEastAsia" w:hAnsi="Consolas"/>
          <w:sz w:val="23"/>
          <w:szCs w:val="23"/>
        </w:rPr>
        <w:t>(</w:t>
      </w:r>
      <w:r w:rsidRPr="006A0F09">
        <w:rPr>
          <w:rStyle w:val="HTMLCode"/>
          <w:rFonts w:ascii="Consolas" w:eastAsiaTheme="majorEastAsia" w:hAnsi="Consolas"/>
          <w:color w:val="24292E"/>
          <w:sz w:val="23"/>
          <w:szCs w:val="23"/>
        </w:rPr>
        <w:t>'some_payload_'</w:t>
      </w:r>
      <w:r w:rsidRPr="006A0F09">
        <w:rPr>
          <w:rStyle w:val="HTMLCode"/>
          <w:rFonts w:ascii="Consolas" w:eastAsiaTheme="majorEastAsia" w:hAnsi="Consolas"/>
          <w:sz w:val="23"/>
          <w:szCs w:val="23"/>
        </w:rPr>
        <w:t>)</w:t>
      </w:r>
    </w:p>
    <w:p w14:paraId="134C9A3F" w14:textId="77777777" w:rsidR="00990932" w:rsidRPr="00B837B4"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HTMLCode"/>
          <w:rFonts w:ascii="Consolas" w:eastAsiaTheme="majorEastAsia" w:hAnsi="Consolas"/>
          <w:sz w:val="23"/>
          <w:szCs w:val="23"/>
        </w:rPr>
        <w:t>}</w:t>
      </w:r>
    </w:p>
    <w:p w14:paraId="7CC62E09" w14:textId="77777777" w:rsidR="00990932" w:rsidRPr="00B837B4"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useEffect</w:t>
      </w:r>
      <w:r w:rsidRPr="006A0F09">
        <w:rPr>
          <w:rStyle w:val="HTMLCode"/>
          <w:rFonts w:ascii="Consolas" w:eastAsiaTheme="majorEastAsia" w:hAnsi="Consolas"/>
          <w:sz w:val="23"/>
          <w:szCs w:val="23"/>
        </w:rPr>
        <w:t>(</w:t>
      </w:r>
      <w:r>
        <w:rPr>
          <w:rStyle w:val="HTMLCode"/>
          <w:rFonts w:ascii="Consolas" w:eastAsiaTheme="majorEastAsia" w:hAnsi="Consolas"/>
          <w:sz w:val="23"/>
          <w:szCs w:val="23"/>
        </w:rPr>
        <w:t>callApiWhenStart,</w:t>
      </w:r>
      <w:r w:rsidRPr="006A0F09">
        <w:rPr>
          <w:rStyle w:val="HTMLCode"/>
          <w:rFonts w:ascii="Consolas" w:eastAsiaTheme="majorEastAsia" w:hAnsi="Consolas"/>
          <w:sz w:val="23"/>
          <w:szCs w:val="23"/>
        </w:rPr>
        <w:t>[])</w:t>
      </w:r>
    </w:p>
    <w:p w14:paraId="59E1169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return</w:t>
      </w:r>
      <w:r w:rsidRPr="006A0F09">
        <w:rPr>
          <w:rStyle w:val="HTMLCode"/>
          <w:rFonts w:ascii="Consolas" w:eastAsiaTheme="majorEastAsia" w:hAnsi="Consolas"/>
          <w:sz w:val="23"/>
          <w:szCs w:val="23"/>
        </w:rPr>
        <w:t>(</w:t>
      </w:r>
    </w:p>
    <w:p w14:paraId="2B2C7A7F"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div</w:t>
      </w:r>
      <w:r w:rsidRPr="006A0F09">
        <w:rPr>
          <w:rStyle w:val="HTMLCode"/>
          <w:rFonts w:ascii="Consolas" w:eastAsiaTheme="majorEastAsia" w:hAnsi="Consolas"/>
          <w:color w:val="24292E"/>
          <w:sz w:val="23"/>
          <w:szCs w:val="23"/>
        </w:rPr>
        <w:t>&gt;</w:t>
      </w:r>
    </w:p>
    <w:p w14:paraId="6464133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r>
        <w:rPr>
          <w:rStyle w:val="HTMLCode"/>
          <w:rFonts w:ascii="Consolas" w:eastAsiaTheme="majorEastAsia" w:hAnsi="Consolas"/>
          <w:color w:val="24292E"/>
          <w:sz w:val="23"/>
          <w:szCs w:val="23"/>
        </w:rPr>
        <w:t>data</w:t>
      </w:r>
      <w:r w:rsidRPr="006A0F09">
        <w:rPr>
          <w:rStyle w:val="HTMLCode"/>
          <w:rFonts w:ascii="Consolas" w:eastAsiaTheme="majorEastAsia" w:hAnsi="Consolas"/>
          <w:sz w:val="23"/>
          <w:szCs w:val="23"/>
        </w:rPr>
        <w:t>.</w:t>
      </w:r>
      <w:r w:rsidRPr="006A0F09">
        <w:rPr>
          <w:rStyle w:val="HTMLCode"/>
          <w:rFonts w:ascii="Consolas" w:eastAsiaTheme="majorEastAsia" w:hAnsi="Consolas"/>
          <w:color w:val="24292E"/>
          <w:sz w:val="23"/>
          <w:szCs w:val="23"/>
        </w:rPr>
        <w:t>map</w:t>
      </w:r>
      <w:r w:rsidRPr="006A0F09">
        <w:rPr>
          <w:rStyle w:val="HTMLCode"/>
          <w:rFonts w:ascii="Consolas" w:eastAsiaTheme="majorEastAsia" w:hAnsi="Consolas"/>
          <w:sz w:val="23"/>
          <w:szCs w:val="23"/>
        </w:rPr>
        <w:t>(item</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r w:rsidRPr="006A0F09">
        <w:rPr>
          <w:rStyle w:val="HTMLCode"/>
          <w:rFonts w:ascii="Consolas" w:eastAsiaTheme="majorEastAsia" w:hAnsi="Consolas"/>
          <w:color w:val="24292E"/>
          <w:sz w:val="23"/>
          <w:szCs w:val="23"/>
        </w:rPr>
        <w:t>// do something })}</w:t>
      </w:r>
    </w:p>
    <w:p w14:paraId="6E42A801"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div</w:t>
      </w:r>
      <w:r w:rsidRPr="006A0F09">
        <w:rPr>
          <w:rStyle w:val="HTMLCode"/>
          <w:rFonts w:ascii="Consolas" w:eastAsiaTheme="majorEastAsia" w:hAnsi="Consolas"/>
          <w:color w:val="24292E"/>
          <w:sz w:val="23"/>
          <w:szCs w:val="23"/>
        </w:rPr>
        <w:t>&gt;</w:t>
      </w:r>
    </w:p>
    <w:p w14:paraId="0E342BF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p>
    <w:p w14:paraId="0286A6E1"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6A0F09">
        <w:rPr>
          <w:rStyle w:val="HTMLCode"/>
          <w:rFonts w:ascii="Consolas" w:eastAsiaTheme="majorEastAsia" w:hAnsi="Consolas"/>
          <w:sz w:val="23"/>
          <w:szCs w:val="23"/>
        </w:rPr>
        <w:t>}</w:t>
      </w:r>
    </w:p>
    <w:p w14:paraId="02BCAF8D" w14:textId="77777777" w:rsidR="00990932" w:rsidRPr="006A0F09"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6A0F09">
        <w:rPr>
          <w:rStyle w:val="HTMLCode"/>
          <w:rFonts w:ascii="Consolas" w:eastAsiaTheme="majorEastAsia" w:hAnsi="Consolas"/>
          <w:color w:val="24292E"/>
          <w:sz w:val="23"/>
          <w:szCs w:val="23"/>
        </w:rPr>
        <w:t>export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default</w:t>
      </w:r>
      <w:r>
        <w:rPr>
          <w:rStyle w:val="HTMLCode"/>
          <w:rFonts w:ascii="Consolas" w:eastAsiaTheme="majorEastAsia" w:hAnsi="Consolas"/>
          <w:color w:val="24292E"/>
          <w:sz w:val="23"/>
          <w:szCs w:val="23"/>
        </w:rPr>
        <w:t xml:space="preserve"> App</w:t>
      </w:r>
    </w:p>
    <w:p w14:paraId="1BA77557" w14:textId="77777777" w:rsidR="00990932" w:rsidRPr="006A0F09" w:rsidRDefault="00990932" w:rsidP="00990932"/>
    <w:p w14:paraId="024D4F2A" w14:textId="77777777" w:rsidR="00990932" w:rsidRPr="00990932" w:rsidRDefault="00990932" w:rsidP="00990932">
      <w:pPr>
        <w:pStyle w:val="Nidungvnbn"/>
      </w:pPr>
      <w:r w:rsidRPr="00990932">
        <w:t>Trong đó callApiWhenStart là hàm sẽ chạy khi 1 trong các phần tử của chuỗi ở tham số 2 thay đổi, tuy nhiên vì tham số 2 ở đây là chuỗi rỗng nên hàm callApiWhenStart sẽ chỉ chạy 1 lần khi component được tạo lần đầu tiên</w:t>
      </w:r>
    </w:p>
    <w:p w14:paraId="6AE2B1CE" w14:textId="77777777" w:rsidR="00990932" w:rsidRDefault="00990932" w:rsidP="00990932">
      <w:pPr>
        <w:pStyle w:val="Nidungvnbn"/>
      </w:pPr>
      <w:r>
        <w:t>Ở 1 ví dụ khác:</w:t>
      </w:r>
    </w:p>
    <w:p w14:paraId="69721205"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15CC2AD8" w14:textId="47502A42"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color w:val="24292E"/>
          <w:sz w:val="23"/>
          <w:szCs w:val="23"/>
        </w:rPr>
        <w:lastRenderedPageBreak/>
        <w:t>useEffect</w:t>
      </w:r>
      <w:r w:rsidRPr="00D270FF">
        <w:rPr>
          <w:rStyle w:val="HTMLCode"/>
          <w:rFonts w:ascii="Consolas" w:eastAsiaTheme="majorEastAsia" w:hAnsi="Consolas"/>
          <w:sz w:val="23"/>
          <w:szCs w:val="23"/>
        </w:rPr>
        <w:t>(</w:t>
      </w:r>
    </w:p>
    <w:p w14:paraId="54946660"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
    <w:p w14:paraId="5C285CC5"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const</w:t>
      </w:r>
      <w:r w:rsidRPr="00D270FF">
        <w:rPr>
          <w:rStyle w:val="HTMLCode"/>
          <w:rFonts w:ascii="Consolas" w:eastAsiaTheme="majorEastAsia" w:hAnsi="Consolas"/>
          <w:sz w:val="23"/>
          <w:szCs w:val="23"/>
        </w:rPr>
        <w:t xml:space="preserve"> subscription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props.source.</w:t>
      </w:r>
      <w:r w:rsidRPr="00D270FF">
        <w:rPr>
          <w:rStyle w:val="HTMLCode"/>
          <w:rFonts w:ascii="Consolas" w:eastAsiaTheme="majorEastAsia" w:hAnsi="Consolas"/>
          <w:color w:val="24292E"/>
          <w:sz w:val="23"/>
          <w:szCs w:val="23"/>
        </w:rPr>
        <w:t>subscribe</w:t>
      </w:r>
      <w:r w:rsidRPr="00D270FF">
        <w:rPr>
          <w:rStyle w:val="HTMLCode"/>
          <w:rFonts w:ascii="Consolas" w:eastAsiaTheme="majorEastAsia" w:hAnsi="Consolas"/>
          <w:sz w:val="23"/>
          <w:szCs w:val="23"/>
        </w:rPr>
        <w:t>();</w:t>
      </w:r>
    </w:p>
    <w:p w14:paraId="137BE0FD"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return</w:t>
      </w:r>
      <w:r w:rsidRPr="00D270FF">
        <w:rPr>
          <w:rStyle w:val="HTMLCode"/>
          <w:rFonts w:ascii="Consolas" w:eastAsiaTheme="majorEastAsia" w:hAnsi="Consolas"/>
          <w:sz w:val="23"/>
          <w:szCs w:val="23"/>
        </w:rPr>
        <w:t xml:space="preserve">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
    <w:p w14:paraId="12730136"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subscription.</w:t>
      </w:r>
      <w:r w:rsidRPr="00D270FF">
        <w:rPr>
          <w:rStyle w:val="HTMLCode"/>
          <w:rFonts w:ascii="Consolas" w:eastAsiaTheme="majorEastAsia" w:hAnsi="Consolas"/>
          <w:color w:val="24292E"/>
          <w:sz w:val="23"/>
          <w:szCs w:val="23"/>
        </w:rPr>
        <w:t>unsubscribe</w:t>
      </w:r>
      <w:r w:rsidRPr="00D270FF">
        <w:rPr>
          <w:rStyle w:val="HTMLCode"/>
          <w:rFonts w:ascii="Consolas" w:eastAsiaTheme="majorEastAsia" w:hAnsi="Consolas"/>
          <w:sz w:val="23"/>
          <w:szCs w:val="23"/>
        </w:rPr>
        <w:t>();</w:t>
      </w:r>
    </w:p>
    <w:p w14:paraId="61022A0A"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p>
    <w:p w14:paraId="2B13AF08"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p>
    <w:p w14:paraId="2D2E80E0"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[props.source], </w:t>
      </w:r>
      <w:r w:rsidRPr="00D270FF">
        <w:rPr>
          <w:rStyle w:val="HTMLCode"/>
          <w:rFonts w:ascii="Consolas" w:eastAsiaTheme="majorEastAsia" w:hAnsi="Consolas"/>
          <w:color w:val="24292E"/>
          <w:sz w:val="23"/>
          <w:szCs w:val="23"/>
        </w:rPr>
        <w:t>// giá trị được subcrive</w:t>
      </w:r>
    </w:p>
    <w:p w14:paraId="6C12E95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w:t>
      </w:r>
    </w:p>
    <w:p w14:paraId="2C8E91E3" w14:textId="77777777" w:rsidR="00990932" w:rsidRDefault="00990932" w:rsidP="00990932">
      <w:pPr>
        <w:pStyle w:val="Nidungvnbn"/>
      </w:pPr>
      <w:r>
        <w:t>Trong đó mỗi khi props.</w:t>
      </w:r>
      <w:r w:rsidRPr="00D270FF">
        <w:t xml:space="preserve">source thay đổi giá trị thì hàm ở tham số 1 sẽ chạy lại và trước khi hàm ở tham số 1 sẽ chạy lại hàm return sẽ chạy để dọn dẹp những dữ liệu của hàm ở tham số 1 </w:t>
      </w:r>
      <w:r>
        <w:t>để tránh tốn bộ nhớ</w:t>
      </w:r>
    </w:p>
    <w:p w14:paraId="747F7EDD" w14:textId="77777777" w:rsidR="00990932" w:rsidRDefault="00990932" w:rsidP="004150CD">
      <w:pPr>
        <w:pStyle w:val="Nidungvnbn"/>
        <w:numPr>
          <w:ilvl w:val="0"/>
          <w:numId w:val="19"/>
        </w:numPr>
      </w:pPr>
      <w:bookmarkStart w:id="35" w:name="_Toc117801015"/>
      <w:r>
        <w:t>useMemo</w:t>
      </w:r>
      <w:bookmarkEnd w:id="35"/>
    </w:p>
    <w:p w14:paraId="5A32D679" w14:textId="77777777" w:rsidR="00990932" w:rsidRDefault="00990932" w:rsidP="00990932">
      <w:pPr>
        <w:pStyle w:val="Nidungvnbn"/>
        <w:rPr>
          <w:shd w:val="clear" w:color="auto" w:fill="FFFFFF"/>
        </w:rPr>
      </w:pPr>
      <w:r>
        <w:rPr>
          <w:shd w:val="clear" w:color="auto" w:fill="FFFFFF"/>
        </w:rPr>
        <w:t>useMemo giúp ta kiểm soát việc được render dư thừa của các component con b</w:t>
      </w:r>
      <w:r w:rsidRPr="00586189">
        <w:t>ằng</w:t>
      </w:r>
      <w:r>
        <w:rPr>
          <w:shd w:val="clear" w:color="auto" w:fill="FFFFFF"/>
        </w:rPr>
        <w:t xml:space="preserve"> cách truyền vào 1 tham số thứ 2 thì chỉ khi tham số này thay đổi thì thằng useMemo mới được thực thi. Ví dụ:</w:t>
      </w:r>
    </w:p>
    <w:p w14:paraId="6B5AD943" w14:textId="77777777" w:rsidR="00990932" w:rsidRPr="00B44A0A"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B44A0A">
        <w:rPr>
          <w:rStyle w:val="HTMLCode"/>
          <w:rFonts w:ascii="Consolas" w:eastAsiaTheme="majorEastAsia" w:hAnsi="Consolas"/>
          <w:color w:val="24292E"/>
          <w:sz w:val="23"/>
          <w:szCs w:val="23"/>
        </w:rPr>
        <w:t>const</w:t>
      </w:r>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NotUsingMemo</w:t>
      </w:r>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w:t>
      </w:r>
      <w:r w:rsidRPr="00B44A0A">
        <w:rPr>
          <w:rStyle w:val="HTMLCode"/>
          <w:rFonts w:ascii="Consolas" w:eastAsiaTheme="majorEastAsia" w:hAnsi="Consolas"/>
          <w:sz w:val="23"/>
          <w:szCs w:val="23"/>
        </w:rPr>
        <w:t xml:space="preserve"> ({ products }) </w:t>
      </w:r>
      <w:r w:rsidRPr="00B44A0A">
        <w:rPr>
          <w:rStyle w:val="HTMLCode"/>
          <w:rFonts w:ascii="Consolas" w:eastAsiaTheme="majorEastAsia" w:hAnsi="Consolas"/>
          <w:color w:val="24292E"/>
          <w:sz w:val="23"/>
          <w:szCs w:val="23"/>
        </w:rPr>
        <w:t>=&gt;</w:t>
      </w:r>
      <w:r w:rsidRPr="00B44A0A">
        <w:rPr>
          <w:rStyle w:val="HTMLCode"/>
          <w:rFonts w:ascii="Consolas" w:eastAsiaTheme="majorEastAsia" w:hAnsi="Consolas"/>
          <w:sz w:val="23"/>
          <w:szCs w:val="23"/>
        </w:rPr>
        <w:t xml:space="preserve"> {</w:t>
      </w:r>
    </w:p>
    <w:p w14:paraId="174DE278" w14:textId="77777777" w:rsidR="00990932" w:rsidRPr="00B44A0A"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const</w:t>
      </w:r>
      <w:r w:rsidRPr="00B44A0A">
        <w:rPr>
          <w:rStyle w:val="HTMLCode"/>
          <w:rFonts w:ascii="Consolas" w:eastAsiaTheme="majorEastAsia" w:hAnsi="Consolas"/>
          <w:sz w:val="23"/>
          <w:szCs w:val="23"/>
        </w:rPr>
        <w:t xml:space="preserve"> soldoutProducts </w:t>
      </w:r>
      <w:r w:rsidRPr="00B44A0A">
        <w:rPr>
          <w:rStyle w:val="HTMLCode"/>
          <w:rFonts w:ascii="Consolas" w:eastAsiaTheme="majorEastAsia" w:hAnsi="Consolas"/>
          <w:color w:val="24292E"/>
          <w:sz w:val="23"/>
          <w:szCs w:val="23"/>
        </w:rPr>
        <w:t>=</w:t>
      </w:r>
      <w:r w:rsidRPr="00B44A0A">
        <w:rPr>
          <w:rStyle w:val="HTMLCode"/>
          <w:rFonts w:ascii="Consolas" w:eastAsiaTheme="majorEastAsia" w:hAnsi="Consolas"/>
          <w:sz w:val="23"/>
          <w:szCs w:val="23"/>
        </w:rPr>
        <w:t xml:space="preserve"> products.</w:t>
      </w:r>
      <w:r w:rsidRPr="00B44A0A">
        <w:rPr>
          <w:rStyle w:val="HTMLCode"/>
          <w:rFonts w:ascii="Consolas" w:eastAsiaTheme="majorEastAsia" w:hAnsi="Consolas"/>
          <w:color w:val="24292E"/>
          <w:sz w:val="23"/>
          <w:szCs w:val="23"/>
        </w:rPr>
        <w:t>filter</w:t>
      </w:r>
      <w:r w:rsidRPr="00B44A0A">
        <w:rPr>
          <w:rStyle w:val="HTMLCode"/>
          <w:rFonts w:ascii="Consolas" w:eastAsiaTheme="majorEastAsia" w:hAnsi="Consolas"/>
          <w:sz w:val="23"/>
          <w:szCs w:val="23"/>
        </w:rPr>
        <w:t xml:space="preserve">(x </w:t>
      </w:r>
      <w:r w:rsidRPr="00B44A0A">
        <w:rPr>
          <w:rStyle w:val="HTMLCode"/>
          <w:rFonts w:ascii="Consolas" w:eastAsiaTheme="majorEastAsia" w:hAnsi="Consolas"/>
          <w:color w:val="24292E"/>
          <w:sz w:val="23"/>
          <w:szCs w:val="23"/>
        </w:rPr>
        <w:t>=&gt;</w:t>
      </w:r>
      <w:r w:rsidRPr="00B44A0A">
        <w:rPr>
          <w:rStyle w:val="HTMLCode"/>
          <w:rFonts w:ascii="Consolas" w:eastAsiaTheme="majorEastAsia" w:hAnsi="Consolas"/>
          <w:sz w:val="23"/>
          <w:szCs w:val="23"/>
        </w:rPr>
        <w:t xml:space="preserve"> x.isSoldout </w:t>
      </w:r>
      <w:r w:rsidRPr="00B44A0A">
        <w:rPr>
          <w:rStyle w:val="HTMLCode"/>
          <w:rFonts w:ascii="Consolas" w:eastAsiaTheme="majorEastAsia" w:hAnsi="Consolas"/>
          <w:color w:val="24292E"/>
          <w:sz w:val="23"/>
          <w:szCs w:val="23"/>
        </w:rPr>
        <w:t>===</w:t>
      </w:r>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true</w:t>
      </w:r>
      <w:r w:rsidRPr="00B44A0A">
        <w:rPr>
          <w:rStyle w:val="HTMLCode"/>
          <w:rFonts w:ascii="Consolas" w:eastAsiaTheme="majorEastAsia" w:hAnsi="Consolas"/>
          <w:sz w:val="23"/>
          <w:szCs w:val="23"/>
        </w:rPr>
        <w:t>); };</w:t>
      </w:r>
    </w:p>
    <w:p w14:paraId="21F5C447"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color w:val="24292E"/>
          <w:sz w:val="23"/>
          <w:szCs w:val="23"/>
        </w:rPr>
        <w:t>const</w:t>
      </w: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UsingMemo</w:t>
      </w: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 products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
    <w:p w14:paraId="6C77917C"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const</w:t>
      </w:r>
      <w:r w:rsidRPr="00D270FF">
        <w:rPr>
          <w:rStyle w:val="HTMLCode"/>
          <w:rFonts w:ascii="Consolas" w:eastAsiaTheme="majorEastAsia" w:hAnsi="Consolas"/>
          <w:sz w:val="23"/>
          <w:szCs w:val="23"/>
        </w:rPr>
        <w:t xml:space="preserve"> soldoutProducts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useMemo</w:t>
      </w:r>
      <w:r w:rsidRPr="00D270FF">
        <w:rPr>
          <w:rStyle w:val="HTMLCode"/>
          <w:rFonts w:ascii="Consolas" w:eastAsiaTheme="majorEastAsia" w:hAnsi="Consolas"/>
          <w:sz w:val="23"/>
          <w:szCs w:val="23"/>
        </w:rPr>
        <w:t>(</w:t>
      </w:r>
    </w:p>
    <w:p w14:paraId="42153D01"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products.</w:t>
      </w:r>
      <w:r w:rsidRPr="00D270FF">
        <w:rPr>
          <w:rStyle w:val="HTMLCode"/>
          <w:rFonts w:ascii="Consolas" w:eastAsiaTheme="majorEastAsia" w:hAnsi="Consolas"/>
          <w:color w:val="24292E"/>
          <w:sz w:val="23"/>
          <w:szCs w:val="23"/>
        </w:rPr>
        <w:t>filter</w:t>
      </w:r>
      <w:r w:rsidRPr="00D270FF">
        <w:rPr>
          <w:rStyle w:val="HTMLCode"/>
          <w:rFonts w:ascii="Consolas" w:eastAsiaTheme="majorEastAsia" w:hAnsi="Consolas"/>
          <w:sz w:val="23"/>
          <w:szCs w:val="23"/>
        </w:rPr>
        <w:t xml:space="preserve">(x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x.isSoldout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true</w:t>
      </w:r>
      <w:r w:rsidRPr="00D270FF">
        <w:rPr>
          <w:rStyle w:val="HTMLCode"/>
          <w:rFonts w:ascii="Consolas" w:eastAsiaTheme="majorEastAsia" w:hAnsi="Consolas"/>
          <w:sz w:val="23"/>
          <w:szCs w:val="23"/>
        </w:rPr>
        <w:t xml:space="preserve">),    [products] </w:t>
      </w:r>
    </w:p>
    <w:p w14:paraId="43D22C0D"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lastRenderedPageBreak/>
        <w:t xml:space="preserve">  );</w:t>
      </w:r>
    </w:p>
    <w:p w14:paraId="70F0BCA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w:t>
      </w:r>
    </w:p>
    <w:p w14:paraId="5E82028C" w14:textId="77777777" w:rsidR="00990932" w:rsidRDefault="00990932" w:rsidP="00990932">
      <w:pPr>
        <w:pStyle w:val="Nidungvnbn"/>
        <w:rPr>
          <w:lang w:eastAsia="vi-VN"/>
        </w:rPr>
      </w:pPr>
      <w:r w:rsidRPr="00B44A0A">
        <w:t>Trong đó ở component NotUsingMemo</w:t>
      </w:r>
      <w:r>
        <w:t xml:space="preserve"> mỗi khi component được render thì </w:t>
      </w:r>
      <w:r w:rsidRPr="00B44A0A">
        <w:rPr>
          <w:lang w:eastAsia="vi-VN"/>
        </w:rPr>
        <w:t>soldoutProducts</w:t>
      </w:r>
      <w:r>
        <w:rPr>
          <w:lang w:eastAsia="vi-VN"/>
        </w:rPr>
        <w:t xml:space="preserve"> sẽ được thực khi lại. Điều này dẫn đến việc phải tính toán lại cả những trường hợp đầu vào và đầu ra không thay đổi. Nếu việc tính toán là 1 hàm nặng tốn nhiều thời gian vậy sẽ gay ảnh hưởng đến trải nghiệp người dùng</w:t>
      </w:r>
    </w:p>
    <w:p w14:paraId="3CA89165" w14:textId="77777777" w:rsidR="00990932" w:rsidRDefault="00990932" w:rsidP="00990932">
      <w:pPr>
        <w:pStyle w:val="Nidungvnbn"/>
        <w:rPr>
          <w:lang w:eastAsia="vi-VN"/>
        </w:rPr>
      </w:pPr>
      <w:r>
        <w:rPr>
          <w:lang w:eastAsia="vi-VN"/>
        </w:rPr>
        <w:t xml:space="preserve">Trong khi đó ở component UsingMemo </w:t>
      </w:r>
      <w:r w:rsidRPr="00B44A0A">
        <w:rPr>
          <w:lang w:eastAsia="vi-VN"/>
        </w:rPr>
        <w:t>soldoutProducts</w:t>
      </w:r>
      <w:r>
        <w:rPr>
          <w:lang w:eastAsia="vi-VN"/>
        </w:rPr>
        <w:t xml:space="preserve">  sẽ chỉ được tính toán lại nếu như products (tham số truyền vào ở tham số thứ 2 của hàm useMemo) thay đổi. Nó giúp ta loại bỏ được các trường hợp đầu vào không thay đổi, giúp giảm tải việc tính toán </w:t>
      </w:r>
    </w:p>
    <w:p w14:paraId="29DEB60C" w14:textId="77777777" w:rsidR="00990932" w:rsidRDefault="00990932" w:rsidP="004150CD">
      <w:pPr>
        <w:pStyle w:val="Nidungvnbn"/>
        <w:numPr>
          <w:ilvl w:val="0"/>
          <w:numId w:val="19"/>
        </w:numPr>
        <w:rPr>
          <w:lang w:eastAsia="vi-VN"/>
        </w:rPr>
      </w:pPr>
      <w:bookmarkStart w:id="36" w:name="_Toc117801016"/>
      <w:r>
        <w:rPr>
          <w:lang w:eastAsia="vi-VN"/>
        </w:rPr>
        <w:t>useCallback</w:t>
      </w:r>
      <w:bookmarkEnd w:id="36"/>
    </w:p>
    <w:p w14:paraId="5FFAA27B" w14:textId="77777777" w:rsidR="00990932" w:rsidRPr="009C76E0" w:rsidRDefault="00990932" w:rsidP="00990932">
      <w:pPr>
        <w:pStyle w:val="Nidungvnbn"/>
        <w:rPr>
          <w:lang w:eastAsia="vi-VN"/>
        </w:rPr>
      </w:pPr>
      <w:r>
        <w:rPr>
          <w:shd w:val="clear" w:color="auto" w:fill="FFFFFF"/>
        </w:rPr>
        <w:t>useCallback có nhiệm vụ tương tự như useMemo nhưng khác ở chỗ function truyền vào useMemo bắt buộc phải ở trong quá trình render trong khi đối với useCallback đó lại là function callback của 1 event nào đó như là onClick chẳng hạn. </w:t>
      </w:r>
    </w:p>
    <w:p w14:paraId="2D382466" w14:textId="77777777" w:rsidR="00990932" w:rsidRDefault="00990932" w:rsidP="004150CD">
      <w:pPr>
        <w:pStyle w:val="Nidungvnbn"/>
        <w:numPr>
          <w:ilvl w:val="0"/>
          <w:numId w:val="19"/>
        </w:numPr>
      </w:pPr>
      <w:bookmarkStart w:id="37" w:name="_Toc117801017"/>
      <w:r>
        <w:t>useContext</w:t>
      </w:r>
      <w:bookmarkEnd w:id="37"/>
    </w:p>
    <w:p w14:paraId="5DD91D1E" w14:textId="77777777" w:rsidR="00990932" w:rsidRDefault="00990932" w:rsidP="00990932">
      <w:pPr>
        <w:pStyle w:val="Nidungvnbn"/>
      </w:pPr>
      <w:r w:rsidRPr="0086006E">
        <w:t>Như đã nói ở trên dòng dữ liệu trong react chỉ đi 1 chiều từ cha xuống con vậy làm sao để truyền props từ con lên cha hoặc giữa các component con với nhau. Để giải quyết được vấn đề này, bạn có thể tạo một context để thêm những shared state và sau đó component nào cần thì bạn gọi context đó ra xài, không cần phải truyền từ cha xuống con nữa. Nó cũng giống như biến global được chia sẻ và sử dụng ở nhiều nơi, nhưng context được quản lí tốt hơn để maintain code dễ hơn.</w:t>
      </w:r>
    </w:p>
    <w:p w14:paraId="6D3EED59" w14:textId="77777777" w:rsidR="00990932" w:rsidRDefault="00990932" w:rsidP="00990932">
      <w:pPr>
        <w:pStyle w:val="Nidungvnbn"/>
      </w:pPr>
      <w:r>
        <w:t>Ví dụ sử dụng context:</w:t>
      </w:r>
    </w:p>
    <w:p w14:paraId="5B382121"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22246D4A" w14:textId="2B183864"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import React from 'react';</w:t>
      </w:r>
    </w:p>
    <w:p w14:paraId="6A81706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02C1BB9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const ExampleContext = React.createContext();</w:t>
      </w:r>
    </w:p>
    <w:p w14:paraId="5D46751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73068FAE"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const App = () =&gt; {</w:t>
      </w:r>
    </w:p>
    <w:p w14:paraId="5DC2EA04"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return (</w:t>
      </w:r>
    </w:p>
    <w:p w14:paraId="1998733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&lt;ExampleContext.Provider value={{ color: 'red' }}&gt;</w:t>
      </w:r>
    </w:p>
    <w:p w14:paraId="0888138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 className='App'&gt;</w:t>
      </w:r>
    </w:p>
    <w:p w14:paraId="67626ED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&lt;ChildComponent /&gt;</w:t>
      </w:r>
    </w:p>
    <w:p w14:paraId="46425863"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&lt;/div&gt;</w:t>
      </w:r>
    </w:p>
    <w:p w14:paraId="7A45AF9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&lt;/ExampleContext.Provider&gt;</w:t>
      </w:r>
    </w:p>
    <w:p w14:paraId="5E6E4E0E"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
    <w:p w14:paraId="48B5686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w:t>
      </w:r>
    </w:p>
    <w:p w14:paraId="7272C773"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385A820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const ChildComponent = () =&gt; {</w:t>
      </w:r>
    </w:p>
    <w:p w14:paraId="033B657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const { color } = React.useContext(ExampleContext);</w:t>
      </w:r>
    </w:p>
    <w:p w14:paraId="18B06A0A"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42E0B303"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return &lt;p style={{ color }}&gt;This text is {color}&lt;/p&gt;;</w:t>
      </w:r>
    </w:p>
    <w:p w14:paraId="41405F7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w:t>
      </w:r>
    </w:p>
    <w:p w14:paraId="5D9B4F3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eastAsiaTheme="majorEastAsia" w:hAnsi="Consolas"/>
          <w:color w:val="24292E"/>
          <w:sz w:val="23"/>
          <w:szCs w:val="23"/>
        </w:rPr>
        <w:t>export default App;</w:t>
      </w:r>
    </w:p>
    <w:p w14:paraId="2A3ADBE8" w14:textId="77777777" w:rsidR="00990932" w:rsidRDefault="00990932" w:rsidP="00990932">
      <w:r>
        <w:br w:type="page"/>
      </w:r>
    </w:p>
    <w:p w14:paraId="2F130E7A" w14:textId="77777777" w:rsidR="00990932" w:rsidRDefault="00990932" w:rsidP="00990932">
      <w:pPr>
        <w:pStyle w:val="Nidungvnbn"/>
      </w:pPr>
      <w:r>
        <w:lastRenderedPageBreak/>
        <w:t>Đầu tiên chúng ta sẽ định nghĩa 1 context:</w:t>
      </w:r>
    </w:p>
    <w:p w14:paraId="091F24D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const ExampleContext = React.createContext();</w:t>
      </w:r>
    </w:p>
    <w:p w14:paraId="0AD4AFF0" w14:textId="77777777" w:rsidR="00990932" w:rsidRDefault="00990932" w:rsidP="00990932">
      <w:pPr>
        <w:pStyle w:val="Nidungvnbn"/>
      </w:pPr>
      <w:r>
        <w:t>Sau đó bao bọc toàn bộ thành phần DOM của component bằng thẻ Provider, đồng thời truyền giá trị mà mình muốn chia sẻ đến các component khác</w:t>
      </w:r>
    </w:p>
    <w:p w14:paraId="1C6E324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&lt;ExampleContext.Provider value={{ color: 'red' }}&gt;</w:t>
      </w:r>
    </w:p>
    <w:p w14:paraId="4A8B881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 className="App"&gt;</w:t>
      </w:r>
    </w:p>
    <w:p w14:paraId="65F099F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&lt;ChildComponent /&gt;</w:t>
      </w:r>
    </w:p>
    <w:p w14:paraId="5A4FA11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&lt;/div&gt;</w:t>
      </w:r>
    </w:p>
    <w:p w14:paraId="3BE42C6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&lt;/ExampleContext.Provider&gt;</w:t>
      </w:r>
    </w:p>
    <w:p w14:paraId="3B88299C" w14:textId="77777777" w:rsidR="00990932" w:rsidRDefault="00990932" w:rsidP="00990932">
      <w:pPr>
        <w:pStyle w:val="Nidungvnbn"/>
      </w:pPr>
      <w:r>
        <w:t>Như vậy là chúng ta đã có thể sử dụng context đó trong các component con thông qua useContext:</w:t>
      </w:r>
    </w:p>
    <w:p w14:paraId="71B1165E"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const ChildComponent = () =&gt; {</w:t>
      </w:r>
    </w:p>
    <w:p w14:paraId="31B4060A"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const { color } = React.useContext(ExampleContext);</w:t>
      </w:r>
    </w:p>
    <w:p w14:paraId="62588B11"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79DBF86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return &lt;p style={{ color }}&gt;This text is {color}&lt;/p&gt;;</w:t>
      </w:r>
    </w:p>
    <w:p w14:paraId="06D61AA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eastAsiaTheme="majorEastAsia" w:hAnsi="Consolas"/>
          <w:color w:val="24292E"/>
          <w:sz w:val="23"/>
          <w:szCs w:val="23"/>
        </w:rPr>
        <w:t>};</w:t>
      </w:r>
    </w:p>
    <w:p w14:paraId="5EC872C5" w14:textId="77777777" w:rsidR="00990932" w:rsidRDefault="00990932" w:rsidP="00990932">
      <w:pPr>
        <w:pStyle w:val="Nidungvnbn"/>
      </w:pPr>
      <w:r>
        <w:t xml:space="preserve">Ngoài ra value của hàm Provider còn có thể chưa các function </w:t>
      </w:r>
    </w:p>
    <w:p w14:paraId="4AE7D911" w14:textId="77777777" w:rsidR="00990932" w:rsidRDefault="00990932" w:rsidP="004150CD">
      <w:pPr>
        <w:pStyle w:val="Nidungvnbn"/>
        <w:numPr>
          <w:ilvl w:val="0"/>
          <w:numId w:val="19"/>
        </w:numPr>
      </w:pPr>
      <w:bookmarkStart w:id="38" w:name="_Toc117801018"/>
      <w:r>
        <w:t>Các hook khác và custom hook</w:t>
      </w:r>
      <w:bookmarkEnd w:id="38"/>
    </w:p>
    <w:p w14:paraId="3B7F316D" w14:textId="77777777" w:rsidR="00990932" w:rsidRDefault="00990932" w:rsidP="00990932">
      <w:pPr>
        <w:pStyle w:val="Nidungvnbn"/>
      </w:pPr>
      <w:r>
        <w:t xml:space="preserve">Ngoài ra chúng ta còn rất nhiều cái hook khác được định nghĩa sẳn bởi React mà các bạn có thể đọc thêm ở trên trang chủ của React hoặc chúng ta có thể tự viết hook cho </w:t>
      </w:r>
      <w:r>
        <w:lastRenderedPageBreak/>
        <w:t xml:space="preserve">mình trong trường hợp cái logic đó lập lại ở các component khác nhau. Các hàm hook luôn được bắt đầu với use (vd: </w:t>
      </w:r>
      <w:r w:rsidRPr="00290F83">
        <w:t>useFetch</w:t>
      </w:r>
      <w:r>
        <w:t>). Ví dụ:</w:t>
      </w:r>
    </w:p>
    <w:p w14:paraId="1997EAAE"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import { useState, useEffect } from "react";</w:t>
      </w:r>
    </w:p>
    <w:p w14:paraId="7412E502"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13E868BA"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const useFetch = (url) =&gt; {</w:t>
      </w:r>
    </w:p>
    <w:p w14:paraId="560669BB"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const [data, setData] = useState(null);</w:t>
      </w:r>
    </w:p>
    <w:p w14:paraId="4F1313AF"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29E6F7DE"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useEffect(() =&gt; {</w:t>
      </w:r>
    </w:p>
    <w:p w14:paraId="1CBFCA94"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fetch(url)</w:t>
      </w:r>
    </w:p>
    <w:p w14:paraId="04CB5BD2"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.then((res) =&gt; res.json())</w:t>
      </w:r>
    </w:p>
    <w:p w14:paraId="088E48C8"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.then((data) =&gt; setData(data));</w:t>
      </w:r>
    </w:p>
    <w:p w14:paraId="558ACAB1"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 [url]);</w:t>
      </w:r>
    </w:p>
    <w:p w14:paraId="488EBE51"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27281759"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return [data];</w:t>
      </w:r>
    </w:p>
    <w:p w14:paraId="481476B7"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w:t>
      </w:r>
    </w:p>
    <w:p w14:paraId="541B2BF6"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31726245"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export default useFetch;</w:t>
      </w:r>
    </w:p>
    <w:p w14:paraId="0C30CC1C" w14:textId="77777777" w:rsidR="00990932" w:rsidRPr="00290F83" w:rsidRDefault="00990932" w:rsidP="00990932">
      <w:pPr>
        <w:pStyle w:val="Nidungvnbn"/>
      </w:pPr>
      <w:r>
        <w:t xml:space="preserve">Trong ví dụ trên ta tạo sử dụng hook </w:t>
      </w:r>
      <w:r w:rsidRPr="00290F83">
        <w:t>useFetch</w:t>
      </w:r>
      <w:r>
        <w:t xml:space="preserve"> để lấy dữ liệu từ data. Hàm useFetch nhận vào url và trả về data và sẽ gọi api mỗi khi url thay đổi (ứng dụng useEffect đã giới thiệu ở trên). Sau đó chúng ta có thể sử dụng </w:t>
      </w:r>
      <w:r w:rsidRPr="00290F83">
        <w:t>useFetch như các hook khác</w:t>
      </w:r>
      <w:r>
        <w:rPr>
          <w:rStyle w:val="HTMLCode"/>
          <w:rFonts w:ascii="Consolas" w:eastAsiaTheme="majorEastAsia" w:hAnsi="Consolas"/>
          <w:color w:val="24292E"/>
          <w:sz w:val="23"/>
          <w:szCs w:val="23"/>
        </w:rPr>
        <w:t xml:space="preserve"> </w:t>
      </w:r>
    </w:p>
    <w:p w14:paraId="7E5992BC"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4712F5E2" w14:textId="4CB607E4"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lastRenderedPageBreak/>
        <w:t>import useFetch from "./useFetch";</w:t>
      </w:r>
    </w:p>
    <w:p w14:paraId="3D6FC348"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03A37561"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const Home = () =&gt; {</w:t>
      </w:r>
    </w:p>
    <w:p w14:paraId="30DAC402"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const [data] = useFetch("https://jsonplaceholder.typicode.com/todos");</w:t>
      </w:r>
    </w:p>
    <w:p w14:paraId="539E5C4A"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7D475B5F"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return (</w:t>
      </w:r>
    </w:p>
    <w:p w14:paraId="35893935"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&lt;&gt;</w:t>
      </w:r>
    </w:p>
    <w:p w14:paraId="6C647D18"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{data &amp;&amp;</w:t>
      </w:r>
    </w:p>
    <w:p w14:paraId="661FEF90"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data.map((item) =&gt; {</w:t>
      </w:r>
    </w:p>
    <w:p w14:paraId="72364C3D"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return &lt;p key={item.id}&gt;{item.title}&lt;/p&gt;;</w:t>
      </w:r>
    </w:p>
    <w:p w14:paraId="2817B3B4"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w:t>
      </w:r>
    </w:p>
    <w:p w14:paraId="3055B777"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&lt;/&gt;</w:t>
      </w:r>
    </w:p>
    <w:p w14:paraId="636C171C"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w:t>
      </w:r>
    </w:p>
    <w:p w14:paraId="44BF86EE"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w:t>
      </w:r>
    </w:p>
    <w:p w14:paraId="02A838AC" w14:textId="77777777" w:rsidR="00990932" w:rsidRDefault="00990932" w:rsidP="004150CD">
      <w:pPr>
        <w:pStyle w:val="Tiumccp2"/>
        <w:numPr>
          <w:ilvl w:val="0"/>
          <w:numId w:val="6"/>
        </w:numPr>
      </w:pPr>
      <w:bookmarkStart w:id="39" w:name="_Toc117801019"/>
      <w:bookmarkStart w:id="40" w:name="_Toc121682775"/>
      <w:r>
        <w:t>Redux</w:t>
      </w:r>
      <w:bookmarkEnd w:id="39"/>
      <w:bookmarkEnd w:id="40"/>
    </w:p>
    <w:p w14:paraId="0A92DAA8" w14:textId="77777777" w:rsidR="00990932" w:rsidRPr="00F77597" w:rsidRDefault="00990932" w:rsidP="00990932">
      <w:pPr>
        <w:pStyle w:val="Nidungvnbn"/>
      </w:pPr>
      <w:r>
        <w:rPr>
          <w:shd w:val="clear" w:color="auto" w:fill="FFFFFF"/>
        </w:rPr>
        <w:t>Redux là 1 thư viện Javascript để quản lý state của ứng dụng, thường được sử dụng với javascript framework như React.</w:t>
      </w:r>
    </w:p>
    <w:p w14:paraId="3EDB0D0A" w14:textId="77777777" w:rsidR="00990932" w:rsidRDefault="00990932" w:rsidP="00990932">
      <w:pPr>
        <w:pStyle w:val="Nidungvnbn"/>
      </w:pPr>
      <w:r>
        <w:t xml:space="preserve">Như đã đề cập bên trên dữ liệu của react chỉ truyền 1 chiều từ cha cho con. Việc truyền dữ liệu giữa con lên cha hoặc giữ các component đồng cấp rất phức tạp. Chúng ta có thể dùng useContext đã đề cập ở trên tuy nhiên useContext sẽ render lại tất cả các component nằm trong provider khi value thay đổi điều này ổn với các ứng dụng nhỏ tuy nhiên với các ứng dụng lớn việc này sẽ giảm hiện xuất của trang web. Do đó redux là 1 giải pháp quản lý state được nhiều người sử dụng khi sử dụng React. Trái với useContext, </w:t>
      </w:r>
      <w:r>
        <w:lastRenderedPageBreak/>
        <w:t>khi sử dụng Redux các component chỉ render lại những component thay đổi props hoặc state tuy nhiên việc setup Redux đòi hỏi nhiều công sức hơn là useContext.</w:t>
      </w:r>
    </w:p>
    <w:p w14:paraId="74901754" w14:textId="77777777" w:rsidR="00990932" w:rsidRDefault="00990932" w:rsidP="00990932">
      <w:pPr>
        <w:keepNext/>
        <w:jc w:val="center"/>
      </w:pPr>
      <w:r>
        <w:rPr>
          <w:noProof/>
          <w:lang w:val="vi-VN" w:eastAsia="vi-VN"/>
        </w:rPr>
        <w:drawing>
          <wp:inline distT="0" distB="0" distL="0" distR="0" wp14:anchorId="3DD94394" wp14:editId="5302608D">
            <wp:extent cx="4975860" cy="3451860"/>
            <wp:effectExtent l="0" t="0" r="0" b="0"/>
            <wp:docPr id="26" name="Picture 26"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u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5860" cy="3451860"/>
                    </a:xfrm>
                    <a:prstGeom prst="rect">
                      <a:avLst/>
                    </a:prstGeom>
                    <a:noFill/>
                    <a:ln>
                      <a:noFill/>
                    </a:ln>
                  </pic:spPr>
                </pic:pic>
              </a:graphicData>
            </a:graphic>
          </wp:inline>
        </w:drawing>
      </w:r>
    </w:p>
    <w:p w14:paraId="56DBF936" w14:textId="77777777" w:rsidR="00990932" w:rsidRDefault="00990932" w:rsidP="00990932">
      <w:pPr>
        <w:pStyle w:val="Caption"/>
      </w:pPr>
      <w:r>
        <w:t xml:space="preserve">Hình </w:t>
      </w:r>
      <w:r w:rsidR="00E673F6">
        <w:fldChar w:fldCharType="begin"/>
      </w:r>
      <w:r w:rsidR="00E673F6">
        <w:instrText xml:space="preserve"> SEQ Hình \* ARABIC </w:instrText>
      </w:r>
      <w:r w:rsidR="00E673F6">
        <w:fldChar w:fldCharType="separate"/>
      </w:r>
      <w:r>
        <w:rPr>
          <w:noProof/>
        </w:rPr>
        <w:t>1</w:t>
      </w:r>
      <w:r w:rsidR="00E673F6">
        <w:rPr>
          <w:noProof/>
        </w:rPr>
        <w:fldChar w:fldCharType="end"/>
      </w:r>
      <w:r>
        <w:t xml:space="preserve"> Mô hình hoạt động của Redux </w:t>
      </w:r>
    </w:p>
    <w:p w14:paraId="4FF464A8" w14:textId="77777777" w:rsidR="00990932" w:rsidRPr="00310AEE" w:rsidRDefault="00990932" w:rsidP="00990932"/>
    <w:p w14:paraId="6DC66B47" w14:textId="77777777" w:rsidR="00990932" w:rsidRPr="00310AEE" w:rsidRDefault="00990932" w:rsidP="00990932">
      <w:pPr>
        <w:pStyle w:val="Nidungvnbn"/>
      </w:pPr>
      <w:r w:rsidRPr="00310AEE">
        <w:t>Cái cách mà Redux hoạt động là khá đơn giản. Nó có 1 store lưu trữ toàn bộ state của app. Mỗi component có thể access trực tiếp đến state được lưu trữ thay vì phải truyền props từ component này đến component khác.</w:t>
      </w:r>
    </w:p>
    <w:p w14:paraId="700E725C" w14:textId="77777777" w:rsidR="00990932" w:rsidRPr="00F77597" w:rsidRDefault="00990932" w:rsidP="00990932">
      <w:pPr>
        <w:pStyle w:val="Nidungvnbn"/>
      </w:pPr>
      <w:r>
        <w:rPr>
          <w:shd w:val="clear" w:color="auto" w:fill="FFFFFF"/>
        </w:rPr>
        <w:t>Cơ chế hoạt động của nó được tóm gọn trong 1 sơ đồ đơn giản:</w:t>
      </w:r>
      <w:r w:rsidRPr="00F77597">
        <w:rPr>
          <w:noProof/>
          <w:lang w:eastAsia="vi-VN"/>
        </w:rPr>
        <w:t xml:space="preserve"> </w:t>
      </w:r>
    </w:p>
    <w:p w14:paraId="75461F17" w14:textId="77777777" w:rsidR="00990932" w:rsidRDefault="00990932" w:rsidP="00990932">
      <w:pPr>
        <w:keepNext/>
        <w:jc w:val="center"/>
      </w:pPr>
      <w:r>
        <w:rPr>
          <w:noProof/>
          <w:lang w:val="vi-VN" w:eastAsia="vi-VN"/>
        </w:rPr>
        <w:lastRenderedPageBreak/>
        <w:drawing>
          <wp:inline distT="0" distB="0" distL="0" distR="0" wp14:anchorId="1D3EEE9F" wp14:editId="125504BC">
            <wp:extent cx="5731510" cy="4302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dux-workflows.gif"/>
                    <pic:cNvPicPr/>
                  </pic:nvPicPr>
                  <pic:blipFill>
                    <a:blip r:embed="rId29">
                      <a:extLst>
                        <a:ext uri="{28A0092B-C50C-407E-A947-70E740481C1C}">
                          <a14:useLocalDpi xmlns:a14="http://schemas.microsoft.com/office/drawing/2010/main" val="0"/>
                        </a:ext>
                      </a:extLst>
                    </a:blip>
                    <a:stretch>
                      <a:fillRect/>
                    </a:stretch>
                  </pic:blipFill>
                  <pic:spPr>
                    <a:xfrm>
                      <a:off x="0" y="0"/>
                      <a:ext cx="5731510" cy="4302760"/>
                    </a:xfrm>
                    <a:prstGeom prst="rect">
                      <a:avLst/>
                    </a:prstGeom>
                  </pic:spPr>
                </pic:pic>
              </a:graphicData>
            </a:graphic>
          </wp:inline>
        </w:drawing>
      </w:r>
    </w:p>
    <w:p w14:paraId="1E23B64F" w14:textId="77777777" w:rsidR="00990932" w:rsidRDefault="00990932" w:rsidP="00990932">
      <w:pPr>
        <w:pStyle w:val="Caption"/>
      </w:pPr>
      <w:r>
        <w:t xml:space="preserve">Hình </w:t>
      </w:r>
      <w:r w:rsidR="00E673F6">
        <w:fldChar w:fldCharType="begin"/>
      </w:r>
      <w:r w:rsidR="00E673F6">
        <w:instrText xml:space="preserve"> SEQ Hình \* ARABIC </w:instrText>
      </w:r>
      <w:r w:rsidR="00E673F6">
        <w:fldChar w:fldCharType="separate"/>
      </w:r>
      <w:r>
        <w:rPr>
          <w:noProof/>
        </w:rPr>
        <w:t>2</w:t>
      </w:r>
      <w:r w:rsidR="00E673F6">
        <w:rPr>
          <w:noProof/>
        </w:rPr>
        <w:fldChar w:fldCharType="end"/>
      </w:r>
      <w:r>
        <w:t xml:space="preserve"> Sơ đồ hoạc động của Redux</w:t>
      </w:r>
    </w:p>
    <w:p w14:paraId="5B15BF67" w14:textId="77777777" w:rsidR="00990932" w:rsidRPr="00BA2284" w:rsidRDefault="00990932" w:rsidP="00990932">
      <w:pPr>
        <w:pStyle w:val="Nidungvnbn"/>
      </w:pPr>
      <w:r>
        <w:t>Khi người dùng tương tác với UI sẽ tạo ra 1 action action này sẽ được dispatcher gửi đến reducer (các action bất đồng bộ ví dụ như gọi api sẽ được sử lý bởi các middleware tại bước này). Reducer sẽ nhận thông tin từ action và state hiện tại và sử lý sao đó trả về một state mới. Khi state thay đổi Ui cũng sẽ cập nhật theo.</w:t>
      </w:r>
    </w:p>
    <w:p w14:paraId="6C5CAFED" w14:textId="77777777" w:rsidR="00990932" w:rsidRDefault="00990932" w:rsidP="00990932">
      <w:pPr>
        <w:pStyle w:val="Nidungvnbn"/>
      </w:pPr>
      <w:r w:rsidRPr="00F77597">
        <w:t>Thành phần chính của Redux gồm: Actions, Store, Reducers.</w:t>
      </w:r>
    </w:p>
    <w:p w14:paraId="3AD60B50" w14:textId="77777777" w:rsidR="00990932" w:rsidRPr="00CD11A7" w:rsidRDefault="00990932" w:rsidP="004150CD">
      <w:pPr>
        <w:pStyle w:val="Tiumccp3"/>
        <w:numPr>
          <w:ilvl w:val="0"/>
          <w:numId w:val="20"/>
        </w:numPr>
      </w:pPr>
      <w:bookmarkStart w:id="41" w:name="_Toc117801020"/>
      <w:bookmarkStart w:id="42" w:name="_Toc121682776"/>
      <w:r w:rsidRPr="00CD11A7">
        <w:t>Action</w:t>
      </w:r>
      <w:bookmarkEnd w:id="41"/>
      <w:bookmarkEnd w:id="42"/>
    </w:p>
    <w:p w14:paraId="407CCB69" w14:textId="77777777" w:rsidR="00990932" w:rsidRPr="00310AEE" w:rsidRDefault="00990932" w:rsidP="00990932">
      <w:pPr>
        <w:pStyle w:val="Nidungvnbn"/>
      </w:pPr>
      <w:r w:rsidRPr="00310AEE">
        <w:t>Actions đơn giản là các events. Chúng là cách mà chúng ta send data từ app đến Redux store. Những data này có thể là từ sự tương tác của user vs app, API calls hoặc cũng có thể là từ form submission.</w:t>
      </w:r>
    </w:p>
    <w:p w14:paraId="0E9462B3" w14:textId="77777777" w:rsidR="00990932" w:rsidRPr="00310AEE" w:rsidRDefault="00990932" w:rsidP="00990932">
      <w:pPr>
        <w:pStyle w:val="Nidungvnbn"/>
      </w:pPr>
      <w:r w:rsidRPr="00310AEE">
        <w:lastRenderedPageBreak/>
        <w:t>Actions được gửi bằng cách sử dụng store.dispatch() method, chúng phải có một type property để biểu lộ loại action để thực hiện. Chúng cũng phải có một payload chứa thông tin. Actions được tạo thông qua một action creator. Ví dụ:</w:t>
      </w:r>
    </w:p>
    <w:p w14:paraId="6D9B218D"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Fonts w:eastAsiaTheme="majorEastAsia"/>
        </w:rPr>
        <w:t xml:space="preserve">   </w:t>
      </w:r>
      <w:r w:rsidRPr="00310AEE">
        <w:rPr>
          <w:rStyle w:val="HTMLCode"/>
          <w:rFonts w:ascii="Consolas" w:eastAsiaTheme="majorEastAsia" w:hAnsi="Consolas"/>
          <w:color w:val="24292E"/>
          <w:sz w:val="23"/>
          <w:szCs w:val="23"/>
        </w:rPr>
        <w:t>const setLoginStatus = (name, password) =&gt; {</w:t>
      </w:r>
    </w:p>
    <w:p w14:paraId="736304B9"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return {</w:t>
      </w:r>
    </w:p>
    <w:p w14:paraId="38B919A1"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type: "LOGIN",</w:t>
      </w:r>
    </w:p>
    <w:p w14:paraId="30190909"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payload: {</w:t>
      </w:r>
    </w:p>
    <w:p w14:paraId="4B7C660D"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username: "foo",</w:t>
      </w:r>
    </w:p>
    <w:p w14:paraId="7E63DB02"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password: "bar"</w:t>
      </w:r>
    </w:p>
    <w:p w14:paraId="57D5D735"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w:t>
      </w:r>
    </w:p>
    <w:p w14:paraId="41ADF348"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w:t>
      </w:r>
    </w:p>
    <w:p w14:paraId="495AE1A1"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w:t>
      </w:r>
    </w:p>
    <w:p w14:paraId="3E8EBA7A" w14:textId="77777777" w:rsidR="00990932" w:rsidRPr="00310AEE" w:rsidRDefault="00990932" w:rsidP="00990932">
      <w:pPr>
        <w:pStyle w:val="Nidungvnbn"/>
      </w:pPr>
      <w:r>
        <w:t xml:space="preserve">Trong đó </w:t>
      </w:r>
      <w:r w:rsidRPr="00310AEE">
        <w:t>setLoginStatus</w:t>
      </w:r>
      <w:r>
        <w:t xml:space="preserve"> là tên của action (function) sẽ được gọi trong hàm dispatch. </w:t>
      </w:r>
      <w:r w:rsidRPr="00310AEE">
        <w:t>setLoginStatus trả về 1 object gồm type để reducer nhận biết phải thực hiện hành động nào và payload để truyền data xuống reducer</w:t>
      </w:r>
    </w:p>
    <w:p w14:paraId="04949DC2" w14:textId="77777777" w:rsidR="00990932" w:rsidRPr="00CD11A7" w:rsidRDefault="00990932" w:rsidP="004150CD">
      <w:pPr>
        <w:pStyle w:val="Tiumccp3"/>
        <w:numPr>
          <w:ilvl w:val="0"/>
          <w:numId w:val="20"/>
        </w:numPr>
        <w:rPr>
          <w:b/>
        </w:rPr>
      </w:pPr>
      <w:bookmarkStart w:id="43" w:name="_Toc117801021"/>
      <w:bookmarkStart w:id="44" w:name="_Toc121682777"/>
      <w:r w:rsidRPr="00CD11A7">
        <w:rPr>
          <w:rStyle w:val="Strong"/>
          <w:b w:val="0"/>
        </w:rPr>
        <w:t>Reducers</w:t>
      </w:r>
      <w:bookmarkEnd w:id="43"/>
      <w:bookmarkEnd w:id="44"/>
    </w:p>
    <w:p w14:paraId="5474E13C" w14:textId="77777777" w:rsidR="00990932" w:rsidRDefault="00990932" w:rsidP="00990932">
      <w:pPr>
        <w:pStyle w:val="Nidungvnbn"/>
      </w:pPr>
      <w:r>
        <w:t xml:space="preserve">Reducers là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 </w:t>
      </w:r>
      <w:r w:rsidRPr="00310AEE">
        <w:t>1 reducer tương đương với 1 state nhưng kèm theo các mô tả state sẽ thay đổi như thế nào khi các action khác nhau được gọi.</w:t>
      </w:r>
      <w:r>
        <w:t xml:space="preserve"> Ví dụ:</w:t>
      </w:r>
    </w:p>
    <w:p w14:paraId="72931DD9"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22F198C2" w14:textId="79C41629"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color w:val="24292E"/>
          <w:sz w:val="23"/>
          <w:szCs w:val="23"/>
        </w:rPr>
        <w:lastRenderedPageBreak/>
        <w:t>export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default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function</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counterApp</w:t>
      </w:r>
      <w:r w:rsidRPr="00310AEE">
        <w:rPr>
          <w:rStyle w:val="HTMLCode"/>
          <w:rFonts w:ascii="Consolas" w:eastAsiaTheme="majorEastAsia" w:hAnsi="Consolas"/>
          <w:sz w:val="23"/>
          <w:szCs w:val="23"/>
        </w:rPr>
        <w:t xml:space="preserve"> (state </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initialState, action) {</w:t>
      </w:r>
    </w:p>
    <w:p w14:paraId="297E1BC7"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switch</w:t>
      </w:r>
      <w:r w:rsidRPr="00310AEE">
        <w:rPr>
          <w:rStyle w:val="HTMLCode"/>
          <w:rFonts w:ascii="Consolas" w:eastAsiaTheme="majorEastAsia" w:hAnsi="Consolas"/>
          <w:sz w:val="23"/>
          <w:szCs w:val="23"/>
        </w:rPr>
        <w:t xml:space="preserve"> (action.type) {</w:t>
      </w:r>
    </w:p>
    <w:p w14:paraId="65FC57D7"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case</w:t>
      </w:r>
      <w:r w:rsidRPr="00310AEE">
        <w:rPr>
          <w:rStyle w:val="HTMLCode"/>
          <w:rFonts w:ascii="Consolas" w:eastAsiaTheme="majorEastAsia" w:hAnsi="Consolas"/>
          <w:sz w:val="23"/>
          <w:szCs w:val="23"/>
        </w:rPr>
        <w:t xml:space="preserve"> INCREASE</w:t>
      </w:r>
      <w:r w:rsidRPr="00310AEE">
        <w:rPr>
          <w:rStyle w:val="HTMLCode"/>
          <w:rFonts w:ascii="Consolas" w:eastAsiaTheme="majorEastAsia" w:hAnsi="Consolas"/>
          <w:color w:val="24292E"/>
          <w:sz w:val="23"/>
          <w:szCs w:val="23"/>
        </w:rPr>
        <w:t>:</w:t>
      </w:r>
    </w:p>
    <w:p w14:paraId="1CC2B5F0"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return</w:t>
      </w:r>
      <w:r w:rsidRPr="00310AEE">
        <w:rPr>
          <w:rStyle w:val="HTMLCode"/>
          <w:rFonts w:ascii="Consolas" w:eastAsiaTheme="majorEastAsia" w:hAnsi="Consolas"/>
          <w:sz w:val="23"/>
          <w:szCs w:val="23"/>
        </w:rPr>
        <w:t xml:space="preserve"> {</w:t>
      </w:r>
    </w:p>
    <w:p w14:paraId="74CA8210"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increase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state.increase,</w:t>
      </w:r>
    </w:p>
    <w:p w14:paraId="17ECA3C4"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decrease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state.decrease</w:t>
      </w:r>
    </w:p>
    <w:p w14:paraId="6C5344BB"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p>
    <w:p w14:paraId="5180B26B"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case</w:t>
      </w:r>
      <w:r w:rsidRPr="00310AEE">
        <w:rPr>
          <w:rStyle w:val="HTMLCode"/>
          <w:rFonts w:ascii="Consolas" w:eastAsiaTheme="majorEastAsia" w:hAnsi="Consolas"/>
          <w:sz w:val="23"/>
          <w:szCs w:val="23"/>
        </w:rPr>
        <w:t xml:space="preserve"> DECREASE</w:t>
      </w:r>
      <w:r w:rsidRPr="00310AEE">
        <w:rPr>
          <w:rStyle w:val="HTMLCode"/>
          <w:rFonts w:ascii="Consolas" w:eastAsiaTheme="majorEastAsia" w:hAnsi="Consolas"/>
          <w:color w:val="24292E"/>
          <w:sz w:val="23"/>
          <w:szCs w:val="23"/>
        </w:rPr>
        <w:t>:</w:t>
      </w:r>
    </w:p>
    <w:p w14:paraId="51498FB5"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return</w:t>
      </w:r>
      <w:r w:rsidRPr="00310AEE">
        <w:rPr>
          <w:rStyle w:val="HTMLCode"/>
          <w:rFonts w:ascii="Consolas" w:eastAsiaTheme="majorEastAsia" w:hAnsi="Consolas"/>
          <w:sz w:val="23"/>
          <w:szCs w:val="23"/>
        </w:rPr>
        <w:t xml:space="preserve"> {</w:t>
      </w:r>
    </w:p>
    <w:p w14:paraId="0E1AEE9F"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increase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state.increase,</w:t>
      </w:r>
    </w:p>
    <w:p w14:paraId="3A40F166"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decrease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state.decrease</w:t>
      </w:r>
    </w:p>
    <w:p w14:paraId="6879B343"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p>
    <w:p w14:paraId="1FDF100C"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default:</w:t>
      </w:r>
    </w:p>
    <w:p w14:paraId="4B7755C1"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return</w:t>
      </w:r>
      <w:r w:rsidRPr="00310AEE">
        <w:rPr>
          <w:rStyle w:val="HTMLCode"/>
          <w:rFonts w:ascii="Consolas" w:eastAsiaTheme="majorEastAsia" w:hAnsi="Consolas"/>
          <w:sz w:val="23"/>
          <w:szCs w:val="23"/>
        </w:rPr>
        <w:t xml:space="preserve"> state</w:t>
      </w:r>
    </w:p>
    <w:p w14:paraId="3C21AC33"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p>
    <w:p w14:paraId="72D7E742"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sz w:val="23"/>
          <w:szCs w:val="23"/>
        </w:rPr>
        <w:t>}</w:t>
      </w:r>
    </w:p>
    <w:p w14:paraId="5FCFBACC" w14:textId="77777777" w:rsidR="00990932" w:rsidRDefault="00990932" w:rsidP="00990932">
      <w:pPr>
        <w:pStyle w:val="Nidungvnbn"/>
        <w:rPr>
          <w:lang w:eastAsia="vi-VN"/>
        </w:rPr>
      </w:pPr>
      <w:r>
        <w:t xml:space="preserve">Trong đó counterApp là tên của reducer. Trong 1 ứng  dụng có thể có nhiều reducer. Mỗi reducer có 1 tên khác nhau. Reducer nhận vào 2 tham số là state với giá trị default là </w:t>
      </w:r>
      <w:r w:rsidRPr="00310AEE">
        <w:rPr>
          <w:lang w:eastAsia="vi-VN"/>
        </w:rPr>
        <w:t>initialState</w:t>
      </w:r>
      <w:r>
        <w:rPr>
          <w:lang w:eastAsia="vi-VN"/>
        </w:rPr>
        <w:t xml:space="preserve"> (giá trị khởi tạo của state) và 1 action </w:t>
      </w:r>
    </w:p>
    <w:p w14:paraId="3F3E0CA2" w14:textId="77777777" w:rsidR="00990932" w:rsidRDefault="00990932" w:rsidP="00990932">
      <w:pPr>
        <w:pStyle w:val="Nidungvnbn"/>
        <w:rPr>
          <w:lang w:eastAsia="vi-VN"/>
        </w:rPr>
      </w:pPr>
      <w:r>
        <w:rPr>
          <w:lang w:eastAsia="vi-VN"/>
        </w:rPr>
        <w:t>Reducer sẽ dựa theo action type để thay đổi state với payload (nếu có) và trả về state mới. Lưu ý state mới phải là object mới nếu không Redux sẽ không thể cập nhật lại UI</w:t>
      </w:r>
    </w:p>
    <w:p w14:paraId="1EE337E4" w14:textId="77777777" w:rsidR="00135101" w:rsidRDefault="00135101">
      <w:pPr>
        <w:spacing w:after="200" w:line="276" w:lineRule="auto"/>
        <w:rPr>
          <w:b/>
          <w:i/>
          <w:sz w:val="28"/>
          <w:szCs w:val="26"/>
          <w:lang w:eastAsia="vi-VN"/>
        </w:rPr>
      </w:pPr>
      <w:bookmarkStart w:id="45" w:name="_Toc117801022"/>
      <w:r>
        <w:rPr>
          <w:lang w:eastAsia="vi-VN"/>
        </w:rPr>
        <w:br w:type="page"/>
      </w:r>
    </w:p>
    <w:p w14:paraId="4A778B9A" w14:textId="08862FC4" w:rsidR="00990932" w:rsidRDefault="00990932" w:rsidP="004150CD">
      <w:pPr>
        <w:pStyle w:val="Tiumccp3"/>
        <w:numPr>
          <w:ilvl w:val="0"/>
          <w:numId w:val="20"/>
        </w:numPr>
        <w:rPr>
          <w:lang w:eastAsia="vi-VN"/>
        </w:rPr>
      </w:pPr>
      <w:bookmarkStart w:id="46" w:name="_Toc121682778"/>
      <w:r>
        <w:rPr>
          <w:lang w:eastAsia="vi-VN"/>
        </w:rPr>
        <w:lastRenderedPageBreak/>
        <w:t>Store</w:t>
      </w:r>
      <w:bookmarkEnd w:id="45"/>
      <w:bookmarkEnd w:id="46"/>
    </w:p>
    <w:p w14:paraId="67336A3C" w14:textId="77777777" w:rsidR="00990932" w:rsidRDefault="00990932" w:rsidP="00135101">
      <w:pPr>
        <w:pStyle w:val="Nidungvnbn"/>
        <w:rPr>
          <w:shd w:val="clear" w:color="auto" w:fill="FFFFFF"/>
        </w:rPr>
      </w:pPr>
      <w:r>
        <w:rPr>
          <w:shd w:val="clear" w:color="auto" w:fill="FFFFFF"/>
        </w:rPr>
        <w:t>Store là nơi lưu trạng thái của ứng dụng và chỉ có duy nhất một Store trong bất kỳ một chương trình ứng dụng Redux nào. Nhiệm vụ của store chính là quản lý, access các state được lưu, update state thông qua dispatch, cho phép truy cập state thông qua Getstate và đăng ký hoặc hủy đăng ký các listeners thông qua helper methods.</w:t>
      </w:r>
    </w:p>
    <w:p w14:paraId="3A7F7117" w14:textId="53DC6B3D" w:rsidR="00990932" w:rsidRPr="00CD11A7" w:rsidRDefault="00990932" w:rsidP="004150CD">
      <w:pPr>
        <w:pStyle w:val="Tiumccp3"/>
        <w:numPr>
          <w:ilvl w:val="0"/>
          <w:numId w:val="16"/>
        </w:numPr>
      </w:pPr>
      <w:bookmarkStart w:id="47" w:name="_Toc117801023"/>
      <w:bookmarkStart w:id="48" w:name="_Toc121682779"/>
      <w:r w:rsidRPr="00CD11A7">
        <w:t>Sử dụng Redux</w:t>
      </w:r>
      <w:bookmarkEnd w:id="47"/>
      <w:bookmarkEnd w:id="48"/>
    </w:p>
    <w:p w14:paraId="46224B68" w14:textId="77777777" w:rsidR="00990932" w:rsidRPr="00260D9D" w:rsidRDefault="00990932" w:rsidP="00135101">
      <w:pPr>
        <w:pStyle w:val="Nidungvnbn"/>
      </w:pPr>
      <w:r w:rsidRPr="00260D9D">
        <w:t>Sử dụng useSelector của react-redux để lấy state counter từ store.</w:t>
      </w:r>
    </w:p>
    <w:p w14:paraId="2CB3BCA2" w14:textId="77777777" w:rsidR="00990932" w:rsidRDefault="00990932" w:rsidP="00135101">
      <w:pPr>
        <w:pStyle w:val="Nidungvnbn"/>
      </w:pPr>
      <w:r w:rsidRPr="00260D9D">
        <w:t>Sử dụng useDispatch để trả về function dispatch</w:t>
      </w:r>
      <w:r>
        <w:t xml:space="preserve">, </w:t>
      </w:r>
      <w:r w:rsidRPr="00260D9D">
        <w:t>truyền increment và decrement vào dispatch để gọi 2 action này</w:t>
      </w:r>
    </w:p>
    <w:p w14:paraId="06586341" w14:textId="77777777" w:rsidR="00990932" w:rsidRPr="00D84145" w:rsidRDefault="00990932" w:rsidP="004150CD">
      <w:pPr>
        <w:pStyle w:val="Tiumccp3"/>
        <w:numPr>
          <w:ilvl w:val="0"/>
          <w:numId w:val="16"/>
        </w:numPr>
      </w:pPr>
      <w:bookmarkStart w:id="49" w:name="_Toc117801024"/>
      <w:bookmarkStart w:id="50" w:name="_Toc121682780"/>
      <w:r w:rsidRPr="00D84145">
        <w:rPr>
          <w:rStyle w:val="Strong"/>
          <w:b w:val="0"/>
          <w:bCs w:val="0"/>
        </w:rPr>
        <w:t>Redux-toolkit</w:t>
      </w:r>
      <w:bookmarkEnd w:id="49"/>
      <w:bookmarkEnd w:id="50"/>
      <w:r w:rsidRPr="00D84145">
        <w:t> </w:t>
      </w:r>
    </w:p>
    <w:p w14:paraId="07E46445" w14:textId="77777777" w:rsidR="00990932" w:rsidRPr="00B421B3" w:rsidRDefault="00990932" w:rsidP="00135101">
      <w:pPr>
        <w:pStyle w:val="Nidungvnbn"/>
      </w:pPr>
      <w:r>
        <w:t>Như đã  trình bày ở trên việc setup redux khá phức tạp và tốn thời gian. R</w:t>
      </w:r>
      <w:r w:rsidRPr="00B421B3">
        <w:t>edux-toolkit là một package được sinh ra nhằm giải quyết phần lớn những vấn đề kể trên, được phát triển bởi chính chủ reduxjs team, giúp chúng ta viết code redux nhanh gọn, hoàn chỉnh theo một quy chuẩn thống nhất.</w:t>
      </w:r>
    </w:p>
    <w:p w14:paraId="5FE7729F" w14:textId="77777777" w:rsidR="00990932" w:rsidRPr="00931FE8" w:rsidRDefault="00990932" w:rsidP="004150CD">
      <w:pPr>
        <w:pStyle w:val="Nidungvnbn"/>
        <w:numPr>
          <w:ilvl w:val="0"/>
          <w:numId w:val="19"/>
        </w:numPr>
      </w:pPr>
      <w:bookmarkStart w:id="51" w:name="_Toc117801025"/>
      <w:r w:rsidRPr="00931FE8">
        <w:t>configureStore</w:t>
      </w:r>
      <w:bookmarkEnd w:id="51"/>
    </w:p>
    <w:p w14:paraId="4D252982" w14:textId="77777777" w:rsidR="00990932" w:rsidRPr="00B421B3" w:rsidRDefault="00990932" w:rsidP="00135101">
      <w:pPr>
        <w:pStyle w:val="Nidungvnbn"/>
        <w:rPr>
          <w:rStyle w:val="HTMLCode"/>
          <w:rFonts w:eastAsiaTheme="minorHAnsi" w:cstheme="minorBidi"/>
          <w:sz w:val="26"/>
          <w:szCs w:val="22"/>
        </w:rPr>
      </w:pPr>
      <w:r w:rsidRPr="00B421B3">
        <w:t>Hàm configureStore là 1 hàm của redux-toolkit giúp chung ta đơn giản việc setup store. Như ví dụ ở trên, chúng ta khởi tạo một store bằng hàm createStore của redux với tham số nhận vào là một reducer, configureStore sẽ làm điều tương tự như vậy, chúng ta sẽ khởi tạo store</w:t>
      </w:r>
      <w:r>
        <w:t> theo phương pháp sau</w:t>
      </w:r>
    </w:p>
    <w:p w14:paraId="25B641B6" w14:textId="77777777" w:rsidR="00990932" w:rsidRDefault="00990932" w:rsidP="00990932">
      <w:pPr>
        <w:rPr>
          <w:rStyle w:val="HTMLCode"/>
          <w:rFonts w:ascii="Consolas" w:eastAsiaTheme="majorEastAsia" w:hAnsi="Consolas"/>
          <w:sz w:val="23"/>
          <w:szCs w:val="23"/>
          <w:lang w:eastAsia="vi-VN"/>
        </w:rPr>
      </w:pPr>
      <w:r>
        <w:rPr>
          <w:rStyle w:val="HTMLCode"/>
          <w:rFonts w:ascii="Consolas" w:eastAsiaTheme="majorEastAsia" w:hAnsi="Consolas"/>
          <w:sz w:val="23"/>
          <w:szCs w:val="23"/>
        </w:rPr>
        <w:br w:type="page"/>
      </w:r>
    </w:p>
    <w:p w14:paraId="5C03A2A8"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lastRenderedPageBreak/>
        <w:t>import { configureStore } from '@reduxjs/toolkit';</w:t>
      </w:r>
    </w:p>
    <w:p w14:paraId="1283E212"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68849A9D"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t>const store = configureStore({</w:t>
      </w:r>
    </w:p>
    <w:p w14:paraId="422C5D37"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t xml:space="preserve">  reducer: rootReducer</w:t>
      </w:r>
    </w:p>
    <w:p w14:paraId="3B00DB33"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t>})</w:t>
      </w:r>
    </w:p>
    <w:p w14:paraId="2AE613A9" w14:textId="77777777" w:rsidR="00990932" w:rsidRPr="00B421B3" w:rsidRDefault="00990932" w:rsidP="00135101">
      <w:pPr>
        <w:pStyle w:val="Nidungvnbn"/>
      </w:pPr>
      <w:r w:rsidRPr="00B421B3">
        <w:t>Về cú pháp thì không khác nhau nhiề</w:t>
      </w:r>
      <w:r>
        <w:t xml:space="preserve">u. </w:t>
      </w:r>
      <w:r w:rsidRPr="00B421B3">
        <w:t>Tuy nhiên thay vì chỉ khởi tạo một store đơn thuần, configureStore sẽ mặc định thiết lập cho phép sử dụng redux devtool để debug và theo dõi quá trình cập nhật state cũng như thiết lập sẵn một số middleware</w:t>
      </w:r>
      <w:r>
        <w:t xml:space="preserve"> giúp thực hiện các action bất đồng bộ</w:t>
      </w:r>
      <w:r w:rsidRPr="00B421B3">
        <w:t>.</w:t>
      </w:r>
    </w:p>
    <w:p w14:paraId="578D15F5" w14:textId="77777777" w:rsidR="00990932" w:rsidRPr="00B421B3" w:rsidRDefault="00990932" w:rsidP="004150CD">
      <w:pPr>
        <w:pStyle w:val="Nidungvnbn"/>
        <w:numPr>
          <w:ilvl w:val="0"/>
          <w:numId w:val="19"/>
        </w:numPr>
      </w:pPr>
      <w:bookmarkStart w:id="52" w:name="_Toc117801026"/>
      <w:r w:rsidRPr="00B421B3">
        <w:t>createSlice</w:t>
      </w:r>
      <w:bookmarkEnd w:id="52"/>
    </w:p>
    <w:p w14:paraId="5A90307E" w14:textId="77777777" w:rsidR="00990932" w:rsidRDefault="00990932" w:rsidP="00135101">
      <w:pPr>
        <w:pStyle w:val="Nidungvnbn"/>
      </w:pPr>
      <w:r>
        <w:t xml:space="preserve">createSlide là hàm của </w:t>
      </w:r>
      <w:r w:rsidRPr="00B421B3">
        <w:t>redux-toolkit</w:t>
      </w:r>
      <w:r>
        <w:t xml:space="preserve"> giúp chúng ta định nghĩa 1 reducer và các action liên quan đến nó. Ví dụ:</w:t>
      </w:r>
    </w:p>
    <w:p w14:paraId="68A13F7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170241">
        <w:rPr>
          <w:rStyle w:val="HTMLCode"/>
          <w:rFonts w:ascii="Consolas" w:eastAsiaTheme="majorEastAsia" w:hAnsi="Consolas"/>
          <w:sz w:val="23"/>
          <w:szCs w:val="23"/>
        </w:rPr>
        <w:t>const initialState = {</w:t>
      </w:r>
      <w:r w:rsidRPr="00170241">
        <w:rPr>
          <w:rStyle w:val="HTMLCode"/>
          <w:rFonts w:ascii="Consolas" w:eastAsiaTheme="majorEastAsia" w:hAnsi="Consolas"/>
          <w:sz w:val="23"/>
          <w:szCs w:val="23"/>
        </w:rPr>
        <w:br/>
        <w:t xml:space="preserve">  value: 0,</w:t>
      </w:r>
      <w:r w:rsidRPr="00170241">
        <w:rPr>
          <w:rStyle w:val="HTMLCode"/>
          <w:rFonts w:ascii="Consolas" w:eastAsiaTheme="majorEastAsia" w:hAnsi="Consolas"/>
          <w:sz w:val="23"/>
          <w:szCs w:val="23"/>
        </w:rPr>
        <w:br/>
        <w:t>}</w:t>
      </w:r>
      <w:r w:rsidRPr="00170241">
        <w:rPr>
          <w:rStyle w:val="HTMLCode"/>
          <w:rFonts w:ascii="Consolas" w:eastAsiaTheme="majorEastAsia" w:hAnsi="Consolas"/>
          <w:sz w:val="23"/>
          <w:szCs w:val="23"/>
        </w:rPr>
        <w:br/>
      </w:r>
      <w:r w:rsidRPr="00170241">
        <w:rPr>
          <w:rStyle w:val="HTMLCode"/>
          <w:rFonts w:ascii="Consolas" w:eastAsiaTheme="majorEastAsia" w:hAnsi="Consolas"/>
          <w:sz w:val="23"/>
          <w:szCs w:val="23"/>
        </w:rPr>
        <w:br/>
        <w:t>export const counterSlice = createSlice({</w:t>
      </w:r>
      <w:r w:rsidRPr="00170241">
        <w:rPr>
          <w:rStyle w:val="HTMLCode"/>
          <w:rFonts w:ascii="Consolas" w:eastAsiaTheme="majorEastAsia" w:hAnsi="Consolas"/>
          <w:sz w:val="23"/>
          <w:szCs w:val="23"/>
        </w:rPr>
        <w:br/>
        <w:t xml:space="preserve">  name: 'counter',</w:t>
      </w:r>
      <w:r w:rsidRPr="00170241">
        <w:rPr>
          <w:rStyle w:val="HTMLCode"/>
          <w:rFonts w:ascii="Consolas" w:eastAsiaTheme="majorEastAsia" w:hAnsi="Consolas"/>
          <w:sz w:val="23"/>
          <w:szCs w:val="23"/>
        </w:rPr>
        <w:br/>
        <w:t xml:space="preserve">  initialState,</w:t>
      </w:r>
      <w:r w:rsidRPr="00170241">
        <w:rPr>
          <w:rStyle w:val="HTMLCode"/>
          <w:rFonts w:ascii="Consolas" w:eastAsiaTheme="majorEastAsia" w:hAnsi="Consolas"/>
          <w:sz w:val="23"/>
          <w:szCs w:val="23"/>
        </w:rPr>
        <w:br/>
        <w:t xml:space="preserve">  reducers: {</w:t>
      </w:r>
      <w:r w:rsidRPr="00170241">
        <w:rPr>
          <w:rStyle w:val="HTMLCode"/>
          <w:rFonts w:ascii="Consolas" w:eastAsiaTheme="majorEastAsia" w:hAnsi="Consolas"/>
          <w:sz w:val="23"/>
          <w:szCs w:val="23"/>
        </w:rPr>
        <w:br/>
        <w:t xml:space="preserve">    increment: (state) =&gt; {</w:t>
      </w:r>
      <w:r w:rsidRPr="00170241">
        <w:rPr>
          <w:rStyle w:val="HTMLCode"/>
          <w:rFonts w:ascii="Consolas" w:eastAsiaTheme="majorEastAsia" w:hAnsi="Consolas"/>
          <w:sz w:val="23"/>
          <w:szCs w:val="23"/>
        </w:rPr>
        <w:br/>
      </w:r>
      <w:r>
        <w:rPr>
          <w:rStyle w:val="HTMLCode"/>
          <w:rFonts w:ascii="Consolas" w:eastAsiaTheme="majorEastAsia" w:hAnsi="Consolas"/>
          <w:sz w:val="23"/>
          <w:szCs w:val="23"/>
        </w:rPr>
        <w:t xml:space="preserve">  </w:t>
      </w:r>
      <w:r w:rsidRPr="00170241">
        <w:rPr>
          <w:rStyle w:val="HTMLCode"/>
          <w:rFonts w:ascii="Consolas" w:eastAsiaTheme="majorEastAsia" w:hAnsi="Consolas"/>
          <w:sz w:val="23"/>
          <w:szCs w:val="23"/>
        </w:rPr>
        <w:t xml:space="preserve">    state.value += 1</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 xml:space="preserve">    decrement: (state) =&gt; {</w:t>
      </w:r>
      <w:r w:rsidRPr="00170241">
        <w:rPr>
          <w:rStyle w:val="HTMLCode"/>
          <w:rFonts w:ascii="Consolas" w:eastAsiaTheme="majorEastAsia" w:hAnsi="Consolas"/>
          <w:sz w:val="23"/>
          <w:szCs w:val="23"/>
        </w:rPr>
        <w:br/>
        <w:t xml:space="preserve">      state.value -= 1</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 xml:space="preserve">    incrementByAmount: (state, action) =&gt; {</w:t>
      </w:r>
      <w:r w:rsidRPr="00170241">
        <w:rPr>
          <w:rStyle w:val="HTMLCode"/>
          <w:rFonts w:ascii="Consolas" w:eastAsiaTheme="majorEastAsia" w:hAnsi="Consolas"/>
          <w:sz w:val="23"/>
          <w:szCs w:val="23"/>
        </w:rPr>
        <w:br/>
        <w:t xml:space="preserve">      state.value += action.payload</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w:t>
      </w:r>
      <w:r>
        <w:rPr>
          <w:rStyle w:val="HTMLCode"/>
          <w:rFonts w:ascii="Consolas" w:eastAsiaTheme="majorEastAsia" w:hAnsi="Consolas"/>
          <w:sz w:val="23"/>
          <w:szCs w:val="23"/>
        </w:rPr>
        <w:br/>
      </w:r>
      <w:r w:rsidRPr="00170241">
        <w:rPr>
          <w:rStyle w:val="HTMLCode"/>
          <w:rFonts w:ascii="Consolas" w:eastAsiaTheme="majorEastAsia" w:hAnsi="Consolas"/>
          <w:sz w:val="23"/>
          <w:szCs w:val="23"/>
        </w:rPr>
        <w:br/>
      </w:r>
      <w:r w:rsidRPr="00170241">
        <w:rPr>
          <w:rStyle w:val="HTMLCode"/>
          <w:rFonts w:ascii="Consolas" w:eastAsiaTheme="majorEastAsia" w:hAnsi="Consolas"/>
          <w:sz w:val="23"/>
          <w:szCs w:val="23"/>
        </w:rPr>
        <w:lastRenderedPageBreak/>
        <w:t>export const { increment, decrement, incrementByAmount } = counterSlice.actions</w:t>
      </w:r>
      <w:r w:rsidRPr="00170241">
        <w:rPr>
          <w:rStyle w:val="HTMLCode"/>
          <w:rFonts w:ascii="Consolas" w:eastAsiaTheme="majorEastAsia" w:hAnsi="Consolas"/>
          <w:sz w:val="23"/>
          <w:szCs w:val="23"/>
        </w:rPr>
        <w:br/>
      </w:r>
      <w:r w:rsidRPr="00170241">
        <w:rPr>
          <w:rStyle w:val="HTMLCode"/>
          <w:rFonts w:ascii="Consolas" w:eastAsiaTheme="majorEastAsia" w:hAnsi="Consolas"/>
          <w:sz w:val="23"/>
          <w:szCs w:val="23"/>
        </w:rPr>
        <w:br/>
        <w:t xml:space="preserve">export default counterSlice.reducer </w:t>
      </w:r>
    </w:p>
    <w:p w14:paraId="0D0CB570" w14:textId="77777777" w:rsidR="00990932" w:rsidRPr="00170241" w:rsidRDefault="00990932" w:rsidP="00135101">
      <w:pPr>
        <w:pStyle w:val="Nidungvnbn"/>
      </w:pPr>
      <w:r w:rsidRPr="00170241">
        <w:t>createSlice nhận vào 1 object gồm:</w:t>
      </w:r>
    </w:p>
    <w:p w14:paraId="3B99512B" w14:textId="77777777" w:rsidR="00990932" w:rsidRPr="00170241" w:rsidRDefault="00990932" w:rsidP="004150CD">
      <w:pPr>
        <w:pStyle w:val="Nidungvnbn"/>
        <w:numPr>
          <w:ilvl w:val="0"/>
          <w:numId w:val="12"/>
        </w:numPr>
      </w:pPr>
      <w:r w:rsidRPr="00170241">
        <w:t>name:</w:t>
      </w:r>
      <w:r>
        <w:t xml:space="preserve"> Tên của reducer</w:t>
      </w:r>
    </w:p>
    <w:p w14:paraId="03CBC367" w14:textId="77777777" w:rsidR="00990932" w:rsidRPr="00170241" w:rsidRDefault="00990932" w:rsidP="004150CD">
      <w:pPr>
        <w:pStyle w:val="Nidungvnbn"/>
        <w:numPr>
          <w:ilvl w:val="0"/>
          <w:numId w:val="12"/>
        </w:numPr>
      </w:pPr>
      <w:r w:rsidRPr="00170241">
        <w:t>initialState</w:t>
      </w:r>
      <w:r>
        <w:t>: state khởi tạo của reducer</w:t>
      </w:r>
    </w:p>
    <w:p w14:paraId="3B1405A8" w14:textId="77777777" w:rsidR="00990932" w:rsidRPr="00170241" w:rsidRDefault="00990932" w:rsidP="004150CD">
      <w:pPr>
        <w:pStyle w:val="Nidungvnbn"/>
        <w:numPr>
          <w:ilvl w:val="0"/>
          <w:numId w:val="12"/>
        </w:numPr>
      </w:pPr>
      <w:r>
        <w:t>reducer: là 1 object định nghĩa các hàm quy định reducer sẽ cập nhật state như thế nào. Bên cạnh đó như đã nhắc ở trên reducer phải trả về 1 object mới tuy nhiên redux-toolkit đã đơn giản hóa việc đó chúng ta có thể thực hiện tính toán ngay trên object cũ</w:t>
      </w:r>
    </w:p>
    <w:p w14:paraId="0A29E390" w14:textId="77777777" w:rsidR="00990932" w:rsidRPr="00170241" w:rsidRDefault="00990932" w:rsidP="00135101">
      <w:pPr>
        <w:pStyle w:val="Nidungvnbn"/>
      </w:pPr>
      <w:r>
        <w:t>createSlide trả về 1 object chứa actions và reducer. Chúng ta có thể export các action và reducer để sử dụng. Như vậy chỉ 1 hàm đơn giản đã giúp chúng ta tiết kiệm rất nhiều thời gian bằng cách gọp bước tạo action và tạo reducer vào làm 1 .</w:t>
      </w:r>
    </w:p>
    <w:p w14:paraId="040BC383" w14:textId="77777777" w:rsidR="00990932" w:rsidRDefault="00990932" w:rsidP="004150CD">
      <w:pPr>
        <w:pStyle w:val="Tiumccp2"/>
        <w:numPr>
          <w:ilvl w:val="0"/>
          <w:numId w:val="6"/>
        </w:numPr>
      </w:pPr>
      <w:bookmarkStart w:id="53" w:name="_Toc117801027"/>
      <w:bookmarkStart w:id="54" w:name="_Toc121682781"/>
      <w:r>
        <w:t>Typecript</w:t>
      </w:r>
      <w:bookmarkEnd w:id="53"/>
      <w:bookmarkEnd w:id="54"/>
    </w:p>
    <w:p w14:paraId="525834E8" w14:textId="77777777" w:rsidR="00990932" w:rsidRPr="00943B22" w:rsidRDefault="00990932" w:rsidP="00135101">
      <w:pPr>
        <w:pStyle w:val="Nidungvnbn"/>
      </w:pPr>
      <w:r w:rsidRPr="00943B22">
        <w:t>TypeScript là một phiên bản cao hơn của JavaScript, được thiết kế để xây dựng các ứng dụng lớn và phức tạp.  Nó kế thừa nhiều khái niệm từ Java và C#, TypeScript là ngôn ngữ tĩnh (Static typed) có nghĩa là nó nghiêm ngặt và có trật tự trái ngược với free-type. Nó còn được bổ sung thêm lớp hướng đối tượng mà điều này không có ở Javascript. Với TypeScript, ta có thể bê nguyên xi code JavaScript vào trong cùng một file và chạy cùng nhau bình thường, bởi vì TypeScript duy trì cú pháp của JavaScript và mở rộng nó bằng một loạt tính năng mới. Nhờ đó mà hiệu năng làm việc được tăng lên đáng kể.</w:t>
      </w:r>
    </w:p>
    <w:p w14:paraId="1CF28A97" w14:textId="77777777" w:rsidR="00990932" w:rsidRPr="006A2967" w:rsidRDefault="00990932" w:rsidP="004150CD">
      <w:pPr>
        <w:pStyle w:val="Tiumccp3"/>
        <w:numPr>
          <w:ilvl w:val="0"/>
          <w:numId w:val="21"/>
        </w:numPr>
        <w:rPr>
          <w:b/>
        </w:rPr>
      </w:pPr>
      <w:bookmarkStart w:id="55" w:name="_Toc117801028"/>
      <w:bookmarkStart w:id="56" w:name="_Toc121682782"/>
      <w:r w:rsidRPr="006A2967">
        <w:rPr>
          <w:rStyle w:val="Strong"/>
          <w:b w:val="0"/>
          <w:bCs w:val="0"/>
        </w:rPr>
        <w:t>Ưu điểm của Typescript:</w:t>
      </w:r>
      <w:bookmarkEnd w:id="55"/>
      <w:bookmarkEnd w:id="56"/>
    </w:p>
    <w:p w14:paraId="1FBB8252" w14:textId="77777777" w:rsidR="00990932" w:rsidRDefault="00990932" w:rsidP="004150CD">
      <w:pPr>
        <w:pStyle w:val="Nidungvnbn"/>
        <w:numPr>
          <w:ilvl w:val="0"/>
          <w:numId w:val="13"/>
        </w:numPr>
      </w:pPr>
      <w:r>
        <w:t>Dễ dàng hơn trong phát triển các dự án lớn, được hỗ trợ bởi các Javascript Framework lớn.</w:t>
      </w:r>
    </w:p>
    <w:p w14:paraId="778357DB" w14:textId="77777777" w:rsidR="00990932" w:rsidRDefault="00990932" w:rsidP="004150CD">
      <w:pPr>
        <w:pStyle w:val="Nidungvnbn"/>
        <w:numPr>
          <w:ilvl w:val="0"/>
          <w:numId w:val="13"/>
        </w:numPr>
      </w:pPr>
      <w:r>
        <w:lastRenderedPageBreak/>
        <w:t>Hầu hết các cú pháp hướng đối tượng đều được hỗ trợ bởi Typescript như kế thừa, đóng gói, constructor, abstract, interface, implement, override…v.v</w:t>
      </w:r>
    </w:p>
    <w:p w14:paraId="04CE651F" w14:textId="77777777" w:rsidR="00990932" w:rsidRDefault="00990932" w:rsidP="004150CD">
      <w:pPr>
        <w:pStyle w:val="Nidungvnbn"/>
        <w:numPr>
          <w:ilvl w:val="0"/>
          <w:numId w:val="13"/>
        </w:numPr>
      </w:pPr>
      <w:r>
        <w:t>Cách tổ chức code rõ ràng hơn, hỗ trợ cơ chế giúp kiến trúc hệ thống code hướng module, hỗ trợ namespace, giúp xây dựng các hệ thống lớn nơi mà nhiều lập trình viên có thể làm việc cùng nhau một cách dễ dàng hơn.</w:t>
      </w:r>
    </w:p>
    <w:p w14:paraId="7D0A13C6" w14:textId="77777777" w:rsidR="00990932" w:rsidRDefault="00990932" w:rsidP="004150CD">
      <w:pPr>
        <w:pStyle w:val="Nidungvnbn"/>
        <w:numPr>
          <w:ilvl w:val="0"/>
          <w:numId w:val="13"/>
        </w:numPr>
      </w:pPr>
      <w:r>
        <w:t>Hỗ trợ các tính năng mới nhất của Javascript. TypeScript luôn đảm bảo việc sử dụng đầy đủ các kỹ thuật mới nhất của Javascript, ví dụ như version hiện tại là ECMAScript 2015 (ES6).</w:t>
      </w:r>
    </w:p>
    <w:p w14:paraId="06A59802" w14:textId="77777777" w:rsidR="00990932" w:rsidRDefault="00990932" w:rsidP="004150CD">
      <w:pPr>
        <w:pStyle w:val="Nidungvnbn"/>
        <w:numPr>
          <w:ilvl w:val="0"/>
          <w:numId w:val="13"/>
        </w:numPr>
      </w:pPr>
      <w:r>
        <w:t>Một lợi thế của Typescript nữa là mã nguồn mở vì vậy nó miễn phí và có cộng đồng hỗ trợ rất lớn.</w:t>
      </w:r>
    </w:p>
    <w:p w14:paraId="19C5289F" w14:textId="77777777" w:rsidR="00990932" w:rsidRDefault="00990932" w:rsidP="004150CD">
      <w:pPr>
        <w:pStyle w:val="Nidungvnbn"/>
        <w:numPr>
          <w:ilvl w:val="0"/>
          <w:numId w:val="13"/>
        </w:numPr>
      </w:pPr>
      <w:r>
        <w:t>Với static typing, code viết bằng TypeScript dễ dự đoán hơn, và dễ debug hơn.</w:t>
      </w:r>
    </w:p>
    <w:p w14:paraId="3BB40F76" w14:textId="77777777" w:rsidR="00990932" w:rsidRDefault="00990932" w:rsidP="004150CD">
      <w:pPr>
        <w:pStyle w:val="Tiumccp3"/>
        <w:numPr>
          <w:ilvl w:val="0"/>
          <w:numId w:val="21"/>
        </w:numPr>
      </w:pPr>
      <w:bookmarkStart w:id="57" w:name="_Toc117801029"/>
      <w:bookmarkStart w:id="58" w:name="_Toc121682783"/>
      <w:r>
        <w:t>Basic Types:</w:t>
      </w:r>
      <w:bookmarkEnd w:id="57"/>
      <w:bookmarkEnd w:id="58"/>
    </w:p>
    <w:p w14:paraId="05C20873" w14:textId="77777777" w:rsidR="00990932" w:rsidRPr="003F756C" w:rsidRDefault="00990932" w:rsidP="00135101">
      <w:pPr>
        <w:pStyle w:val="Nidungvnbn"/>
        <w:rPr>
          <w:shd w:val="clear" w:color="auto" w:fill="FFFFFF"/>
        </w:rPr>
      </w:pPr>
      <w:r w:rsidRPr="003F756C">
        <w:rPr>
          <w:shd w:val="clear" w:color="auto" w:fill="FFFFFF"/>
        </w:rPr>
        <w:t>Trong TypeScript chia ra làm 7 loại cơ bản, bao gồm: boolean, number, string, array, enum, any, void. </w:t>
      </w:r>
    </w:p>
    <w:p w14:paraId="7FCACA70" w14:textId="77777777" w:rsidR="00990932" w:rsidRPr="00DB1A7F" w:rsidRDefault="00990932" w:rsidP="004150CD">
      <w:pPr>
        <w:pStyle w:val="Nidungvnbn"/>
        <w:numPr>
          <w:ilvl w:val="0"/>
          <w:numId w:val="14"/>
        </w:numPr>
        <w:rPr>
          <w:lang w:eastAsia="vi-VN"/>
        </w:rPr>
      </w:pPr>
      <w:r w:rsidRPr="00DB1A7F">
        <w:rPr>
          <w:lang w:eastAsia="vi-VN"/>
        </w:rPr>
        <w:t>Boolean:</w:t>
      </w:r>
    </w:p>
    <w:p w14:paraId="21C5206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isDone: boolean = true;</w:t>
      </w:r>
    </w:p>
    <w:p w14:paraId="2278D0AF" w14:textId="77777777" w:rsidR="00990932" w:rsidRPr="00DB1A7F" w:rsidRDefault="00990932" w:rsidP="004150CD">
      <w:pPr>
        <w:pStyle w:val="Nidungvnbn"/>
        <w:numPr>
          <w:ilvl w:val="0"/>
          <w:numId w:val="14"/>
        </w:numPr>
        <w:rPr>
          <w:lang w:eastAsia="vi-VN"/>
        </w:rPr>
      </w:pPr>
      <w:r w:rsidRPr="00DB1A7F">
        <w:rPr>
          <w:lang w:eastAsia="vi-VN"/>
        </w:rPr>
        <w:t>String:</w:t>
      </w:r>
    </w:p>
    <w:p w14:paraId="0FEA851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name: boolean = "nguyen thi A";</w:t>
      </w:r>
    </w:p>
    <w:p w14:paraId="32FFBF8F" w14:textId="77777777" w:rsidR="00990932" w:rsidRPr="00DB1A7F" w:rsidRDefault="00990932" w:rsidP="004150CD">
      <w:pPr>
        <w:pStyle w:val="Nidungvnbn"/>
        <w:numPr>
          <w:ilvl w:val="0"/>
          <w:numId w:val="14"/>
        </w:numPr>
        <w:rPr>
          <w:lang w:eastAsia="vi-VN"/>
        </w:rPr>
      </w:pPr>
      <w:r w:rsidRPr="00DB1A7F">
        <w:rPr>
          <w:lang w:eastAsia="vi-VN"/>
        </w:rPr>
        <w:t>Number:</w:t>
      </w:r>
    </w:p>
    <w:p w14:paraId="1864976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lastRenderedPageBreak/>
        <w:t>var height: number = 8;</w:t>
      </w:r>
    </w:p>
    <w:p w14:paraId="66105A8C" w14:textId="77777777" w:rsidR="00990932" w:rsidRPr="00DB1A7F" w:rsidRDefault="00990932" w:rsidP="004150CD">
      <w:pPr>
        <w:pStyle w:val="Nidungvnbn"/>
        <w:numPr>
          <w:ilvl w:val="0"/>
          <w:numId w:val="14"/>
        </w:numPr>
        <w:rPr>
          <w:lang w:eastAsia="vi-VN"/>
        </w:rPr>
      </w:pPr>
      <w:r w:rsidRPr="00DB1A7F">
        <w:rPr>
          <w:lang w:eastAsia="vi-VN"/>
        </w:rPr>
        <w:t>Array : có 2 kiểu khai báo tương đương với nhau trong TypeScript</w:t>
      </w:r>
    </w:p>
    <w:p w14:paraId="1C6EA5CC"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1: var list: boolean[] = [true, false];</w:t>
      </w:r>
    </w:p>
    <w:p w14:paraId="5BDB3D0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2: var isDone: Array&lt;boolean&gt; = [true, false];</w:t>
      </w:r>
    </w:p>
    <w:p w14:paraId="04C11F0C" w14:textId="77777777" w:rsidR="00990932" w:rsidRPr="00DB1A7F" w:rsidRDefault="00990932" w:rsidP="004150CD">
      <w:pPr>
        <w:pStyle w:val="Nidungvnbn"/>
        <w:numPr>
          <w:ilvl w:val="0"/>
          <w:numId w:val="14"/>
        </w:numPr>
        <w:rPr>
          <w:lang w:eastAsia="vi-VN"/>
        </w:rPr>
      </w:pPr>
      <w:r w:rsidRPr="00DB1A7F">
        <w:rPr>
          <w:lang w:eastAsia="vi-VN"/>
        </w:rPr>
        <w:t>Enum: khi khai báo enum một cách thông thường các phần tử sẽ được đánh số từ 0 và tăng dần</w:t>
      </w:r>
    </w:p>
    <w:p w14:paraId="7FD0B93E"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enum Color{Red, Green, Blue};</w:t>
      </w:r>
    </w:p>
    <w:p w14:paraId="055F6DF9"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c: Color = Color.Green</w:t>
      </w:r>
    </w:p>
    <w:p w14:paraId="390A930B"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colorName = Color[1] // kết quả sẽ là Green</w:t>
      </w:r>
    </w:p>
    <w:p w14:paraId="65B7DF91" w14:textId="77777777" w:rsidR="00990932" w:rsidRPr="00DB1A7F" w:rsidRDefault="00990932" w:rsidP="004150CD">
      <w:pPr>
        <w:pStyle w:val="Nidungvnbn"/>
        <w:numPr>
          <w:ilvl w:val="0"/>
          <w:numId w:val="14"/>
        </w:numPr>
        <w:rPr>
          <w:lang w:eastAsia="vi-VN"/>
        </w:rPr>
      </w:pPr>
      <w:r w:rsidRPr="00DB1A7F">
        <w:rPr>
          <w:lang w:eastAsia="vi-VN"/>
        </w:rPr>
        <w:t>Khi m</w:t>
      </w:r>
      <w:r>
        <w:rPr>
          <w:lang w:eastAsia="vi-VN"/>
        </w:rPr>
        <w:t>u</w:t>
      </w:r>
      <w:r w:rsidRPr="00DB1A7F">
        <w:rPr>
          <w:lang w:eastAsia="vi-VN"/>
        </w:rPr>
        <w:t>ốn phần tử đầu tiên là 1 chứ không phải là 0 như mặc định thì cần khai báo như sau:</w:t>
      </w:r>
    </w:p>
    <w:p w14:paraId="5A089DF5"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enum Color{Red = 1, Green, Blue};</w:t>
      </w:r>
    </w:p>
    <w:p w14:paraId="17A0A981"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c: Color = Color.Green</w:t>
      </w:r>
    </w:p>
    <w:p w14:paraId="09938A1D"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colorName = Color[1] // kết quả sẽ là Red</w:t>
      </w:r>
    </w:p>
    <w:p w14:paraId="7C26429D" w14:textId="77777777" w:rsidR="00990932" w:rsidRPr="00DB1A7F" w:rsidRDefault="00990932" w:rsidP="004150CD">
      <w:pPr>
        <w:pStyle w:val="ListParagraph"/>
        <w:numPr>
          <w:ilvl w:val="0"/>
          <w:numId w:val="14"/>
        </w:numPr>
        <w:spacing w:after="160" w:line="259" w:lineRule="auto"/>
        <w:rPr>
          <w:lang w:eastAsia="vi-VN"/>
        </w:rPr>
      </w:pPr>
      <w:r w:rsidRPr="00135101">
        <w:rPr>
          <w:rStyle w:val="NidungvnbnChar"/>
        </w:rPr>
        <w:t>Any: Any là một kiểu mà bạn có thể gán bất kỳ kiểu nào</w:t>
      </w:r>
      <w:r w:rsidRPr="00DB1A7F">
        <w:rPr>
          <w:lang w:eastAsia="vi-VN"/>
        </w:rPr>
        <w:t xml:space="preserve"> </w:t>
      </w:r>
      <w:r w:rsidRPr="00135101">
        <w:rPr>
          <w:rStyle w:val="NidungvnbnChar"/>
        </w:rPr>
        <w:t>cho nó.</w:t>
      </w:r>
    </w:p>
    <w:p w14:paraId="62D6773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notSure: any = 4;</w:t>
      </w:r>
    </w:p>
    <w:p w14:paraId="58A7A43C"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notSure = "maybe a string instead";</w:t>
      </w:r>
    </w:p>
    <w:p w14:paraId="3254814B"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notSure = false; // khai báo này hoàn toàn được chấp nhận. </w:t>
      </w:r>
    </w:p>
    <w:p w14:paraId="6EF0D88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lastRenderedPageBreak/>
        <w:t xml:space="preserve">                 // nếu notSure ban đầu khai báo và number thì</w:t>
      </w:r>
    </w:p>
    <w:p w14:paraId="28AEF14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 tại đây chắc chắn sẽ có lỗi</w:t>
      </w:r>
    </w:p>
    <w:p w14:paraId="5A6A3888"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3807A52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var list:any[] = [1, true, "free"]; // nếu sử dụng var list:number[] thì</w:t>
      </w:r>
    </w:p>
    <w:p w14:paraId="1857AAA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 tất cả các phần tử trong list sẽ phải là kiểu number</w:t>
      </w:r>
    </w:p>
    <w:p w14:paraId="763A8834"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list[1] = 100;</w:t>
      </w:r>
    </w:p>
    <w:p w14:paraId="3E88344B" w14:textId="77777777" w:rsidR="00990932" w:rsidRPr="00DB1A7F" w:rsidRDefault="00990932" w:rsidP="004150CD">
      <w:pPr>
        <w:pStyle w:val="Nidungvnbn"/>
        <w:numPr>
          <w:ilvl w:val="0"/>
          <w:numId w:val="14"/>
        </w:numPr>
        <w:rPr>
          <w:lang w:eastAsia="vi-VN"/>
        </w:rPr>
      </w:pPr>
      <w:r w:rsidRPr="00DB1A7F">
        <w:rPr>
          <w:lang w:eastAsia="vi-VN"/>
        </w:rPr>
        <w:t>Void: Cũng giống như any nhưng void được sử dụng là đầu ra của hàm.</w:t>
      </w:r>
    </w:p>
    <w:p w14:paraId="0A4AEF66"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function warnUser(): void {</w:t>
      </w:r>
    </w:p>
    <w:p w14:paraId="77CEE0D6"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alert("This is my warning message");</w:t>
      </w:r>
    </w:p>
    <w:p w14:paraId="56946834"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w:t>
      </w:r>
    </w:p>
    <w:p w14:paraId="166E737A" w14:textId="77777777" w:rsidR="00990932" w:rsidRDefault="00990932" w:rsidP="004150CD">
      <w:pPr>
        <w:pStyle w:val="Tiumccp3"/>
        <w:numPr>
          <w:ilvl w:val="0"/>
          <w:numId w:val="21"/>
        </w:numPr>
      </w:pPr>
      <w:bookmarkStart w:id="59" w:name="_Toc117801030"/>
      <w:bookmarkStart w:id="60" w:name="_Toc121682784"/>
      <w:r>
        <w:t>Function</w:t>
      </w:r>
      <w:bookmarkEnd w:id="59"/>
      <w:bookmarkEnd w:id="60"/>
    </w:p>
    <w:p w14:paraId="2650C7F8" w14:textId="77777777" w:rsidR="00990932" w:rsidRDefault="00990932" w:rsidP="00135101">
      <w:pPr>
        <w:pStyle w:val="Nidungvnbn"/>
        <w:rPr>
          <w:shd w:val="clear" w:color="auto" w:fill="FFFFFF"/>
        </w:rPr>
      </w:pPr>
      <w:r>
        <w:rPr>
          <w:shd w:val="clear" w:color="auto" w:fill="FFFFFF"/>
        </w:rPr>
        <w:t xml:space="preserve">TypeScript có khai báo function giống như javaScript. Nhưng khi khai báo function TypeScript còn hỗ chợ việc khai báo với các kiểu trả ra của function và cũng như kiểu đầu vào của dữ liệu. Không những thế khi sử dụng TypeScript ta có thể khai báo giá trị mặc định của đầu vào ngay khi khai báo function, điều mà JavaScript không có. </w:t>
      </w:r>
      <w:r w:rsidRPr="00496C4D">
        <w:rPr>
          <w:shd w:val="clear" w:color="auto" w:fill="FFFFFF"/>
        </w:rPr>
        <w:t>Không dừng lại ở đó typeScript còn hỗ chợ việc bỏ qua nhập một hoặc vài đầu vào.</w:t>
      </w:r>
    </w:p>
    <w:p w14:paraId="041434DD" w14:textId="77777777" w:rsidR="00990932" w:rsidRDefault="00990932" w:rsidP="00135101">
      <w:pPr>
        <w:pStyle w:val="Nidungvnbn"/>
        <w:rPr>
          <w:shd w:val="clear" w:color="auto" w:fill="FFFFFF"/>
        </w:rPr>
      </w:pPr>
      <w:r>
        <w:rPr>
          <w:shd w:val="clear" w:color="auto" w:fill="FFFFFF"/>
        </w:rPr>
        <w:t xml:space="preserve">Ví dụ: </w:t>
      </w:r>
    </w:p>
    <w:p w14:paraId="163CA581"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function buildName(firstName: string, lastName?: string)</w:t>
      </w:r>
      <w:r>
        <w:rPr>
          <w:rStyle w:val="HTMLCode"/>
          <w:rFonts w:ascii="Consolas" w:eastAsiaTheme="majorEastAsia" w:hAnsi="Consolas"/>
          <w:sz w:val="23"/>
          <w:szCs w:val="23"/>
        </w:rPr>
        <w:t>:string</w:t>
      </w:r>
      <w:r w:rsidRPr="00496C4D">
        <w:rPr>
          <w:rStyle w:val="HTMLCode"/>
          <w:rFonts w:ascii="Consolas" w:eastAsiaTheme="majorEastAsia" w:hAnsi="Consolas"/>
          <w:sz w:val="23"/>
          <w:szCs w:val="23"/>
        </w:rPr>
        <w:t xml:space="preserve"> {</w:t>
      </w:r>
    </w:p>
    <w:p w14:paraId="2FA60794"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if (lastName)</w:t>
      </w:r>
    </w:p>
    <w:p w14:paraId="0F7D77B5"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return firstName + " " + lastName;</w:t>
      </w:r>
    </w:p>
    <w:p w14:paraId="5B662468"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lastRenderedPageBreak/>
        <w:t xml:space="preserve">    else</w:t>
      </w:r>
    </w:p>
    <w:p w14:paraId="788F98D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return firstName;</w:t>
      </w:r>
    </w:p>
    <w:p w14:paraId="37E6B7D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w:t>
      </w:r>
    </w:p>
    <w:p w14:paraId="292756D9" w14:textId="77777777" w:rsidR="00990932" w:rsidRPr="00496C4D" w:rsidRDefault="00990932" w:rsidP="00135101">
      <w:pPr>
        <w:pStyle w:val="Nidungvnbn"/>
      </w:pPr>
      <w:r w:rsidRPr="00496C4D">
        <w:t xml:space="preserve">Trong đó </w:t>
      </w:r>
    </w:p>
    <w:p w14:paraId="653B8EF5" w14:textId="77777777" w:rsidR="00990932" w:rsidRDefault="00990932" w:rsidP="004150CD">
      <w:pPr>
        <w:pStyle w:val="Nidungvnbn"/>
        <w:numPr>
          <w:ilvl w:val="0"/>
          <w:numId w:val="14"/>
        </w:numPr>
      </w:pPr>
      <w:r w:rsidRPr="00496C4D">
        <w:t>“firstName: string”: Khai báo kiểu dữ liệu string cho firstName</w:t>
      </w:r>
    </w:p>
    <w:p w14:paraId="38E83BD3" w14:textId="77777777" w:rsidR="00990932" w:rsidRPr="00496C4D" w:rsidRDefault="00990932" w:rsidP="004150CD">
      <w:pPr>
        <w:pStyle w:val="Nidungvnbn"/>
        <w:numPr>
          <w:ilvl w:val="0"/>
          <w:numId w:val="14"/>
        </w:numPr>
      </w:pPr>
      <w:r w:rsidRPr="00496C4D">
        <w:t xml:space="preserve">“lastName?: string”: Khai báo kiểu dữ liệu string lastName tuy nhiên lastName có thể là undefined </w:t>
      </w:r>
    </w:p>
    <w:p w14:paraId="404BD9EE" w14:textId="77777777" w:rsidR="00990932" w:rsidRDefault="00990932" w:rsidP="004150CD">
      <w:pPr>
        <w:pStyle w:val="Nidungvnbn"/>
        <w:numPr>
          <w:ilvl w:val="0"/>
          <w:numId w:val="14"/>
        </w:numPr>
      </w:pPr>
      <w:r w:rsidRPr="00496C4D">
        <w:t>“:string”: là kiểu trả về của function</w:t>
      </w:r>
    </w:p>
    <w:p w14:paraId="38F455DB" w14:textId="77777777" w:rsidR="00990932" w:rsidRDefault="00990932" w:rsidP="004150CD">
      <w:pPr>
        <w:pStyle w:val="Tiumccp3"/>
        <w:numPr>
          <w:ilvl w:val="0"/>
          <w:numId w:val="21"/>
        </w:numPr>
      </w:pPr>
      <w:bookmarkStart w:id="61" w:name="_Toc117801031"/>
      <w:bookmarkStart w:id="62" w:name="_Toc121682785"/>
      <w:r>
        <w:t>Type aliases</w:t>
      </w:r>
      <w:bookmarkEnd w:id="61"/>
      <w:bookmarkEnd w:id="62"/>
    </w:p>
    <w:p w14:paraId="108E7699" w14:textId="77777777" w:rsidR="00990932" w:rsidRPr="00F23B5C" w:rsidRDefault="00990932" w:rsidP="00135101">
      <w:pPr>
        <w:pStyle w:val="Nidungvnbn"/>
      </w:pPr>
      <w:r w:rsidRPr="00F23B5C">
        <w:t>Trong TypeScript, có rất nhiều types cơ bản như là number, string,... Ngoài ra, trong TypeScript chúng ta có các types nâng cao và các types nâng cao này được gọi là type aliases. Với type aliases, chúng ta có thể tạo tên mới cho một type nhưng chúng ta không define một type mới. Từ khóa type trong TypeScript là một cách cung cấp type aliases cho các variables, objects và functions của chúng ta. Các type aliases này mô tả dữ liệu của chúng ta trông như thế nào. Để mô tả loại dữ liệu của mình trông như thế nào chúng ta sử dụng các type cơ bản (string, number,...) hoặc bằng cách tạo tạo các type tùy chỉnh của chúng ta.</w:t>
      </w:r>
    </w:p>
    <w:p w14:paraId="44687C5C" w14:textId="77777777" w:rsidR="00990932" w:rsidRDefault="00990932" w:rsidP="00135101">
      <w:pPr>
        <w:pStyle w:val="Nidungvnbn"/>
        <w:rPr>
          <w:shd w:val="clear" w:color="auto" w:fill="FFFFFF"/>
        </w:rPr>
      </w:pPr>
      <w:r>
        <w:rPr>
          <w:shd w:val="clear" w:color="auto" w:fill="FFFFFF"/>
        </w:rPr>
        <w:t>Ví dụ:</w:t>
      </w:r>
    </w:p>
    <w:p w14:paraId="7777B8C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type của Year là một number</w:t>
      </w:r>
    </w:p>
    <w:p w14:paraId="46F87E9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type Year = number;</w:t>
      </w:r>
    </w:p>
    <w:p w14:paraId="461D27A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w:t>
      </w:r>
    </w:p>
    <w:p w14:paraId="6787A98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 Biến currentYear là thuộc type Year và phải là number</w:t>
      </w:r>
    </w:p>
    <w:p w14:paraId="5A7F9B2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let currentYear: Year = 2021;</w:t>
      </w:r>
    </w:p>
    <w:p w14:paraId="6C6FEB5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1CA4C0C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custom Person object type</w:t>
      </w:r>
    </w:p>
    <w:p w14:paraId="7784471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w:t>
      </w:r>
    </w:p>
    <w:p w14:paraId="28A925E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7C20379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gender: String;</w:t>
      </w:r>
    </w:p>
    <w:p w14:paraId="7B01241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75D2AC52" w14:textId="77777777" w:rsidR="00990932" w:rsidRDefault="00990932" w:rsidP="004150CD">
      <w:pPr>
        <w:pStyle w:val="Tiumccp3"/>
        <w:numPr>
          <w:ilvl w:val="0"/>
          <w:numId w:val="21"/>
        </w:numPr>
      </w:pPr>
      <w:bookmarkStart w:id="63" w:name="_Toc117801032"/>
      <w:bookmarkStart w:id="64" w:name="_Toc121682786"/>
      <w:r>
        <w:t>Interface</w:t>
      </w:r>
      <w:bookmarkEnd w:id="63"/>
      <w:bookmarkEnd w:id="64"/>
    </w:p>
    <w:p w14:paraId="2E29AC84" w14:textId="77777777" w:rsidR="00990932" w:rsidRPr="00F23B5C" w:rsidRDefault="00990932" w:rsidP="00135101">
      <w:pPr>
        <w:pStyle w:val="Nidungvnbn"/>
      </w:pPr>
      <w:r w:rsidRPr="00F23B5C">
        <w:t>Interface trong typescript cho phép bạn định nghĩ thuộc tính là gì và phương thức là gì mà đối tượng cần để được implement. Nếu đối tượng tuân thủ đúng khuôn mẫu interface thì đối tượng đã implement interface ấy sẽ được thực thi đúng. Nếu interface không được thực thi đúng thì typescript sẽ phát sinh lỗi ngay lập tức.</w:t>
      </w:r>
    </w:p>
    <w:p w14:paraId="0FCC1EFF" w14:textId="77777777" w:rsidR="00990932" w:rsidRDefault="00990932" w:rsidP="00990932">
      <w:pPr>
        <w:rPr>
          <w:rStyle w:val="HTMLCode"/>
          <w:rFonts w:ascii="Consolas" w:eastAsiaTheme="majorEastAsia" w:hAnsi="Consolas"/>
          <w:sz w:val="23"/>
          <w:szCs w:val="23"/>
          <w:lang w:eastAsia="vi-VN"/>
        </w:rPr>
      </w:pPr>
      <w:r>
        <w:rPr>
          <w:rStyle w:val="HTMLCode"/>
          <w:rFonts w:ascii="Consolas" w:eastAsiaTheme="majorEastAsia" w:hAnsi="Consolas"/>
          <w:sz w:val="23"/>
          <w:szCs w:val="23"/>
        </w:rPr>
        <w:br w:type="page"/>
      </w:r>
    </w:p>
    <w:p w14:paraId="24CDC45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interface Person {</w:t>
      </w:r>
    </w:p>
    <w:p w14:paraId="04F26E8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Pr>
          <w:rStyle w:val="HTMLCode"/>
          <w:rFonts w:ascii="Consolas" w:eastAsiaTheme="majorEastAsia" w:hAnsi="Consolas"/>
          <w:sz w:val="23"/>
          <w:szCs w:val="23"/>
        </w:rPr>
        <w:t xml:space="preserve">  </w:t>
      </w:r>
      <w:r w:rsidRPr="00F23B5C">
        <w:rPr>
          <w:rStyle w:val="HTMLCode"/>
          <w:rFonts w:ascii="Consolas" w:eastAsiaTheme="majorEastAsia" w:hAnsi="Consolas"/>
          <w:sz w:val="23"/>
          <w:szCs w:val="23"/>
        </w:rPr>
        <w:t>name: string</w:t>
      </w:r>
    </w:p>
    <w:p w14:paraId="63866BC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36E2C455"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3492CC7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7EB9E38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const viblo: Person = {</w:t>
      </w:r>
    </w:p>
    <w:p w14:paraId="3C5B12D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"Viblo",</w:t>
      </w:r>
    </w:p>
    <w:p w14:paraId="0CEE25DC"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31</w:t>
      </w:r>
    </w:p>
    <w:p w14:paraId="272F306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5860C432" w14:textId="77777777" w:rsidR="00990932" w:rsidRDefault="00990932" w:rsidP="004150CD">
      <w:pPr>
        <w:pStyle w:val="Tiumccp3"/>
        <w:numPr>
          <w:ilvl w:val="0"/>
          <w:numId w:val="21"/>
        </w:numPr>
      </w:pPr>
      <w:bookmarkStart w:id="65" w:name="_Toc117801033"/>
      <w:bookmarkStart w:id="66" w:name="_Toc121682787"/>
      <w:r>
        <w:t>Types vs Interfaces</w:t>
      </w:r>
      <w:bookmarkEnd w:id="65"/>
      <w:bookmarkEnd w:id="66"/>
    </w:p>
    <w:p w14:paraId="135397C5" w14:textId="77777777" w:rsidR="00990932" w:rsidRDefault="00990932" w:rsidP="004150CD">
      <w:pPr>
        <w:pStyle w:val="Nidungvnbn"/>
        <w:numPr>
          <w:ilvl w:val="0"/>
          <w:numId w:val="15"/>
        </w:numPr>
        <w:jc w:val="left"/>
      </w:pPr>
      <w:r>
        <w:t>Có thể merge interfaces, types thì không</w:t>
      </w:r>
    </w:p>
    <w:p w14:paraId="08F21FBC"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Person {</w:t>
      </w:r>
    </w:p>
    <w:p w14:paraId="4BB8277E"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72CFEF7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2E221773"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6CEA563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Person {</w:t>
      </w:r>
    </w:p>
    <w:p w14:paraId="74FB5C9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6A1C059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500E572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5131637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const viblo: Person = {</w:t>
      </w:r>
    </w:p>
    <w:p w14:paraId="6EC14A8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"Viblo",</w:t>
      </w:r>
    </w:p>
    <w:p w14:paraId="0854304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 xml:space="preserve">  age: 31</w:t>
      </w:r>
    </w:p>
    <w:p w14:paraId="20CBC49E"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4442B22C" w14:textId="77777777" w:rsidR="00990932" w:rsidRPr="00F23B5C" w:rsidRDefault="00990932" w:rsidP="004150CD">
      <w:pPr>
        <w:pStyle w:val="Nidungvnbn"/>
        <w:numPr>
          <w:ilvl w:val="0"/>
          <w:numId w:val="15"/>
        </w:numPr>
      </w:pPr>
      <w:r>
        <w:t>Type aliases có thể sử dụng computed properties:</w:t>
      </w:r>
    </w:p>
    <w:p w14:paraId="4DBA147B" w14:textId="77777777" w:rsidR="00990932" w:rsidRDefault="00990932" w:rsidP="00135101">
      <w:pPr>
        <w:pStyle w:val="Nidungvnbn"/>
        <w:rPr>
          <w:shd w:val="clear" w:color="auto" w:fill="FFFFFF"/>
        </w:rPr>
      </w:pPr>
      <w:r>
        <w:rPr>
          <w:shd w:val="clear" w:color="auto" w:fill="FFFFFF"/>
        </w:rPr>
        <w:t>Từ khóa </w:t>
      </w:r>
      <w:r>
        <w:rPr>
          <w:rStyle w:val="HTMLCode"/>
          <w:rFonts w:ascii="Consolas" w:eastAsiaTheme="majorEastAsia" w:hAnsi="Consolas"/>
          <w:color w:val="1B1B1B"/>
          <w:spacing w:val="-1"/>
          <w:shd w:val="clear" w:color="auto" w:fill="EEEEEE"/>
        </w:rPr>
        <w:t>in</w:t>
      </w:r>
      <w:r>
        <w:rPr>
          <w:shd w:val="clear" w:color="auto" w:fill="FFFFFF"/>
        </w:rPr>
        <w:t> có thể được sử dụng để iterate tất cả các item bên trong một tập hợp keys. Chúng ta có thể sử dụng tính năng này để tạo mapped types.</w:t>
      </w:r>
    </w:p>
    <w:p w14:paraId="76B08BFF" w14:textId="77777777" w:rsidR="00990932" w:rsidRPr="00F23B5C" w:rsidRDefault="00990932" w:rsidP="00135101">
      <w:pPr>
        <w:pStyle w:val="Nidungvnbn"/>
        <w:rPr>
          <w:shd w:val="clear" w:color="auto" w:fill="FFFFFF"/>
        </w:rPr>
      </w:pPr>
      <w:r w:rsidRPr="00F23B5C">
        <w:rPr>
          <w:shd w:val="clear" w:color="auto" w:fill="FFFFFF"/>
        </w:rPr>
        <w:t>Ví dụ sử dụng type aliases</w:t>
      </w:r>
    </w:p>
    <w:p w14:paraId="6DF7A34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keys = "firstname" | "lastname"</w:t>
      </w:r>
    </w:p>
    <w:p w14:paraId="503EEAE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18C758B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w:t>
      </w:r>
    </w:p>
    <w:p w14:paraId="32A4584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[key in keys]: string</w:t>
      </w:r>
    </w:p>
    <w:p w14:paraId="65DB5ACE"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2B3787D3"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0C626E3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const viblo: Person = {</w:t>
      </w:r>
    </w:p>
    <w:p w14:paraId="372AEF2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firstname: "Viblo",</w:t>
      </w:r>
    </w:p>
    <w:p w14:paraId="052657DC"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lastname: "blog"</w:t>
      </w:r>
    </w:p>
    <w:p w14:paraId="2B05437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Fonts w:ascii="Consolas" w:eastAsiaTheme="majorEastAsia" w:hAnsi="Consolas"/>
          <w:sz w:val="23"/>
          <w:szCs w:val="23"/>
        </w:rPr>
      </w:pPr>
      <w:r w:rsidRPr="00F23B5C">
        <w:rPr>
          <w:rStyle w:val="HTMLCode"/>
          <w:rFonts w:ascii="Consolas" w:eastAsiaTheme="majorEastAsia" w:hAnsi="Consolas"/>
          <w:sz w:val="23"/>
          <w:szCs w:val="23"/>
        </w:rPr>
        <w:t>}</w:t>
      </w:r>
    </w:p>
    <w:p w14:paraId="03FA6DC6" w14:textId="77777777" w:rsidR="00990932" w:rsidRPr="00F23B5C" w:rsidRDefault="00990932" w:rsidP="004150CD">
      <w:pPr>
        <w:pStyle w:val="Nidungvnbn"/>
        <w:numPr>
          <w:ilvl w:val="0"/>
          <w:numId w:val="15"/>
        </w:numPr>
      </w:pPr>
      <w:r w:rsidRPr="00135101">
        <w:rPr>
          <w:rStyle w:val="NidungvnbnChar"/>
        </w:rPr>
        <w:t>Extend và implements</w:t>
      </w:r>
      <w:r>
        <w:t>:</w:t>
      </w:r>
    </w:p>
    <w:p w14:paraId="3951FF3A" w14:textId="77777777" w:rsidR="00990932" w:rsidRPr="00F23B5C" w:rsidRDefault="00990932" w:rsidP="00135101">
      <w:pPr>
        <w:pStyle w:val="Nidungvnbn"/>
        <w:rPr>
          <w:shd w:val="clear" w:color="auto" w:fill="FFFFFF"/>
        </w:rPr>
      </w:pPr>
      <w:r w:rsidRPr="00F23B5C">
        <w:rPr>
          <w:shd w:val="clear" w:color="auto" w:fill="FFFFFF"/>
        </w:rPr>
        <w:t>Trong TypeScript, chúng ta dễ dàng extends và implements interfaces. Nhưng không thể với types Với interface để kế thừa chúng ta sử dụng extends:</w:t>
      </w:r>
    </w:p>
    <w:p w14:paraId="19B913B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Animal {</w:t>
      </w:r>
    </w:p>
    <w:p w14:paraId="6C35029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48B0D815"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w:t>
      </w:r>
    </w:p>
    <w:p w14:paraId="435E8242"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Bear extends Animal {</w:t>
      </w:r>
    </w:p>
    <w:p w14:paraId="1BB7F5A5"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honey: boolean</w:t>
      </w:r>
    </w:p>
    <w:p w14:paraId="7B578258"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47FE44CD" w14:textId="468F33F0" w:rsidR="00990932" w:rsidRDefault="00990932" w:rsidP="004150CD">
      <w:pPr>
        <w:pStyle w:val="Tiumccp3"/>
        <w:numPr>
          <w:ilvl w:val="0"/>
          <w:numId w:val="21"/>
        </w:numPr>
      </w:pPr>
      <w:bookmarkStart w:id="67" w:name="_Toc121682788"/>
      <w:r>
        <w:t>Intersection</w:t>
      </w:r>
      <w:bookmarkEnd w:id="67"/>
    </w:p>
    <w:p w14:paraId="00A251A1" w14:textId="77777777" w:rsidR="00990932" w:rsidRPr="00F23B5C" w:rsidRDefault="00990932" w:rsidP="00135101">
      <w:pPr>
        <w:pStyle w:val="Nidungvnbn"/>
        <w:rPr>
          <w:shd w:val="clear" w:color="auto" w:fill="FFFFFF"/>
        </w:rPr>
      </w:pPr>
      <w:r w:rsidRPr="00F23B5C">
        <w:rPr>
          <w:shd w:val="clear" w:color="auto" w:fill="FFFFFF"/>
        </w:rPr>
        <w:t>Intersection cho phép chúng ta kết hợp nhiều types thành một types duy nhất. Để tạo một intersection types chúng ta dùng &amp;:</w:t>
      </w:r>
    </w:p>
    <w:p w14:paraId="345F472E" w14:textId="662F5F2F" w:rsidR="00990932" w:rsidRPr="00F23B5C" w:rsidRDefault="00990932" w:rsidP="00135101">
      <w:pPr>
        <w:pStyle w:val="Code"/>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Name = {</w:t>
      </w:r>
    </w:p>
    <w:p w14:paraId="463A7552" w14:textId="77777777" w:rsidR="00990932" w:rsidRPr="00F23B5C" w:rsidRDefault="00990932" w:rsidP="00135101">
      <w:pPr>
        <w:pStyle w:val="Code"/>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4BB39AD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4446F71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71827C9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Age = {</w:t>
      </w:r>
    </w:p>
    <w:p w14:paraId="35F3302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4D8C47E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19AE3D2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4C6E01A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Name &amp; Age;</w:t>
      </w:r>
    </w:p>
    <w:p w14:paraId="334130E4" w14:textId="77777777" w:rsidR="00990932" w:rsidRPr="00F23B5C" w:rsidRDefault="00990932" w:rsidP="00135101">
      <w:pPr>
        <w:pStyle w:val="Nidungvnbn"/>
        <w:rPr>
          <w:shd w:val="clear" w:color="auto" w:fill="FFFFFF"/>
        </w:rPr>
      </w:pPr>
      <w:r w:rsidRPr="00F23B5C">
        <w:rPr>
          <w:shd w:val="clear" w:color="auto" w:fill="FFFFFF"/>
        </w:rPr>
        <w:t>Chúng ta cũng có thể làm điều này với interface:</w:t>
      </w:r>
    </w:p>
    <w:p w14:paraId="66FD6588"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Name {</w:t>
      </w:r>
    </w:p>
    <w:p w14:paraId="222CEFE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30FCD839"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6EFFD1F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67276AC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Age {</w:t>
      </w:r>
    </w:p>
    <w:p w14:paraId="6E37C049"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6BD89D9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70237BD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1C53691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Name &amp; Age;</w:t>
      </w:r>
    </w:p>
    <w:p w14:paraId="46F33374" w14:textId="77777777" w:rsidR="00990932" w:rsidRDefault="00990932" w:rsidP="004150CD">
      <w:pPr>
        <w:pStyle w:val="Tiumccp3"/>
        <w:numPr>
          <w:ilvl w:val="0"/>
          <w:numId w:val="21"/>
        </w:numPr>
      </w:pPr>
      <w:bookmarkStart w:id="68" w:name="_Toc117801034"/>
      <w:bookmarkStart w:id="69" w:name="_Toc121682789"/>
      <w:r w:rsidRPr="00787D60">
        <w:t>Generics</w:t>
      </w:r>
      <w:bookmarkEnd w:id="68"/>
      <w:bookmarkEnd w:id="69"/>
      <w:r w:rsidRPr="00787D60">
        <w:t> </w:t>
      </w:r>
    </w:p>
    <w:p w14:paraId="7B09C766" w14:textId="77777777" w:rsidR="00990932" w:rsidRDefault="00990932" w:rsidP="00135101">
      <w:pPr>
        <w:pStyle w:val="Nidungvnbn"/>
      </w:pPr>
      <w:r w:rsidRPr="00787D60">
        <w:t>Generic type trong TypeScript cho phép bạn viết các function, class và interface có thể tái sử dụng và tổng quát hóa. Trong hướng dẫn này, bạn sẽ tập trung vào việc tạo các hàm generic (generic function).</w:t>
      </w:r>
    </w:p>
    <w:p w14:paraId="4133813A" w14:textId="77777777" w:rsidR="00990932" w:rsidRDefault="00990932" w:rsidP="00135101">
      <w:pPr>
        <w:pStyle w:val="Nidungvnbn"/>
      </w:pPr>
      <w:r>
        <w:t>Giả sử ta gặp trường hợp chúng ta phải định nghĩa 1 function trả về ngẫu nhiên 1 phần tử trong 1 mảng. Nếu chúng ta biết mảng vào sẽ là mảng number thì chúng ta có function:</w:t>
      </w:r>
    </w:p>
    <w:p w14:paraId="192C7E57" w14:textId="263962E6"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function getRandomNumberElement(items: number[]): number {</w:t>
      </w:r>
    </w:p>
    <w:p w14:paraId="5AF78747" w14:textId="77777777"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    let randomIndex = Math.floor(Math.random() * items.length);</w:t>
      </w:r>
    </w:p>
    <w:p w14:paraId="650D870E" w14:textId="77777777"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    return items[randomIndex];</w:t>
      </w:r>
    </w:p>
    <w:p w14:paraId="5303233D" w14:textId="77777777"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w:t>
      </w:r>
    </w:p>
    <w:p w14:paraId="3A6BBE5E" w14:textId="77777777" w:rsidR="00990932" w:rsidRDefault="00990932" w:rsidP="00135101">
      <w:pPr>
        <w:pStyle w:val="Nidungvnbn"/>
      </w:pPr>
      <w:r>
        <w:t xml:space="preserve"> Tuy nhiên sẽ ra sao nếu chuỗi vào có thể là mảng number hoặc là mảng string. Trong trường hợp này chúng ta có thể tạo thêm 1 hàm</w:t>
      </w:r>
    </w:p>
    <w:p w14:paraId="5272E281"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t>function getRandomStringElement(items: string[]): string {</w:t>
      </w:r>
    </w:p>
    <w:p w14:paraId="1C685E36"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    let randomIndex = Math.floor(Math.random() * items.length);</w:t>
      </w:r>
    </w:p>
    <w:p w14:paraId="6AF2EDF2"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lastRenderedPageBreak/>
        <w:t xml:space="preserve">    return items[randomIndex];</w:t>
      </w:r>
    </w:p>
    <w:p w14:paraId="049F3CD4"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t>}</w:t>
      </w:r>
    </w:p>
    <w:p w14:paraId="6BED314F" w14:textId="77777777" w:rsidR="00990932" w:rsidRDefault="00990932" w:rsidP="00135101">
      <w:pPr>
        <w:pStyle w:val="Nidungvnbn"/>
      </w:pPr>
      <w:r>
        <w:t xml:space="preserve">Vậy nếu chuỗi vào có thể là bất cứ type nào thì sao? Chúng ta không thể tạo ra tất cả các hàm cho mỗi type được. Vậy phải làm sao đây? Bạn có thể dùng type any tuy nhiên nếu như vậy bạn sẽ không xác định được type trả về hay nói cách khác là nó không an toàn. Do đó typescript cho chúng ta 1 giải pháp cho nhưng trường hợp như vậy đó là </w:t>
      </w:r>
      <w:r w:rsidRPr="00283FEC">
        <w:t>generic type</w:t>
      </w:r>
      <w:r>
        <w:t>.</w:t>
      </w:r>
    </w:p>
    <w:p w14:paraId="0589888E" w14:textId="77777777" w:rsidR="00990932" w:rsidRDefault="00990932" w:rsidP="00135101">
      <w:pPr>
        <w:pStyle w:val="Nidungvnbn"/>
      </w:pPr>
      <w:r>
        <w:t xml:space="preserve">Chúng ta có thể định nghĩa 1 hàm generic như sau: </w:t>
      </w:r>
    </w:p>
    <w:p w14:paraId="084875F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function getRandomElement&lt;T&gt;(items: T[]): T {</w:t>
      </w:r>
    </w:p>
    <w:p w14:paraId="5EE18DE5"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let randomIndex = Math.floor(Math.random() * items.length);</w:t>
      </w:r>
    </w:p>
    <w:p w14:paraId="0E0D60E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return items[randomIndex];</w:t>
      </w:r>
    </w:p>
    <w:p w14:paraId="324A9E0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w:t>
      </w:r>
    </w:p>
    <w:p w14:paraId="739C9FBF" w14:textId="77777777" w:rsidR="00990932" w:rsidRPr="00283FEC" w:rsidRDefault="00990932" w:rsidP="00135101">
      <w:pPr>
        <w:pStyle w:val="Nidungvnbn"/>
      </w:pPr>
      <w:r w:rsidRPr="00283FEC">
        <w:t>Hàm này sử dụng biến kiểu T. Kiểu T cho phép bạn chỉ định kiểu dữ liệu tại thời điểm gọi hàm. Ngoài ra, hàm sử dụng biến kiểu T làm kiểu trả về của nó.</w:t>
      </w:r>
    </w:p>
    <w:p w14:paraId="5AA9473D" w14:textId="77777777" w:rsidR="00990932" w:rsidRPr="00283FEC" w:rsidRDefault="00990932" w:rsidP="00135101">
      <w:pPr>
        <w:pStyle w:val="Nidungvnbn"/>
      </w:pPr>
      <w:r w:rsidRPr="00283FEC">
        <w:t>Hàm getRandomElement() là hàm generic bởi vì nó có thể làm việc với bất kỳ kiểu dữ liệu nào, ví dụ: chuỗi, số, đối tượng, ...</w:t>
      </w:r>
    </w:p>
    <w:p w14:paraId="2B1EDBE2" w14:textId="77777777" w:rsidR="00990932" w:rsidRDefault="00990932" w:rsidP="00135101">
      <w:pPr>
        <w:pStyle w:val="Nidungvnbn"/>
      </w:pPr>
      <w:r w:rsidRPr="00283FEC">
        <w:t>Theo quy ước, chúng ta sử dụng ký tự T làm kiểu dữ liệu của biến. Tuy nhiên, bạn có thể sử dụng các chữ khác như A, B C, ...</w:t>
      </w:r>
    </w:p>
    <w:p w14:paraId="59E63615" w14:textId="77777777" w:rsidR="00990932" w:rsidRPr="00283FEC" w:rsidRDefault="00990932" w:rsidP="00135101">
      <w:pPr>
        <w:pStyle w:val="Nidungvnbn"/>
      </w:pPr>
      <w:r w:rsidRPr="00283FEC">
        <w:t>Sau đây là cách sử dụng hàm getRandomElement() với một mảng số:</w:t>
      </w:r>
    </w:p>
    <w:p w14:paraId="6FB59A51"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numbers = [1, 5, 7, 4, 2, 9];</w:t>
      </w:r>
    </w:p>
    <w:p w14:paraId="24EE1BB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let randomEle = getRandomElement&lt;number&gt;(numbers); </w:t>
      </w:r>
    </w:p>
    <w:p w14:paraId="5DA968AF"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lastRenderedPageBreak/>
        <w:t>console.log(randomEle);</w:t>
      </w:r>
    </w:p>
    <w:p w14:paraId="4721E66D" w14:textId="77777777" w:rsidR="00990932" w:rsidRPr="00283FEC" w:rsidRDefault="00990932" w:rsidP="00135101">
      <w:pPr>
        <w:pStyle w:val="Nidungvnbn"/>
      </w:pPr>
      <w:r w:rsidRPr="00283FEC">
        <w:t>Ví dụ này chỉ định rõ kiểu number cho T khi gọi hàm getRandomElement().</w:t>
      </w:r>
    </w:p>
    <w:p w14:paraId="7A91D02A" w14:textId="77777777" w:rsidR="00990932" w:rsidRPr="00283FEC" w:rsidRDefault="00990932" w:rsidP="00135101">
      <w:pPr>
        <w:pStyle w:val="Nidungvnbn"/>
      </w:pPr>
      <w:r w:rsidRPr="00283FEC">
        <w:t>Trong thực tế, bạn sẽ sử dụng kiểu suy luận cho đối số. Có nghĩa là bạn để trình biên dịch TypeScript tự xác định kiểu dữ liệu của T dựa trên loại đối số mà bạn truyền vào, như thế này:</w:t>
      </w:r>
    </w:p>
    <w:p w14:paraId="46EBE307"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numbers = [1, 5, 7, 4, 2, 9];</w:t>
      </w:r>
    </w:p>
    <w:p w14:paraId="6271627A"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let randomEle = getRandomElement(numbers); </w:t>
      </w:r>
    </w:p>
    <w:p w14:paraId="32DBC17B"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console.log(randomEle);</w:t>
      </w:r>
    </w:p>
    <w:p w14:paraId="339A5963" w14:textId="77777777" w:rsidR="00990932" w:rsidRPr="00283FEC" w:rsidRDefault="00990932" w:rsidP="00135101">
      <w:pPr>
        <w:pStyle w:val="Nidungvnbn"/>
      </w:pPr>
      <w:r w:rsidRPr="00283FEC">
        <w:t>Trong ví dụ này, chúng tôi đã không chỉ định kiểu number một cách rõ ràng khi gọi hàm getRandomElement(). Trình biên dịch sẽ xác định kiểu dữ liệu của T dựa vào kiểu dữ liệu của tham số truyền vào.</w:t>
      </w:r>
    </w:p>
    <w:p w14:paraId="4363EC4D" w14:textId="77777777" w:rsidR="00990932" w:rsidRPr="00283FEC" w:rsidRDefault="00990932" w:rsidP="00135101">
      <w:pPr>
        <w:pStyle w:val="Nidungvnbn"/>
      </w:pPr>
      <w:r w:rsidRPr="00283FEC">
        <w:t>Bây giờ, hàm getRandomElement() cũng là kiểu an toàn. Ví dụ: nếu bạn gán giá trị trả về cho một biến kiểu chuỗi, bạn sẽ gặp lỗi:</w:t>
      </w:r>
    </w:p>
    <w:p w14:paraId="6B6D2ECC"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numbers = [1, 5, 7, 4, 2, 9];</w:t>
      </w:r>
    </w:p>
    <w:p w14:paraId="56A9265E"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returnElem: string;</w:t>
      </w:r>
    </w:p>
    <w:p w14:paraId="3231D178"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returnElem = getRandomElement(numbers);  // compiler error</w:t>
      </w:r>
    </w:p>
    <w:p w14:paraId="3C3DC2F5" w14:textId="77777777" w:rsidR="00990932" w:rsidRPr="00283FEC" w:rsidRDefault="00990932" w:rsidP="00135101">
      <w:pPr>
        <w:pStyle w:val="Nidungvnbn"/>
      </w:pPr>
      <w:r w:rsidRPr="00283FEC">
        <w:t>Hàm generic có nhiều kiểu dữ liệu trong TypeScript</w:t>
      </w:r>
    </w:p>
    <w:p w14:paraId="286D0D18" w14:textId="77777777" w:rsidR="00990932" w:rsidRPr="00283FEC" w:rsidRDefault="00990932" w:rsidP="00135101">
      <w:pPr>
        <w:pStyle w:val="Nidungvnbn"/>
      </w:pPr>
      <w:r w:rsidRPr="00283FEC">
        <w:t>Phần sau minh họa cách tạo một hàm generic với hai biến kiểu U và V:</w:t>
      </w:r>
    </w:p>
    <w:p w14:paraId="7A9C0E42"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function merge&lt;U, V&gt;(obj1: U, obj2: V) {</w:t>
      </w:r>
    </w:p>
    <w:p w14:paraId="4FDBF130"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return {</w:t>
      </w:r>
    </w:p>
    <w:p w14:paraId="43C097FA"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lastRenderedPageBreak/>
        <w:t xml:space="preserve">        ...obj1,</w:t>
      </w:r>
    </w:p>
    <w:p w14:paraId="4E932DFB"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...obj2</w:t>
      </w:r>
    </w:p>
    <w:p w14:paraId="7F57E00E"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w:t>
      </w:r>
    </w:p>
    <w:p w14:paraId="693B6C2C"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eastAsiaTheme="majorEastAsia" w:hAnsi="Consolas"/>
          <w:sz w:val="23"/>
          <w:szCs w:val="23"/>
        </w:rPr>
      </w:pPr>
      <w:r w:rsidRPr="00283FEC">
        <w:rPr>
          <w:rStyle w:val="HTMLCode"/>
          <w:rFonts w:ascii="Consolas" w:eastAsiaTheme="majorEastAsia" w:hAnsi="Consolas"/>
          <w:sz w:val="23"/>
          <w:szCs w:val="23"/>
        </w:rPr>
        <w:t>}</w:t>
      </w:r>
    </w:p>
    <w:p w14:paraId="27B1D430" w14:textId="77777777" w:rsidR="00990932" w:rsidRPr="00283FEC" w:rsidRDefault="00990932" w:rsidP="00135101">
      <w:pPr>
        <w:pStyle w:val="Nidungvnbn"/>
      </w:pPr>
      <w:r w:rsidRPr="00283FEC">
        <w:t>Hàm merge() kết hợp hai đối tượng với kiểu U và V. Nó kết hợp các thuộc tính của hai đối tượng thành một đối tượng duy nhất.</w:t>
      </w:r>
    </w:p>
    <w:p w14:paraId="6C26071B" w14:textId="77777777" w:rsidR="00990932" w:rsidRPr="00283FEC" w:rsidRDefault="00990932" w:rsidP="00135101">
      <w:pPr>
        <w:pStyle w:val="Nidungvnbn"/>
      </w:pPr>
      <w:r w:rsidRPr="00283FEC">
        <w:t>Kiểu suy luận suy ra giá trị trả về của hàm merge() là kiểu giao của U và V, là U &amp; V.</w:t>
      </w:r>
    </w:p>
    <w:p w14:paraId="09EB9691" w14:textId="77777777" w:rsidR="00990932" w:rsidRPr="00283FEC" w:rsidRDefault="00990932" w:rsidP="00135101">
      <w:pPr>
        <w:pStyle w:val="Nidungvnbn"/>
      </w:pPr>
      <w:r w:rsidRPr="00283FEC">
        <w:t>Sau đây minh họa cách sử dụng hàm merge() để hợp nhất hai đối tượng:</w:t>
      </w:r>
    </w:p>
    <w:p w14:paraId="2DFBE09D"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result = merge(</w:t>
      </w:r>
    </w:p>
    <w:p w14:paraId="32E4B9C2"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 name: 'John' },</w:t>
      </w:r>
    </w:p>
    <w:p w14:paraId="0BB70F56"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 jobTitle: 'Frontend Developer' }</w:t>
      </w:r>
    </w:p>
    <w:p w14:paraId="08D41124"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w:t>
      </w:r>
    </w:p>
    <w:p w14:paraId="4AA23CB6"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4CFFF985"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console.log(result);</w:t>
      </w:r>
    </w:p>
    <w:p w14:paraId="13143045" w14:textId="77777777" w:rsidR="00990932" w:rsidRPr="00283FEC" w:rsidRDefault="00990932" w:rsidP="00135101">
      <w:pPr>
        <w:pStyle w:val="Nidungvnbn"/>
      </w:pPr>
      <w:r w:rsidRPr="00283FEC">
        <w:t>Đầu ra:</w:t>
      </w:r>
    </w:p>
    <w:p w14:paraId="088C8F7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name: 'John', jobTitle: 'Frontend Developer' }</w:t>
      </w:r>
    </w:p>
    <w:p w14:paraId="1367F417" w14:textId="77777777" w:rsidR="00990932" w:rsidRPr="00283FEC" w:rsidRDefault="00990932" w:rsidP="00990932"/>
    <w:p w14:paraId="160BCA82" w14:textId="77777777" w:rsidR="00990932" w:rsidRPr="000C6DAE" w:rsidRDefault="00990932" w:rsidP="00135101">
      <w:pPr>
        <w:pStyle w:val="Nidungvnbn"/>
      </w:pPr>
      <w:r w:rsidRPr="000C6DAE">
        <w:t>Tuy nhiên trong ví dụ trên Hàm merge() mong đợi đầu vào là hai đối tượng. Tuy nhiên, nó không ngăn bạn truyền vào tham số như thế này:</w:t>
      </w:r>
    </w:p>
    <w:p w14:paraId="5D64A0E3"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lastRenderedPageBreak/>
        <w:t>let person = merge(</w:t>
      </w:r>
    </w:p>
    <w:p w14:paraId="787CFF20"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 name: 'John' },</w:t>
      </w:r>
    </w:p>
    <w:p w14:paraId="6E54669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25</w:t>
      </w:r>
    </w:p>
    <w:p w14:paraId="36F05AFD"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3DDF754D"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40A3D933"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console.log(person);</w:t>
      </w:r>
    </w:p>
    <w:p w14:paraId="68D04547" w14:textId="77777777" w:rsidR="00990932" w:rsidRPr="000C6DAE" w:rsidRDefault="00990932" w:rsidP="00135101">
      <w:pPr>
        <w:pStyle w:val="Nidungvnbn"/>
      </w:pPr>
      <w:r w:rsidRPr="000C6DAE">
        <w:t>Đầu ra:</w:t>
      </w:r>
    </w:p>
    <w:p w14:paraId="18FEA723"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name: 'John' }</w:t>
      </w:r>
    </w:p>
    <w:p w14:paraId="7C5EA43B" w14:textId="77777777" w:rsidR="00990932" w:rsidRDefault="00990932" w:rsidP="00135101">
      <w:pPr>
        <w:pStyle w:val="Nidungvnbn"/>
      </w:pPr>
      <w:r>
        <w:t>Code vẫn chạy mà không có một lỗi nào, tuy nhiên đó không phải là điều chúng ta mong muốn. Chúng ta muốn đầu vào của hàm phải là 2 object vì vậy chúng ta có thể gàng buộc generic type là là type mở trọng của object với từ khóa extends.</w:t>
      </w:r>
    </w:p>
    <w:p w14:paraId="55CF6651"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function merge&lt;U extends object, V extends object&gt;(obj1: U, obj2: V) {</w:t>
      </w:r>
    </w:p>
    <w:p w14:paraId="10950712"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return {</w:t>
      </w:r>
    </w:p>
    <w:p w14:paraId="403D089E"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...obj1,</w:t>
      </w:r>
    </w:p>
    <w:p w14:paraId="00806F64"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...obj2</w:t>
      </w:r>
    </w:p>
    <w:p w14:paraId="5A3E0892"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w:t>
      </w:r>
    </w:p>
    <w:p w14:paraId="18DBC08E"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4176BBA9" w14:textId="77777777" w:rsidR="00990932" w:rsidRDefault="00990932" w:rsidP="00135101">
      <w:pPr>
        <w:pStyle w:val="Nidungvnbn"/>
      </w:pPr>
      <w:r>
        <w:t>Điều này dẫn đến đoạn code dưới đây lỗi và đó là điều chúng ta mong muốn.</w:t>
      </w:r>
    </w:p>
    <w:p w14:paraId="030A2574"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let person = merge(</w:t>
      </w:r>
    </w:p>
    <w:p w14:paraId="374B8B90"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lastRenderedPageBreak/>
        <w:t xml:space="preserve">    { name: 'John' },</w:t>
      </w:r>
    </w:p>
    <w:p w14:paraId="6835E489"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25</w:t>
      </w:r>
    </w:p>
    <w:p w14:paraId="768D48B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252B725E" w14:textId="77777777" w:rsidR="00990932" w:rsidRPr="000C6DAE" w:rsidRDefault="00990932" w:rsidP="00135101">
      <w:pPr>
        <w:pStyle w:val="Nidungvnbn"/>
      </w:pPr>
      <w:r w:rsidRPr="000C6DAE">
        <w:t>TypeScript cho phép bạn khai báo một tham số có kiểu dữ liệu bị ràng buộc bởi kiểu dữ liệu của một tham số khác.</w:t>
      </w:r>
    </w:p>
    <w:p w14:paraId="0ECF4A8E" w14:textId="77777777" w:rsidR="00990932" w:rsidRPr="000C6DAE" w:rsidRDefault="00990932" w:rsidP="00135101">
      <w:pPr>
        <w:pStyle w:val="Nidungvnbn"/>
      </w:pPr>
      <w:r w:rsidRPr="000C6DAE">
        <w:t>Hàm prop() sau chấp nhận hai tham số là một đối tượng và một tên thuộc tính. Nó trả về giá trị của thuộc tính.</w:t>
      </w:r>
    </w:p>
    <w:p w14:paraId="416BEB39"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function prop&lt;T, K&gt;(obj: T, key: K) {</w:t>
      </w:r>
    </w:p>
    <w:p w14:paraId="642BC80A"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return obj[key];</w:t>
      </w:r>
    </w:p>
    <w:p w14:paraId="7EA61BC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4584433C" w14:textId="77777777" w:rsidR="00990932" w:rsidRPr="000C6DAE" w:rsidRDefault="00990932" w:rsidP="00135101">
      <w:pPr>
        <w:pStyle w:val="Nidungvnbn"/>
      </w:pPr>
      <w:r w:rsidRPr="000C6DAE">
        <w:t>Trình biên dịch gặp lỗi sau:</w:t>
      </w:r>
    </w:p>
    <w:p w14:paraId="7E143992"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Type 'K' cannot be used to index type 'T'.</w:t>
      </w:r>
    </w:p>
    <w:p w14:paraId="68F1A201" w14:textId="77777777" w:rsidR="00990932" w:rsidRPr="000C6DAE" w:rsidRDefault="00990932" w:rsidP="00135101">
      <w:pPr>
        <w:pStyle w:val="Nidungvnbn"/>
      </w:pPr>
      <w:r w:rsidRPr="000C6DAE">
        <w:t>Để khắc phục lỗi này, bạn thêm ràng buộc cho kiểu dữ liệu K để đảm bảo rằng nó là một khóa của kiểu dữ liệu T như sau:</w:t>
      </w:r>
    </w:p>
    <w:p w14:paraId="18E0E5E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function prop&lt;T, K extends keyof T&gt;(obj: T, key: K) {</w:t>
      </w:r>
    </w:p>
    <w:p w14:paraId="06E03A64"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return obj[key];</w:t>
      </w:r>
    </w:p>
    <w:p w14:paraId="632CCAA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4866FE3F" w14:textId="77777777" w:rsidR="00990932" w:rsidRPr="000C6DAE" w:rsidRDefault="00990932" w:rsidP="00135101">
      <w:pPr>
        <w:pStyle w:val="Nidungvnbn"/>
      </w:pPr>
      <w:r w:rsidRPr="000C6DAE">
        <w:t>Nếu bạn truyền vào hàm prop một tên thuộc tính tồn tại trên obj, trình biên dịch sẽ không báo lỗi. Ví dụ:</w:t>
      </w:r>
    </w:p>
    <w:p w14:paraId="3DF04A2A" w14:textId="77777777" w:rsidR="00135101" w:rsidRDefault="00135101"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32349CB7" w14:textId="00906145"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let str = prop({ name: 'John' }, 'name');</w:t>
      </w:r>
    </w:p>
    <w:p w14:paraId="276CEC8D"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console.log(str);</w:t>
      </w:r>
    </w:p>
    <w:p w14:paraId="18BBAF6C" w14:textId="77777777" w:rsidR="00990932" w:rsidRPr="000C6DAE" w:rsidRDefault="00990932" w:rsidP="00135101">
      <w:pPr>
        <w:pStyle w:val="Nidungvnbn"/>
      </w:pPr>
      <w:r w:rsidRPr="000C6DAE">
        <w:t>Đầu ra:</w:t>
      </w:r>
    </w:p>
    <w:p w14:paraId="73457FAC"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John</w:t>
      </w:r>
    </w:p>
    <w:p w14:paraId="4C3FE797" w14:textId="77777777" w:rsidR="00990932" w:rsidRPr="000C6DAE" w:rsidRDefault="00990932" w:rsidP="00135101">
      <w:pPr>
        <w:pStyle w:val="Nidungvnbn"/>
      </w:pPr>
      <w:r w:rsidRPr="000C6DAE">
        <w:t>Tuy nhiên, nếu bạn truyền một khóa không tồn tại trên đối số đầu tiên, trình biên dịch sẽ phát ra lỗi:</w:t>
      </w:r>
    </w:p>
    <w:p w14:paraId="4AA45A4E"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let str = prop({ name: 'John' }, 'age');</w:t>
      </w:r>
    </w:p>
    <w:p w14:paraId="1E2942FF" w14:textId="77777777" w:rsidR="00990932" w:rsidRPr="000C6DAE" w:rsidRDefault="00990932" w:rsidP="00135101">
      <w:pPr>
        <w:pStyle w:val="Nidungvnbn"/>
      </w:pPr>
      <w:r w:rsidRPr="000C6DAE">
        <w:t>Lỗi:</w:t>
      </w:r>
    </w:p>
    <w:p w14:paraId="2FFBF041"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Argument of type '"age"' is not assignable to parameter of type '"name"'.</w:t>
      </w:r>
    </w:p>
    <w:p w14:paraId="6F3CA941" w14:textId="77777777" w:rsidR="00990932" w:rsidRDefault="00990932" w:rsidP="004150CD">
      <w:pPr>
        <w:pStyle w:val="Tiumccp2"/>
        <w:numPr>
          <w:ilvl w:val="0"/>
          <w:numId w:val="6"/>
        </w:numPr>
      </w:pPr>
      <w:bookmarkStart w:id="70" w:name="_Toc117801035"/>
      <w:bookmarkStart w:id="71" w:name="_Toc121682790"/>
      <w:r>
        <w:t>Antd</w:t>
      </w:r>
      <w:bookmarkEnd w:id="70"/>
      <w:bookmarkEnd w:id="71"/>
    </w:p>
    <w:p w14:paraId="053612EF" w14:textId="77777777" w:rsidR="00990932" w:rsidRPr="00046E42" w:rsidRDefault="00990932" w:rsidP="004150CD">
      <w:pPr>
        <w:pStyle w:val="Tiumccp3"/>
        <w:numPr>
          <w:ilvl w:val="0"/>
          <w:numId w:val="22"/>
        </w:numPr>
      </w:pPr>
      <w:bookmarkStart w:id="72" w:name="_Toc117801036"/>
      <w:bookmarkStart w:id="73" w:name="_Toc121682791"/>
      <w:r>
        <w:t>Antd là gì</w:t>
      </w:r>
      <w:bookmarkEnd w:id="72"/>
      <w:bookmarkEnd w:id="73"/>
    </w:p>
    <w:p w14:paraId="06811918" w14:textId="77777777" w:rsidR="00990932" w:rsidRDefault="00990932" w:rsidP="00135101">
      <w:pPr>
        <w:pStyle w:val="Nidungvnbn"/>
        <w:rPr>
          <w:shd w:val="clear" w:color="auto" w:fill="FFFFFF"/>
        </w:rPr>
      </w:pPr>
      <w:r>
        <w:rPr>
          <w:shd w:val="clear" w:color="auto" w:fill="FFFFFF"/>
        </w:rPr>
        <w:t>Ant là tập hợp các components của React được xây dựng theo chuẩn thiết kế của Ant UED Team. Tương tự như chuẩn Material Design, Ant cung cấp hầu hết các component thông dụng trong ứng dụng web hiện đại, như Layout, Button, Icon, DatePicket, v.v…Bên cạnh đó Ant cũng có những component riêng thú vị, như LocaleProvider cho phép bạn thay đổi ngôn ngữ trên toàn ứng dụng.</w:t>
      </w:r>
    </w:p>
    <w:p w14:paraId="21AC5F06" w14:textId="77777777" w:rsidR="00990932" w:rsidRPr="00046E42" w:rsidRDefault="00990932" w:rsidP="00135101">
      <w:pPr>
        <w:pStyle w:val="Nidungvnbn"/>
        <w:rPr>
          <w:lang w:eastAsia="vi-VN"/>
        </w:rPr>
      </w:pPr>
      <w:r w:rsidRPr="00046E42">
        <w:rPr>
          <w:lang w:eastAsia="vi-VN"/>
        </w:rPr>
        <w:lastRenderedPageBreak/>
        <w:t>Có thể coi Ant Design cho React là tập hợp của hầu hết các thư viện về React. Nó đáp ứng được hầu hết các yêu cầu của project của bạn mà ban không phải cài thêm bất cứ thư viện nào nữa. Dưới đây là danh sách các component mà nó cung cấp:</w:t>
      </w:r>
    </w:p>
    <w:p w14:paraId="6CC63095" w14:textId="77777777" w:rsidR="00990932" w:rsidRPr="00046E42" w:rsidRDefault="00990932" w:rsidP="004150CD">
      <w:pPr>
        <w:pStyle w:val="Nidungvnbn"/>
        <w:numPr>
          <w:ilvl w:val="0"/>
          <w:numId w:val="15"/>
        </w:numPr>
        <w:rPr>
          <w:lang w:eastAsia="vi-VN"/>
        </w:rPr>
      </w:pPr>
      <w:r w:rsidRPr="00046E42">
        <w:rPr>
          <w:lang w:eastAsia="vi-VN"/>
        </w:rPr>
        <w:t>General: Button, Icon</w:t>
      </w:r>
    </w:p>
    <w:p w14:paraId="0A42C84E" w14:textId="77777777" w:rsidR="00990932" w:rsidRPr="00046E42" w:rsidRDefault="00990932" w:rsidP="004150CD">
      <w:pPr>
        <w:pStyle w:val="Nidungvnbn"/>
        <w:numPr>
          <w:ilvl w:val="0"/>
          <w:numId w:val="15"/>
        </w:numPr>
        <w:rPr>
          <w:lang w:eastAsia="vi-VN"/>
        </w:rPr>
      </w:pPr>
      <w:r w:rsidRPr="00046E42">
        <w:rPr>
          <w:lang w:eastAsia="vi-VN"/>
        </w:rPr>
        <w:t>Layout: Grid, Layout</w:t>
      </w:r>
    </w:p>
    <w:p w14:paraId="3F0B1BB2" w14:textId="77777777" w:rsidR="00990932" w:rsidRPr="00046E42" w:rsidRDefault="00990932" w:rsidP="004150CD">
      <w:pPr>
        <w:pStyle w:val="Nidungvnbn"/>
        <w:numPr>
          <w:ilvl w:val="0"/>
          <w:numId w:val="15"/>
        </w:numPr>
        <w:rPr>
          <w:lang w:eastAsia="vi-VN"/>
        </w:rPr>
      </w:pPr>
      <w:r w:rsidRPr="00046E42">
        <w:rPr>
          <w:lang w:eastAsia="vi-VN"/>
        </w:rPr>
        <w:t>Navigation: Affix, Breadcrumb, Dropdown, Menu, Pagination, Steps</w:t>
      </w:r>
    </w:p>
    <w:p w14:paraId="283260D2" w14:textId="77777777" w:rsidR="00990932" w:rsidRPr="00046E42" w:rsidRDefault="00990932" w:rsidP="004150CD">
      <w:pPr>
        <w:pStyle w:val="Nidungvnbn"/>
        <w:numPr>
          <w:ilvl w:val="0"/>
          <w:numId w:val="15"/>
        </w:numPr>
        <w:rPr>
          <w:lang w:eastAsia="vi-VN"/>
        </w:rPr>
      </w:pPr>
      <w:r w:rsidRPr="00046E42">
        <w:rPr>
          <w:lang w:eastAsia="vi-VN"/>
        </w:rPr>
        <w:t>Data Entry: AutoComplete, Checkbox, Cascader, DatePicker, Form, InputNumber, Input, Mention, Rate, Radio, Switch, Slider, Select, TreeSelect, Transfer, TimePicker, Upload</w:t>
      </w:r>
    </w:p>
    <w:p w14:paraId="2FB91402" w14:textId="77777777" w:rsidR="00990932" w:rsidRPr="00046E42" w:rsidRDefault="00990932" w:rsidP="004150CD">
      <w:pPr>
        <w:pStyle w:val="Nidungvnbn"/>
        <w:numPr>
          <w:ilvl w:val="0"/>
          <w:numId w:val="15"/>
        </w:numPr>
        <w:rPr>
          <w:lang w:eastAsia="vi-VN"/>
        </w:rPr>
      </w:pPr>
      <w:r w:rsidRPr="00046E42">
        <w:rPr>
          <w:lang w:eastAsia="vi-VN"/>
        </w:rPr>
        <w:t>Data Display: Avatar, Badge, Collapse, Carousel, Card, Calendar, List, Popover, Tree, Tooltip, Timeline, Tag, Tabs, Table</w:t>
      </w:r>
    </w:p>
    <w:p w14:paraId="6A4161A6" w14:textId="77777777" w:rsidR="00990932" w:rsidRPr="00046E42" w:rsidRDefault="00990932" w:rsidP="004150CD">
      <w:pPr>
        <w:pStyle w:val="Nidungvnbn"/>
        <w:numPr>
          <w:ilvl w:val="0"/>
          <w:numId w:val="15"/>
        </w:numPr>
        <w:rPr>
          <w:lang w:eastAsia="vi-VN"/>
        </w:rPr>
      </w:pPr>
      <w:r w:rsidRPr="00046E42">
        <w:rPr>
          <w:lang w:eastAsia="vi-VN"/>
        </w:rPr>
        <w:t>Feedback: Alert, Drawer, Modal, Message, Notification, Progress, Popconfirm, Spin, Skeleton</w:t>
      </w:r>
    </w:p>
    <w:p w14:paraId="694BFDBC" w14:textId="77777777" w:rsidR="00990932" w:rsidRPr="00046E42" w:rsidRDefault="00990932" w:rsidP="004150CD">
      <w:pPr>
        <w:pStyle w:val="Nidungvnbn"/>
        <w:numPr>
          <w:ilvl w:val="0"/>
          <w:numId w:val="15"/>
        </w:numPr>
        <w:rPr>
          <w:lang w:eastAsia="vi-VN"/>
        </w:rPr>
      </w:pPr>
      <w:r w:rsidRPr="00046E42">
        <w:rPr>
          <w:lang w:eastAsia="vi-VN"/>
        </w:rPr>
        <w:t>Other: Anchor, BackTop, Divider, LocaleProvider</w:t>
      </w:r>
    </w:p>
    <w:p w14:paraId="23520CBC" w14:textId="77777777" w:rsidR="00990932" w:rsidRDefault="00990932" w:rsidP="004150CD">
      <w:pPr>
        <w:pStyle w:val="Tiumccp3"/>
        <w:numPr>
          <w:ilvl w:val="0"/>
          <w:numId w:val="22"/>
        </w:numPr>
      </w:pPr>
      <w:bookmarkStart w:id="74" w:name="_Toc117801037"/>
      <w:bookmarkStart w:id="75" w:name="_Toc121682792"/>
      <w:r>
        <w:t>Cách sử dụng</w:t>
      </w:r>
      <w:bookmarkEnd w:id="74"/>
      <w:bookmarkEnd w:id="75"/>
    </w:p>
    <w:p w14:paraId="1DBF504E" w14:textId="77777777" w:rsidR="00990932" w:rsidRDefault="00990932" w:rsidP="00135101">
      <w:pPr>
        <w:pStyle w:val="Nidungvnbn"/>
      </w:pPr>
      <w:r>
        <w:t>Import css được antd sử dụng (chỉ cần import 1 lần duy nhất ở file index.js):</w:t>
      </w:r>
    </w:p>
    <w:p w14:paraId="4F78892A" w14:textId="77777777" w:rsidR="00990932" w:rsidRDefault="00990932" w:rsidP="00990932">
      <w:pPr>
        <w:pStyle w:val="Code"/>
        <w:rPr>
          <w:rStyle w:val="HTMLCode"/>
          <w:rFonts w:eastAsiaTheme="majorEastAsia"/>
        </w:rPr>
      </w:pPr>
      <w:r w:rsidRPr="00046E42">
        <w:rPr>
          <w:rStyle w:val="HTMLCode"/>
          <w:rFonts w:eastAsiaTheme="majorEastAsia"/>
        </w:rPr>
        <w:t>import 'antd/dist/antd.css';</w:t>
      </w:r>
    </w:p>
    <w:p w14:paraId="5E32FF60" w14:textId="77777777" w:rsidR="00990932" w:rsidRPr="00046E42" w:rsidRDefault="00990932" w:rsidP="00135101">
      <w:pPr>
        <w:pStyle w:val="Nidungvnbn"/>
      </w:pPr>
      <w:r>
        <w:t>Import component mà ta muốn sử dụng:</w:t>
      </w:r>
    </w:p>
    <w:p w14:paraId="657BEE06" w14:textId="77777777" w:rsidR="00990932" w:rsidRDefault="00990932" w:rsidP="00990932">
      <w:pPr>
        <w:pStyle w:val="Code"/>
        <w:rPr>
          <w:rStyle w:val="token"/>
        </w:rPr>
      </w:pPr>
      <w:r w:rsidRPr="00046E42">
        <w:rPr>
          <w:rStyle w:val="token"/>
        </w:rPr>
        <w:t>import</w:t>
      </w:r>
      <w:r w:rsidRPr="00046E42">
        <w:t xml:space="preserve"> </w:t>
      </w:r>
      <w:r w:rsidRPr="00046E42">
        <w:rPr>
          <w:rStyle w:val="token"/>
        </w:rPr>
        <w:t>{ Button</w:t>
      </w:r>
      <w:r w:rsidRPr="00046E42">
        <w:t xml:space="preserve"> </w:t>
      </w:r>
      <w:r w:rsidRPr="00046E42">
        <w:rPr>
          <w:rStyle w:val="token"/>
        </w:rPr>
        <w:t>}</w:t>
      </w:r>
      <w:r w:rsidRPr="00046E42">
        <w:t xml:space="preserve"> </w:t>
      </w:r>
      <w:r w:rsidRPr="00046E42">
        <w:rPr>
          <w:rStyle w:val="token"/>
        </w:rPr>
        <w:t>from</w:t>
      </w:r>
      <w:r w:rsidRPr="00046E42">
        <w:t xml:space="preserve"> </w:t>
      </w:r>
      <w:r w:rsidRPr="00046E42">
        <w:rPr>
          <w:rStyle w:val="token"/>
        </w:rPr>
        <w:t>'antd';</w:t>
      </w:r>
    </w:p>
    <w:p w14:paraId="5E674873" w14:textId="77777777" w:rsidR="00990932" w:rsidRDefault="00990932" w:rsidP="00135101">
      <w:pPr>
        <w:pStyle w:val="Nidungvnbn"/>
      </w:pPr>
      <w:r>
        <w:t>Sử dụng nhưng các component khác</w:t>
      </w:r>
    </w:p>
    <w:p w14:paraId="3B534FAD" w14:textId="77777777" w:rsidR="00990932" w:rsidRDefault="00990932" w:rsidP="00990932">
      <w:pPr>
        <w:pStyle w:val="Code"/>
        <w:rPr>
          <w:rStyle w:val="token"/>
        </w:rPr>
      </w:pPr>
      <w:r w:rsidRPr="00046E42">
        <w:rPr>
          <w:rStyle w:val="token"/>
        </w:rPr>
        <w:t>&lt;Button&gt;</w:t>
      </w:r>
      <w:r w:rsidRPr="00046E42">
        <w:t>Default Button</w:t>
      </w:r>
      <w:r w:rsidRPr="00046E42">
        <w:rPr>
          <w:rStyle w:val="token"/>
        </w:rPr>
        <w:t>&lt;/Button&gt;</w:t>
      </w:r>
    </w:p>
    <w:p w14:paraId="062468E8" w14:textId="77777777" w:rsidR="00990932" w:rsidRPr="00046E42" w:rsidRDefault="00990932" w:rsidP="00135101">
      <w:pPr>
        <w:pStyle w:val="Nidungvnbn"/>
      </w:pPr>
      <w:r>
        <w:lastRenderedPageBreak/>
        <w:t xml:space="preserve">Đọc thêm về tất cả các component được thư viện cung cấp tại </w:t>
      </w:r>
      <w:hyperlink r:id="rId30" w:history="1">
        <w:r w:rsidRPr="009F53C9">
          <w:rPr>
            <w:rStyle w:val="Hyperlink"/>
          </w:rPr>
          <w:t>trang chủ của antd</w:t>
        </w:r>
      </w:hyperlink>
      <w:r>
        <w:t>.</w:t>
      </w:r>
    </w:p>
    <w:p w14:paraId="685FEDE3" w14:textId="77777777" w:rsidR="00990932" w:rsidRPr="00990932" w:rsidRDefault="00990932" w:rsidP="00990932">
      <w:pPr>
        <w:pStyle w:val="Tiumccp2"/>
      </w:pPr>
    </w:p>
    <w:p w14:paraId="3428ED4C" w14:textId="77777777" w:rsidR="001F0E9E" w:rsidRPr="00B5741F" w:rsidRDefault="001F0E9E" w:rsidP="00990932">
      <w:pPr>
        <w:pStyle w:val="Tiumccp2"/>
        <w:rPr>
          <w:lang w:eastAsia="vi-VN"/>
        </w:rPr>
      </w:pPr>
    </w:p>
    <w:p w14:paraId="202C94EC" w14:textId="77777777" w:rsidR="001F0E9E" w:rsidRPr="001F0E9E" w:rsidRDefault="001F0E9E" w:rsidP="001F0E9E">
      <w:pPr>
        <w:pStyle w:val="Nidungvnbn"/>
      </w:pPr>
    </w:p>
    <w:p w14:paraId="53DCFE97" w14:textId="77777777" w:rsidR="001F0E9E" w:rsidRPr="001F0E9E" w:rsidRDefault="001F0E9E" w:rsidP="001F0E9E">
      <w:pPr>
        <w:pStyle w:val="Tiumccp2"/>
      </w:pPr>
    </w:p>
    <w:p w14:paraId="39031505" w14:textId="77777777" w:rsidR="000C45B4" w:rsidRPr="000A3BAD" w:rsidRDefault="000C45B4" w:rsidP="001F0E9E">
      <w:pPr>
        <w:pStyle w:val="Nidungvnbn"/>
        <w:ind w:firstLine="0"/>
      </w:pPr>
    </w:p>
    <w:p w14:paraId="7C00A90D" w14:textId="20E2EC00" w:rsidR="00123BF3" w:rsidRDefault="00123BF3" w:rsidP="004150CD">
      <w:pPr>
        <w:pStyle w:val="Tiumccp1"/>
        <w:keepNext/>
        <w:keepLines/>
        <w:numPr>
          <w:ilvl w:val="0"/>
          <w:numId w:val="5"/>
        </w:numPr>
        <w:ind w:left="450"/>
      </w:pPr>
      <w:bookmarkStart w:id="76" w:name="_Toc121682793"/>
      <w:r>
        <w:t>Nội dung của chương này</w:t>
      </w:r>
      <w:bookmarkEnd w:id="76"/>
      <w:r>
        <w:t xml:space="preserve"> </w:t>
      </w:r>
    </w:p>
    <w:p w14:paraId="3C8474F2" w14:textId="7186F019" w:rsidR="00123BF3" w:rsidRDefault="00123BF3" w:rsidP="004150CD">
      <w:pPr>
        <w:pStyle w:val="Nidungvnbn"/>
        <w:keepNext/>
        <w:keepLines/>
        <w:numPr>
          <w:ilvl w:val="0"/>
          <w:numId w:val="7"/>
        </w:numPr>
      </w:pPr>
      <w:r>
        <w:t>Giới thiệu về đề tại về xây dựng trang ứng dụng đăng tin tuyển dụng cũng như ứng tuyển dành cho sinh viên trường Đại học Tôn Đức Thắng</w:t>
      </w:r>
    </w:p>
    <w:p w14:paraId="412A297E" w14:textId="77D77682" w:rsidR="00123BF3" w:rsidRPr="0064189C" w:rsidRDefault="00123BF3" w:rsidP="004150CD">
      <w:pPr>
        <w:pStyle w:val="Nidungvnbn"/>
        <w:keepNext/>
        <w:keepLines/>
        <w:numPr>
          <w:ilvl w:val="0"/>
          <w:numId w:val="7"/>
        </w:numPr>
      </w:pPr>
      <w:r>
        <w:t>Giới thiệu về các công nghệ sử dụng trong quá trình xây dựng trang ứng dụng này</w:t>
      </w:r>
    </w:p>
    <w:p w14:paraId="142A41B2" w14:textId="77777777" w:rsidR="00453AB1" w:rsidRDefault="00453AB1">
      <w:pPr>
        <w:spacing w:after="200" w:line="276" w:lineRule="auto"/>
        <w:rPr>
          <w:sz w:val="26"/>
          <w:szCs w:val="26"/>
        </w:rPr>
      </w:pPr>
      <w:r>
        <w:rPr>
          <w:sz w:val="26"/>
          <w:szCs w:val="26"/>
        </w:rPr>
        <w:br w:type="page"/>
      </w:r>
    </w:p>
    <w:p w14:paraId="34270861" w14:textId="69812E79" w:rsidR="007B1A23" w:rsidRPr="004A7C39" w:rsidRDefault="00453AB1" w:rsidP="004A7C39">
      <w:pPr>
        <w:pStyle w:val="Chng"/>
      </w:pPr>
      <w:bookmarkStart w:id="77" w:name="_Toc121682794"/>
      <w:r w:rsidRPr="004A7C39">
        <w:lastRenderedPageBreak/>
        <w:t>CHƯƠNG 2</w:t>
      </w:r>
      <w:r w:rsidR="00024496">
        <w:t xml:space="preserve"> – </w:t>
      </w:r>
      <w:r w:rsidR="00C153C3">
        <w:t>QUÁ TRÌNH THỰC HIỆN</w:t>
      </w:r>
      <w:bookmarkEnd w:id="77"/>
    </w:p>
    <w:p w14:paraId="224B462E" w14:textId="066B2E09" w:rsidR="00453AB1" w:rsidRDefault="00E25FC0" w:rsidP="004150CD">
      <w:pPr>
        <w:pStyle w:val="Tiumccp1"/>
        <w:numPr>
          <w:ilvl w:val="0"/>
          <w:numId w:val="23"/>
        </w:numPr>
      </w:pPr>
      <w:bookmarkStart w:id="78" w:name="_Toc121682795"/>
      <w:r>
        <w:t>Quá trình thiết lập server</w:t>
      </w:r>
      <w:bookmarkEnd w:id="78"/>
    </w:p>
    <w:p w14:paraId="490BE622" w14:textId="5EB41F80" w:rsidR="0024033A" w:rsidRDefault="0024033A" w:rsidP="004150CD">
      <w:pPr>
        <w:pStyle w:val="Nidungvnbn"/>
        <w:numPr>
          <w:ilvl w:val="0"/>
          <w:numId w:val="7"/>
        </w:numPr>
      </w:pPr>
      <w:r>
        <w:t>Để đưa source code lên server ta cần một server ở đây chúng em thuê 1 con server chạy hệ điều hành Ubuntu với 4GB ram và 80GB bộ nhớ của Digitalocean với chi phí duy trì hàng tháng</w:t>
      </w:r>
    </w:p>
    <w:p w14:paraId="4A3CADA5" w14:textId="6469E5A6" w:rsidR="0024033A" w:rsidRDefault="0024033A" w:rsidP="004150CD">
      <w:pPr>
        <w:pStyle w:val="Nidungvnbn"/>
        <w:numPr>
          <w:ilvl w:val="0"/>
          <w:numId w:val="7"/>
        </w:numPr>
      </w:pPr>
      <w:r>
        <w:t>Quá trình thuê thì sẽ đưa thẻ visa của bản thân vào tài khoản để thuê server và mỗi tháng thì digitalocen sẽ trừ khoản tiền đó</w:t>
      </w:r>
    </w:p>
    <w:p w14:paraId="072CA0C2" w14:textId="77777777" w:rsidR="0024033A" w:rsidRDefault="0024033A" w:rsidP="0024033A">
      <w:pPr>
        <w:pStyle w:val="Nidungvnbn"/>
        <w:keepNext/>
        <w:ind w:left="720" w:firstLine="0"/>
        <w:jc w:val="center"/>
      </w:pPr>
      <w:r>
        <w:rPr>
          <w:noProof/>
          <w:lang w:val="vi-VN" w:eastAsia="vi-VN"/>
        </w:rPr>
        <w:drawing>
          <wp:inline distT="0" distB="0" distL="0" distR="0" wp14:anchorId="3C5EFCF1" wp14:editId="20017E79">
            <wp:extent cx="5791835" cy="2922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922905"/>
                    </a:xfrm>
                    <a:prstGeom prst="rect">
                      <a:avLst/>
                    </a:prstGeom>
                  </pic:spPr>
                </pic:pic>
              </a:graphicData>
            </a:graphic>
          </wp:inline>
        </w:drawing>
      </w:r>
    </w:p>
    <w:p w14:paraId="4D9BEC91" w14:textId="7140161B" w:rsidR="0024033A" w:rsidRDefault="0024033A" w:rsidP="0024033A">
      <w:pPr>
        <w:pStyle w:val="Caption"/>
      </w:pPr>
      <w:r>
        <w:t xml:space="preserve">Hình </w:t>
      </w:r>
      <w:r w:rsidR="00E673F6">
        <w:fldChar w:fldCharType="begin"/>
      </w:r>
      <w:r w:rsidR="00E673F6">
        <w:instrText xml:space="preserve"> SEQ Hình \* ARABIC </w:instrText>
      </w:r>
      <w:r w:rsidR="00E673F6">
        <w:fldChar w:fldCharType="separate"/>
      </w:r>
      <w:r w:rsidR="00AC1306">
        <w:rPr>
          <w:noProof/>
        </w:rPr>
        <w:t>7</w:t>
      </w:r>
      <w:r w:rsidR="00E673F6">
        <w:rPr>
          <w:noProof/>
        </w:rPr>
        <w:fldChar w:fldCharType="end"/>
      </w:r>
      <w:r>
        <w:t xml:space="preserve"> : Hình ảnh thuê server</w:t>
      </w:r>
    </w:p>
    <w:p w14:paraId="7EC8B17D" w14:textId="42612A53" w:rsidR="0024033A" w:rsidRDefault="0024033A" w:rsidP="004150CD">
      <w:pPr>
        <w:pStyle w:val="Nidungvnbn"/>
        <w:numPr>
          <w:ilvl w:val="0"/>
          <w:numId w:val="7"/>
        </w:numPr>
      </w:pPr>
      <w:r>
        <w:t>Khi đã có server thì bước tiếp theo thì sẽ cấu hình cho việc kết nối với server đó quá một số công cụ như cmd , Window Terminal, …., và các bước như sau:</w:t>
      </w:r>
    </w:p>
    <w:p w14:paraId="24A196C8" w14:textId="5B7A1382" w:rsidR="0024033A" w:rsidRDefault="005A7C8A" w:rsidP="004150CD">
      <w:pPr>
        <w:pStyle w:val="Nidungvnbn"/>
        <w:numPr>
          <w:ilvl w:val="1"/>
          <w:numId w:val="7"/>
        </w:numPr>
      </w:pPr>
      <w:r>
        <w:t>Bước 1 : ta sẽ sử dụng ssh-keygen để tạo ra 1 chuỗi các kí tự ngẫu nhiên được gọi là key để sau khi thiết lập mỗi lần muốn kết nối với server ta chỉ cần gõ lệnh ssh@root + tên server và nhập mật khẩu của server thì lúc này ta sẽ kết nối được với server của mình vừa thuê</w:t>
      </w:r>
    </w:p>
    <w:p w14:paraId="3E55EAC8" w14:textId="77777777" w:rsidR="005A7C8A" w:rsidRDefault="005A7C8A" w:rsidP="005A7C8A">
      <w:pPr>
        <w:pStyle w:val="Nidungvnbn"/>
        <w:keepNext/>
        <w:jc w:val="center"/>
      </w:pPr>
      <w:r>
        <w:rPr>
          <w:noProof/>
          <w:lang w:val="vi-VN" w:eastAsia="vi-VN"/>
        </w:rPr>
        <w:lastRenderedPageBreak/>
        <w:drawing>
          <wp:inline distT="0" distB="0" distL="0" distR="0" wp14:anchorId="1FB713C1" wp14:editId="2E5C6824">
            <wp:extent cx="5791835" cy="32943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294380"/>
                    </a:xfrm>
                    <a:prstGeom prst="rect">
                      <a:avLst/>
                    </a:prstGeom>
                  </pic:spPr>
                </pic:pic>
              </a:graphicData>
            </a:graphic>
          </wp:inline>
        </w:drawing>
      </w:r>
    </w:p>
    <w:p w14:paraId="754B3A0A" w14:textId="2B23F56C" w:rsidR="005A7C8A" w:rsidRDefault="005A7C8A" w:rsidP="005A7C8A">
      <w:pPr>
        <w:pStyle w:val="Caption"/>
      </w:pPr>
      <w:r>
        <w:t xml:space="preserve">Hình </w:t>
      </w:r>
      <w:r w:rsidR="00E673F6">
        <w:fldChar w:fldCharType="begin"/>
      </w:r>
      <w:r w:rsidR="00E673F6">
        <w:instrText xml:space="preserve"> SEQ Hình \* ARABIC </w:instrText>
      </w:r>
      <w:r w:rsidR="00E673F6">
        <w:fldChar w:fldCharType="separate"/>
      </w:r>
      <w:r w:rsidR="00AC1306">
        <w:rPr>
          <w:noProof/>
        </w:rPr>
        <w:t>8</w:t>
      </w:r>
      <w:r w:rsidR="00E673F6">
        <w:rPr>
          <w:noProof/>
        </w:rPr>
        <w:fldChar w:fldCharType="end"/>
      </w:r>
      <w:r>
        <w:t xml:space="preserve"> : Gõ ssh-keygen để tạo ra bộ mã cho riêng mình</w:t>
      </w:r>
    </w:p>
    <w:p w14:paraId="2A0098C8" w14:textId="5724B5E8" w:rsidR="005A7C8A" w:rsidRPr="00164BD2" w:rsidRDefault="00EA0F58" w:rsidP="004150CD">
      <w:pPr>
        <w:pStyle w:val="Nidungvnbn"/>
        <w:numPr>
          <w:ilvl w:val="1"/>
          <w:numId w:val="7"/>
        </w:numPr>
      </w:pPr>
      <w:r w:rsidRPr="00164BD2">
        <w:t>Bước 2 ta vào thư mục C:/Users/(Tên của user)/.ssh và tạo ra 1 thư mục ví dụ ở đây máy cá nhân này có thư mục (demo) để mô phỏng lại quá trình tạo ssh-keygen  và da2_ssh đã tạo trong quá trình thực hiện đề tài này</w:t>
      </w:r>
    </w:p>
    <w:p w14:paraId="0557D1DF" w14:textId="77777777" w:rsidR="00EA0F58" w:rsidRDefault="00EA0F58" w:rsidP="00EA0F58">
      <w:pPr>
        <w:keepNext/>
        <w:ind w:left="720"/>
        <w:jc w:val="center"/>
      </w:pPr>
      <w:r>
        <w:rPr>
          <w:noProof/>
          <w:lang w:val="vi-VN" w:eastAsia="vi-VN"/>
        </w:rPr>
        <w:drawing>
          <wp:inline distT="0" distB="0" distL="0" distR="0" wp14:anchorId="51A88DCE" wp14:editId="76951B5B">
            <wp:extent cx="5791835" cy="2533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2533650"/>
                    </a:xfrm>
                    <a:prstGeom prst="rect">
                      <a:avLst/>
                    </a:prstGeom>
                  </pic:spPr>
                </pic:pic>
              </a:graphicData>
            </a:graphic>
          </wp:inline>
        </w:drawing>
      </w:r>
    </w:p>
    <w:p w14:paraId="25C0B56A" w14:textId="24AC8608" w:rsidR="00EA0F58" w:rsidRPr="005A7C8A" w:rsidRDefault="00EA0F58" w:rsidP="00EA0F58">
      <w:pPr>
        <w:pStyle w:val="Caption"/>
      </w:pPr>
      <w:r>
        <w:t xml:space="preserve">Hình </w:t>
      </w:r>
      <w:r w:rsidR="00E673F6">
        <w:fldChar w:fldCharType="begin"/>
      </w:r>
      <w:r w:rsidR="00E673F6">
        <w:instrText xml:space="preserve"> SEQ Hình \* ARABIC </w:instrText>
      </w:r>
      <w:r w:rsidR="00E673F6">
        <w:fldChar w:fldCharType="separate"/>
      </w:r>
      <w:r w:rsidR="00AC1306">
        <w:rPr>
          <w:noProof/>
        </w:rPr>
        <w:t>9</w:t>
      </w:r>
      <w:r w:rsidR="00E673F6">
        <w:rPr>
          <w:noProof/>
        </w:rPr>
        <w:fldChar w:fldCharType="end"/>
      </w:r>
      <w:r>
        <w:t xml:space="preserve"> : Thư mục .ssh chứa ssh-keygen</w:t>
      </w:r>
    </w:p>
    <w:p w14:paraId="095E8156" w14:textId="5E784A79" w:rsidR="005A7C8A" w:rsidRPr="00164BD2" w:rsidRDefault="00EA0F58" w:rsidP="004150CD">
      <w:pPr>
        <w:pStyle w:val="Nidungvnbn"/>
        <w:numPr>
          <w:ilvl w:val="1"/>
          <w:numId w:val="7"/>
        </w:numPr>
      </w:pPr>
      <w:r w:rsidRPr="00164BD2">
        <w:lastRenderedPageBreak/>
        <w:t xml:space="preserve">Tiếp tục ta ở Window Terminal ta gõ lệnh để với thư mục demo </w:t>
      </w:r>
      <w:r w:rsidR="008E0D0C" w:rsidRPr="00164BD2">
        <w:t xml:space="preserve">ta gõ lệnh chuyển trỏ nơi tạo file chưa  public key và </w:t>
      </w:r>
      <w:r w:rsidR="00210BCB">
        <w:t>private</w:t>
      </w:r>
      <w:r w:rsidR="008E0D0C" w:rsidRPr="00164BD2">
        <w:t xml:space="preserve"> key </w:t>
      </w:r>
    </w:p>
    <w:p w14:paraId="42F9E64C" w14:textId="77777777" w:rsidR="00EA0F58" w:rsidRDefault="00EA0F58" w:rsidP="00EA0F58">
      <w:pPr>
        <w:keepNext/>
        <w:jc w:val="center"/>
      </w:pPr>
      <w:r>
        <w:rPr>
          <w:noProof/>
          <w:lang w:val="vi-VN" w:eastAsia="vi-VN"/>
        </w:rPr>
        <w:drawing>
          <wp:inline distT="0" distB="0" distL="0" distR="0" wp14:anchorId="2FF71BEC" wp14:editId="61E458C3">
            <wp:extent cx="5791835" cy="2242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2242185"/>
                    </a:xfrm>
                    <a:prstGeom prst="rect">
                      <a:avLst/>
                    </a:prstGeom>
                  </pic:spPr>
                </pic:pic>
              </a:graphicData>
            </a:graphic>
          </wp:inline>
        </w:drawing>
      </w:r>
    </w:p>
    <w:p w14:paraId="7E8C3A06" w14:textId="02520C49" w:rsidR="00EA0F58" w:rsidRDefault="00EA0F58" w:rsidP="00EA0F58">
      <w:pPr>
        <w:pStyle w:val="Caption"/>
      </w:pPr>
      <w:r>
        <w:t xml:space="preserve">Hình </w:t>
      </w:r>
      <w:r w:rsidR="00E673F6">
        <w:fldChar w:fldCharType="begin"/>
      </w:r>
      <w:r w:rsidR="00E673F6">
        <w:instrText xml:space="preserve"> SEQ Hình \* ARABIC </w:instrText>
      </w:r>
      <w:r w:rsidR="00E673F6">
        <w:fldChar w:fldCharType="separate"/>
      </w:r>
      <w:r w:rsidR="00AC1306">
        <w:rPr>
          <w:noProof/>
        </w:rPr>
        <w:t>10</w:t>
      </w:r>
      <w:r w:rsidR="00E673F6">
        <w:rPr>
          <w:noProof/>
        </w:rPr>
        <w:fldChar w:fldCharType="end"/>
      </w:r>
      <w:r>
        <w:t xml:space="preserve"> : Hình ảnh tạo ssh key trong thư mục demo</w:t>
      </w:r>
    </w:p>
    <w:p w14:paraId="741C0D09" w14:textId="77777777" w:rsidR="008E0D0C" w:rsidRDefault="008E0D0C" w:rsidP="008E0D0C">
      <w:pPr>
        <w:keepNext/>
        <w:jc w:val="center"/>
      </w:pPr>
      <w:r>
        <w:rPr>
          <w:noProof/>
          <w:lang w:val="vi-VN" w:eastAsia="vi-VN"/>
        </w:rPr>
        <w:drawing>
          <wp:inline distT="0" distB="0" distL="0" distR="0" wp14:anchorId="23631284" wp14:editId="4255AE83">
            <wp:extent cx="5791835" cy="28295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829560"/>
                    </a:xfrm>
                    <a:prstGeom prst="rect">
                      <a:avLst/>
                    </a:prstGeom>
                  </pic:spPr>
                </pic:pic>
              </a:graphicData>
            </a:graphic>
          </wp:inline>
        </w:drawing>
      </w:r>
    </w:p>
    <w:p w14:paraId="63F47ACE" w14:textId="2E443998" w:rsidR="008E0D0C" w:rsidRPr="008E0D0C" w:rsidRDefault="008E0D0C" w:rsidP="008E0D0C">
      <w:pPr>
        <w:pStyle w:val="Caption"/>
      </w:pPr>
      <w:r>
        <w:t xml:space="preserve">Hình </w:t>
      </w:r>
      <w:r w:rsidR="00E673F6">
        <w:fldChar w:fldCharType="begin"/>
      </w:r>
      <w:r w:rsidR="00E673F6">
        <w:instrText xml:space="preserve"> SEQ Hình \* ARABIC </w:instrText>
      </w:r>
      <w:r w:rsidR="00E673F6">
        <w:fldChar w:fldCharType="separate"/>
      </w:r>
      <w:r w:rsidR="00AC1306">
        <w:rPr>
          <w:noProof/>
        </w:rPr>
        <w:t>11</w:t>
      </w:r>
      <w:r w:rsidR="00E673F6">
        <w:rPr>
          <w:noProof/>
        </w:rPr>
        <w:fldChar w:fldCharType="end"/>
      </w:r>
      <w:r>
        <w:t xml:space="preserve"> : Hình ảnh thư mục demo chứa ssh key ta vừa tạo với demo</w:t>
      </w:r>
    </w:p>
    <w:p w14:paraId="7A61381C" w14:textId="019EF321" w:rsidR="00240328" w:rsidRPr="00164BD2" w:rsidRDefault="008E0D0C" w:rsidP="004150CD">
      <w:pPr>
        <w:pStyle w:val="Nidungvnbn"/>
        <w:numPr>
          <w:ilvl w:val="1"/>
          <w:numId w:val="7"/>
        </w:numPr>
      </w:pPr>
      <w:r w:rsidRPr="00164BD2">
        <w:t>Trong thư mục ta vừa tạo thì sẽ có 2 tập tin bào gồm 1 file demo thường và 1 file demo có đuôi là pub tức nghĩa là public key còn file còn lại là secret key</w:t>
      </w:r>
    </w:p>
    <w:p w14:paraId="0DF64102" w14:textId="68F8B556" w:rsidR="00164BD2" w:rsidRPr="00164BD2" w:rsidRDefault="00164BD2" w:rsidP="004150CD">
      <w:pPr>
        <w:pStyle w:val="Nidungvnbn"/>
        <w:numPr>
          <w:ilvl w:val="1"/>
          <w:numId w:val="7"/>
        </w:numPr>
      </w:pPr>
      <w:r w:rsidRPr="00164BD2">
        <w:t>Sau khi khởi tạo ssh key ở máy cá nhân ta truy cập với server thông quá ssh bằng dòng lệnh</w:t>
      </w:r>
    </w:p>
    <w:p w14:paraId="62D06C4C" w14:textId="77777777" w:rsidR="00164BD2" w:rsidRDefault="00164BD2" w:rsidP="009C758F">
      <w:pPr>
        <w:keepNext/>
        <w:keepLines/>
        <w:spacing w:after="200" w:line="276" w:lineRule="auto"/>
        <w:jc w:val="center"/>
      </w:pPr>
      <w:r>
        <w:rPr>
          <w:noProof/>
          <w:lang w:val="vi-VN" w:eastAsia="vi-VN"/>
        </w:rPr>
        <w:lastRenderedPageBreak/>
        <w:drawing>
          <wp:inline distT="0" distB="0" distL="0" distR="0" wp14:anchorId="404FC534" wp14:editId="3A8F94EB">
            <wp:extent cx="5791835" cy="4192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4192905"/>
                    </a:xfrm>
                    <a:prstGeom prst="rect">
                      <a:avLst/>
                    </a:prstGeom>
                  </pic:spPr>
                </pic:pic>
              </a:graphicData>
            </a:graphic>
          </wp:inline>
        </w:drawing>
      </w:r>
    </w:p>
    <w:p w14:paraId="70D78596" w14:textId="2C2895AC" w:rsidR="00164BD2" w:rsidRDefault="00164BD2" w:rsidP="009C758F">
      <w:pPr>
        <w:pStyle w:val="Caption"/>
      </w:pPr>
      <w:r>
        <w:t xml:space="preserve">Hình </w:t>
      </w:r>
      <w:r w:rsidR="00E673F6">
        <w:fldChar w:fldCharType="begin"/>
      </w:r>
      <w:r w:rsidR="00E673F6">
        <w:instrText xml:space="preserve"> SEQ Hình \* ARABIC </w:instrText>
      </w:r>
      <w:r w:rsidR="00E673F6">
        <w:fldChar w:fldCharType="separate"/>
      </w:r>
      <w:r w:rsidR="00AC1306">
        <w:rPr>
          <w:noProof/>
        </w:rPr>
        <w:t>12</w:t>
      </w:r>
      <w:r w:rsidR="00E673F6">
        <w:rPr>
          <w:noProof/>
        </w:rPr>
        <w:fldChar w:fldCharType="end"/>
      </w:r>
      <w:r>
        <w:t xml:space="preserve"> : Kết nối với server thuê được bằng ssh</w:t>
      </w:r>
    </w:p>
    <w:p w14:paraId="65D360FC" w14:textId="15D46E4B" w:rsidR="00164BD2" w:rsidRDefault="00164BD2" w:rsidP="004150CD">
      <w:pPr>
        <w:pStyle w:val="Nidungvnbn"/>
        <w:numPr>
          <w:ilvl w:val="1"/>
          <w:numId w:val="7"/>
        </w:numPr>
      </w:pPr>
      <w:r w:rsidRPr="00164BD2">
        <w:t>Ta sẽ sử dụng ssh root@(IP) mà nhà cung cấp dịch vụ vps cung cấp cho ta để kết nối và nhập mật khẩu của server để truy cập vào server</w:t>
      </w:r>
    </w:p>
    <w:p w14:paraId="1197F483" w14:textId="15B59F23" w:rsidR="0020753F" w:rsidRDefault="003C1B66" w:rsidP="004150CD">
      <w:pPr>
        <w:pStyle w:val="Nidungvnbn"/>
        <w:numPr>
          <w:ilvl w:val="1"/>
          <w:numId w:val="7"/>
        </w:numPr>
      </w:pPr>
      <w:r>
        <w:t>Khi này ta sẽ có quyền thao tác với server lúc này ta sẽ add ssh được sinh ra ở máy cá nhân</w:t>
      </w:r>
    </w:p>
    <w:p w14:paraId="35E448F7" w14:textId="77777777" w:rsidR="003C1B66" w:rsidRDefault="003C1B66" w:rsidP="003C1B66">
      <w:pPr>
        <w:pStyle w:val="Nidungvnbn"/>
        <w:keepNext/>
        <w:ind w:firstLine="0"/>
        <w:jc w:val="center"/>
      </w:pPr>
      <w:r>
        <w:rPr>
          <w:noProof/>
          <w:lang w:val="vi-VN" w:eastAsia="vi-VN"/>
        </w:rPr>
        <w:lastRenderedPageBreak/>
        <w:drawing>
          <wp:inline distT="0" distB="0" distL="0" distR="0" wp14:anchorId="3833416B" wp14:editId="3102B680">
            <wp:extent cx="5791835" cy="2014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014855"/>
                    </a:xfrm>
                    <a:prstGeom prst="rect">
                      <a:avLst/>
                    </a:prstGeom>
                  </pic:spPr>
                </pic:pic>
              </a:graphicData>
            </a:graphic>
          </wp:inline>
        </w:drawing>
      </w:r>
    </w:p>
    <w:p w14:paraId="73A6BCFB" w14:textId="65E03F79" w:rsidR="003C1B66" w:rsidRDefault="003C1B66" w:rsidP="003C1B66">
      <w:pPr>
        <w:pStyle w:val="Caption"/>
      </w:pPr>
      <w:r>
        <w:t xml:space="preserve">Hình </w:t>
      </w:r>
      <w:r w:rsidR="00E673F6">
        <w:fldChar w:fldCharType="begin"/>
      </w:r>
      <w:r w:rsidR="00E673F6">
        <w:instrText xml:space="preserve"> SEQ Hình \* ARABIC </w:instrText>
      </w:r>
      <w:r w:rsidR="00E673F6">
        <w:fldChar w:fldCharType="separate"/>
      </w:r>
      <w:r w:rsidR="00AC1306">
        <w:rPr>
          <w:noProof/>
        </w:rPr>
        <w:t>13</w:t>
      </w:r>
      <w:r w:rsidR="00E673F6">
        <w:rPr>
          <w:noProof/>
        </w:rPr>
        <w:fldChar w:fldCharType="end"/>
      </w:r>
      <w:r>
        <w:t xml:space="preserve"> : Thêm ssh key vào máy chủ</w:t>
      </w:r>
    </w:p>
    <w:p w14:paraId="1A910574" w14:textId="6E44D7F3" w:rsidR="003C1B66" w:rsidRDefault="003C1B66" w:rsidP="004150CD">
      <w:pPr>
        <w:pStyle w:val="Nidungvnbn"/>
        <w:numPr>
          <w:ilvl w:val="1"/>
          <w:numId w:val="7"/>
        </w:numPr>
      </w:pPr>
      <w:r>
        <w:t>Khi này ta thực hiện chuyển thư mục bằng cd .ssh  và ls để check xem đã có file authorized_keys hay chưa nên chưa ta sẽ tạo file này bằng sử dụng câu lệnh vừa cd vừa tạo bằng nano “ cd .ssh &amp;&amp; sudo nano authorized_keys “ để chuyển đến thư mục .ssh và có quyền như root sử dụng lệnh viết nano trên tập tin authorized_keys</w:t>
      </w:r>
    </w:p>
    <w:p w14:paraId="64645934" w14:textId="49C2C180" w:rsidR="003C1B66" w:rsidRDefault="003C1B66" w:rsidP="004150CD">
      <w:pPr>
        <w:pStyle w:val="Nidungvnbn"/>
        <w:numPr>
          <w:ilvl w:val="1"/>
          <w:numId w:val="7"/>
        </w:numPr>
      </w:pPr>
      <w:r>
        <w:t>Ở đây máy chủ đã có tập tin authorized_keys nên em sẽ dùng vim (vi) để xem nội dung thư mục</w:t>
      </w:r>
    </w:p>
    <w:p w14:paraId="28D613B4" w14:textId="77777777" w:rsidR="005F02FE" w:rsidRDefault="005F02FE" w:rsidP="005F02FE">
      <w:pPr>
        <w:pStyle w:val="Nidungvnbn"/>
        <w:keepNext/>
        <w:ind w:firstLine="0"/>
        <w:jc w:val="center"/>
      </w:pPr>
      <w:r>
        <w:rPr>
          <w:noProof/>
          <w:lang w:val="vi-VN" w:eastAsia="vi-VN"/>
        </w:rPr>
        <w:lastRenderedPageBreak/>
        <w:drawing>
          <wp:inline distT="0" distB="0" distL="0" distR="0" wp14:anchorId="09CB048C" wp14:editId="68497764">
            <wp:extent cx="5791835" cy="5148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5148580"/>
                    </a:xfrm>
                    <a:prstGeom prst="rect">
                      <a:avLst/>
                    </a:prstGeom>
                  </pic:spPr>
                </pic:pic>
              </a:graphicData>
            </a:graphic>
          </wp:inline>
        </w:drawing>
      </w:r>
    </w:p>
    <w:p w14:paraId="4F862A5C" w14:textId="369C506D" w:rsidR="003C1B66" w:rsidRDefault="005F02FE" w:rsidP="005F02FE">
      <w:pPr>
        <w:pStyle w:val="Caption"/>
      </w:pPr>
      <w:r>
        <w:t xml:space="preserve">Hình </w:t>
      </w:r>
      <w:r w:rsidR="00E673F6">
        <w:fldChar w:fldCharType="begin"/>
      </w:r>
      <w:r w:rsidR="00E673F6">
        <w:instrText xml:space="preserve"> SEQ Hình \* ARABIC </w:instrText>
      </w:r>
      <w:r w:rsidR="00E673F6">
        <w:fldChar w:fldCharType="separate"/>
      </w:r>
      <w:r w:rsidR="00AC1306">
        <w:rPr>
          <w:noProof/>
        </w:rPr>
        <w:t>14</w:t>
      </w:r>
      <w:r w:rsidR="00E673F6">
        <w:rPr>
          <w:noProof/>
        </w:rPr>
        <w:fldChar w:fldCharType="end"/>
      </w:r>
      <w:r>
        <w:t xml:space="preserve"> : Nội dung tập tin authorized_keys</w:t>
      </w:r>
    </w:p>
    <w:p w14:paraId="299C0FA7" w14:textId="1D5EEC8E" w:rsidR="005F02FE" w:rsidRPr="005F02FE" w:rsidRDefault="005F02FE" w:rsidP="004150CD">
      <w:pPr>
        <w:pStyle w:val="Nidungvnbn"/>
        <w:numPr>
          <w:ilvl w:val="1"/>
          <w:numId w:val="7"/>
        </w:numPr>
      </w:pPr>
      <w:r>
        <w:t>Nếu là lần đầu thiết lập tập tin này không có gì và ta sẽ thực hiện thao tác nhân nút I trên bàn phím để vào chế độ viết và ta quay lại máy cá nhân thư mục .ssh ta tạo có 2 file public và file thường</w:t>
      </w:r>
    </w:p>
    <w:p w14:paraId="78D3D2A9" w14:textId="77777777" w:rsidR="003C1B66" w:rsidRPr="00164BD2" w:rsidRDefault="003C1B66" w:rsidP="003C1B66">
      <w:pPr>
        <w:pStyle w:val="Nidungvnbn"/>
        <w:ind w:firstLine="0"/>
      </w:pPr>
    </w:p>
    <w:p w14:paraId="20300915" w14:textId="45B73AD8" w:rsidR="005F02FE" w:rsidRDefault="005F02FE" w:rsidP="00210BCB">
      <w:pPr>
        <w:keepNext/>
        <w:keepLines/>
        <w:spacing w:after="200" w:line="276" w:lineRule="auto"/>
        <w:jc w:val="center"/>
      </w:pPr>
      <w:r>
        <w:rPr>
          <w:noProof/>
          <w:lang w:val="vi-VN" w:eastAsia="vi-VN"/>
        </w:rPr>
        <w:lastRenderedPageBreak/>
        <w:drawing>
          <wp:inline distT="0" distB="0" distL="0" distR="0" wp14:anchorId="102D1A3C" wp14:editId="30F1C249">
            <wp:extent cx="5791835" cy="4025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4025265"/>
                    </a:xfrm>
                    <a:prstGeom prst="rect">
                      <a:avLst/>
                    </a:prstGeom>
                  </pic:spPr>
                </pic:pic>
              </a:graphicData>
            </a:graphic>
          </wp:inline>
        </w:drawing>
      </w:r>
    </w:p>
    <w:p w14:paraId="6DD93481" w14:textId="3ECD05B1" w:rsidR="005F02FE" w:rsidRDefault="005F02FE" w:rsidP="00210BCB">
      <w:pPr>
        <w:pStyle w:val="Caption"/>
      </w:pPr>
      <w:r>
        <w:t xml:space="preserve">Hình </w:t>
      </w:r>
      <w:r w:rsidR="00E673F6">
        <w:fldChar w:fldCharType="begin"/>
      </w:r>
      <w:r w:rsidR="00E673F6">
        <w:instrText xml:space="preserve"> SEQ Hình \* ARABIC </w:instrText>
      </w:r>
      <w:r w:rsidR="00E673F6">
        <w:fldChar w:fldCharType="separate"/>
      </w:r>
      <w:r w:rsidR="00AC1306">
        <w:rPr>
          <w:noProof/>
        </w:rPr>
        <w:t>15</w:t>
      </w:r>
      <w:r w:rsidR="00E673F6">
        <w:rPr>
          <w:noProof/>
        </w:rPr>
        <w:fldChar w:fldCharType="end"/>
      </w:r>
      <w:r>
        <w:t xml:space="preserve"> : Ta sẽ copy key trong file private key</w:t>
      </w:r>
    </w:p>
    <w:p w14:paraId="13A265E4" w14:textId="03C3EE5C" w:rsidR="00210BCB" w:rsidRDefault="00210BCB" w:rsidP="004150CD">
      <w:pPr>
        <w:pStyle w:val="Nidungvnbn"/>
        <w:numPr>
          <w:ilvl w:val="1"/>
          <w:numId w:val="7"/>
        </w:numPr>
      </w:pPr>
      <w:r>
        <w:t>Và ta sẽ past private key này vào file ở server thì đây là demo sẽ có nội dung khác với key đã được thêm vào server trước đó</w:t>
      </w:r>
    </w:p>
    <w:p w14:paraId="0E9BE8C9" w14:textId="137B7F74" w:rsidR="004605AE" w:rsidRDefault="004605AE" w:rsidP="004150CD">
      <w:pPr>
        <w:pStyle w:val="Nidungvnbn"/>
        <w:numPr>
          <w:ilvl w:val="1"/>
          <w:numId w:val="7"/>
        </w:numPr>
      </w:pPr>
      <w:r>
        <w:t>Sau khi thêm private của máy cá nhân vào server thì ta nhẫn :x để thoát và lưu lại nội dung đã ghi với vim</w:t>
      </w:r>
    </w:p>
    <w:p w14:paraId="233BB2BD" w14:textId="77777777" w:rsidR="00BB638D" w:rsidRDefault="004A284A" w:rsidP="004150CD">
      <w:pPr>
        <w:pStyle w:val="Nidungvnbn"/>
        <w:numPr>
          <w:ilvl w:val="0"/>
          <w:numId w:val="7"/>
        </w:numPr>
      </w:pPr>
      <w:r>
        <w:t xml:space="preserve">Sau khi </w:t>
      </w:r>
      <w:r w:rsidR="00BB638D">
        <w:t>đã lưu lại private key ta tiến hành update và cài đặt một số thư viện với các dòng lệnh như sau:</w:t>
      </w:r>
    </w:p>
    <w:p w14:paraId="6106C01A" w14:textId="77777777" w:rsidR="00BB638D" w:rsidRDefault="00BB638D" w:rsidP="004150CD">
      <w:pPr>
        <w:pStyle w:val="Nidungvnbn"/>
        <w:numPr>
          <w:ilvl w:val="1"/>
          <w:numId w:val="7"/>
        </w:numPr>
      </w:pPr>
      <w:r>
        <w:t xml:space="preserve">Sudo apt update : Để Ubuntu sẽ tiến hành việc tải các tài nguyên cần thiết để cấu hình server </w:t>
      </w:r>
    </w:p>
    <w:p w14:paraId="09F108FF" w14:textId="77777777" w:rsidR="00BB638D" w:rsidRDefault="00BB638D" w:rsidP="004150CD">
      <w:pPr>
        <w:pStyle w:val="Nidungvnbn"/>
        <w:numPr>
          <w:ilvl w:val="1"/>
          <w:numId w:val="7"/>
        </w:numPr>
      </w:pPr>
      <w:r>
        <w:t>Sudo apt upgrade : Để nâng cấp phiên bản nếu tài nguyên sau khi update còn quá cũ</w:t>
      </w:r>
    </w:p>
    <w:p w14:paraId="560F22E0" w14:textId="77777777" w:rsidR="00445705" w:rsidRDefault="00445705" w:rsidP="004150CD">
      <w:pPr>
        <w:pStyle w:val="Nidungvnbn"/>
        <w:numPr>
          <w:ilvl w:val="1"/>
          <w:numId w:val="7"/>
        </w:numPr>
      </w:pPr>
      <w:r>
        <w:lastRenderedPageBreak/>
        <w:t>Sudo apt-get install ca-certificates : Cài đặt tài nguyên này để cho việc chứng thực số cho server này có thể hoạt động trong môi trường mạng</w:t>
      </w:r>
    </w:p>
    <w:p w14:paraId="63BE7A62" w14:textId="77777777" w:rsidR="00445705" w:rsidRDefault="00445705" w:rsidP="004150CD">
      <w:pPr>
        <w:pStyle w:val="Nidungvnbn"/>
        <w:numPr>
          <w:ilvl w:val="1"/>
          <w:numId w:val="7"/>
        </w:numPr>
      </w:pPr>
      <w:r>
        <w:t>Sudo apt-get install curl : Để cài đặt 1 công cụ (tool) có thể cài đặt một số thư viện khác ở đây để tải 1 số thư viện</w:t>
      </w:r>
    </w:p>
    <w:p w14:paraId="7830C3F5" w14:textId="77777777" w:rsidR="00445705" w:rsidRDefault="00445705" w:rsidP="004150CD">
      <w:pPr>
        <w:pStyle w:val="Nidungvnbn"/>
        <w:numPr>
          <w:ilvl w:val="1"/>
          <w:numId w:val="7"/>
        </w:numPr>
      </w:pPr>
      <w:r>
        <w:t>Sudo apt-get install gnupg : Để cài đặt một phần mềm bảo mật cho server</w:t>
      </w:r>
    </w:p>
    <w:p w14:paraId="6C35A675" w14:textId="77777777" w:rsidR="00573E45" w:rsidRDefault="00445705" w:rsidP="004150CD">
      <w:pPr>
        <w:pStyle w:val="Nidungvnbn"/>
        <w:numPr>
          <w:ilvl w:val="1"/>
          <w:numId w:val="7"/>
        </w:numPr>
      </w:pPr>
      <w:r>
        <w:t>Sudo apt-get install lsd-realase : Để cài đặt phiên bản linux tiêu chuẩn nhất giành cho máy chủ nếu phiên bản linux của máy chủ quá cũ</w:t>
      </w:r>
    </w:p>
    <w:p w14:paraId="15E694F6" w14:textId="37B70CDF" w:rsidR="00573E45" w:rsidRDefault="00573E45" w:rsidP="004150CD">
      <w:pPr>
        <w:pStyle w:val="Nidungvnbn"/>
        <w:numPr>
          <w:ilvl w:val="1"/>
          <w:numId w:val="7"/>
        </w:numPr>
      </w:pPr>
      <w:r>
        <w:t xml:space="preserve">Ta sử dụng 1 câu lệnh như sau : </w:t>
      </w:r>
    </w:p>
    <w:p w14:paraId="040B1C07" w14:textId="02DD831C" w:rsidR="00573E45" w:rsidRDefault="00573E45" w:rsidP="00573E45">
      <w:pPr>
        <w:pStyle w:val="Nidungvnbn"/>
        <w:ind w:left="2160" w:firstLine="0"/>
      </w:pPr>
      <w:r w:rsidRPr="00573E45">
        <w:rPr>
          <w:b/>
          <w:bCs/>
        </w:rPr>
        <w:t>Curl -fsSL https://download.docker.com/linux/ubuntu/gpg | sudo gpg –dearmor - /usr/share/keyrings/docker-archive-keyring.gpg</w:t>
      </w:r>
      <w:r w:rsidRPr="00573E45">
        <w:t xml:space="preserve"> </w:t>
      </w:r>
      <w:r>
        <w:t xml:space="preserve">Để thêm khóa mã hóa cho docker (GPG – GNU Private Guard) </w:t>
      </w:r>
    </w:p>
    <w:p w14:paraId="06FB87F7" w14:textId="6B069E29" w:rsidR="00573E45" w:rsidRDefault="00F770DA" w:rsidP="004150CD">
      <w:pPr>
        <w:pStyle w:val="Nidungvnbn"/>
        <w:numPr>
          <w:ilvl w:val="1"/>
          <w:numId w:val="7"/>
        </w:numPr>
      </w:pPr>
      <w:r w:rsidRPr="00F770DA">
        <w:t>sudo apt-get install docker-ce docker-ce-cli containerd.io</w:t>
      </w:r>
      <w:r>
        <w:t xml:space="preserve"> : Để cài đặt các tài nguyên của Docker </w:t>
      </w:r>
    </w:p>
    <w:p w14:paraId="590E09FE" w14:textId="1ADAD081" w:rsidR="000243A2" w:rsidRDefault="000243A2" w:rsidP="004150CD">
      <w:pPr>
        <w:pStyle w:val="Nidungvnbn"/>
        <w:numPr>
          <w:ilvl w:val="0"/>
          <w:numId w:val="7"/>
        </w:numPr>
      </w:pPr>
      <w:r>
        <w:t xml:space="preserve">Để sử dụng database mà cụ thể là SQL SERVER (2019) bằng docker thì Microsoft đã có images của sql ở docker hub và ta sẽ thực hiện lệnh docker pull để lấy images sql đó để chạy ở server ở trang chủ của docker : </w:t>
      </w:r>
      <w:r w:rsidRPr="000243A2">
        <w:t>https://hub.docker.com/_/microsoft-mssql-server</w:t>
      </w:r>
    </w:p>
    <w:p w14:paraId="5A688B8D" w14:textId="77777777" w:rsidR="000243A2" w:rsidRDefault="000243A2" w:rsidP="004150CD">
      <w:pPr>
        <w:pStyle w:val="Nidungvnbn"/>
        <w:numPr>
          <w:ilvl w:val="0"/>
          <w:numId w:val="7"/>
        </w:numPr>
      </w:pPr>
      <w:r>
        <w:t xml:space="preserve">Ta sẽ thực hiện các lệnh như sau : </w:t>
      </w:r>
    </w:p>
    <w:p w14:paraId="16B4FB63" w14:textId="5B3C35F0" w:rsidR="000243A2" w:rsidRDefault="000243A2" w:rsidP="004150CD">
      <w:pPr>
        <w:pStyle w:val="Nidungvnbn"/>
        <w:numPr>
          <w:ilvl w:val="0"/>
          <w:numId w:val="7"/>
        </w:numPr>
      </w:pPr>
      <w:r w:rsidRPr="000243A2">
        <w:t>sudo docker pull mcr.microsoft.com/mssql/server:</w:t>
      </w:r>
      <w:r>
        <w:t>phiên bản</w:t>
      </w:r>
      <w:r w:rsidRPr="000243A2">
        <w:t>-latest</w:t>
      </w:r>
      <w:r>
        <w:t xml:space="preserve"> thì ở đây máy chủ này đang sử dụng phiên bản 2019 thì sẽ thay phiên bản bằng 2019</w:t>
      </w:r>
    </w:p>
    <w:p w14:paraId="41A7C4D9" w14:textId="77777777" w:rsidR="000243A2" w:rsidRDefault="000243A2" w:rsidP="004150CD">
      <w:pPr>
        <w:pStyle w:val="Nidungvnbn"/>
        <w:numPr>
          <w:ilvl w:val="0"/>
          <w:numId w:val="7"/>
        </w:numPr>
      </w:pPr>
      <w:r>
        <w:t xml:space="preserve">Tiếp theo ta sẽ chạy 1 lệnh nữa để chạy cái images đó thành 1 container trên docker </w:t>
      </w:r>
    </w:p>
    <w:p w14:paraId="538E763C" w14:textId="57D3A208" w:rsidR="000243A2" w:rsidRDefault="000243A2" w:rsidP="004150CD">
      <w:pPr>
        <w:pStyle w:val="Nidungvnbn"/>
        <w:numPr>
          <w:ilvl w:val="1"/>
          <w:numId w:val="7"/>
        </w:numPr>
        <w:jc w:val="left"/>
      </w:pPr>
      <w:r>
        <w:t xml:space="preserve">docker run -e  “ACCEPT_EULA =Y” -e “SA_PASSWORD = MatKhau” – p 1433:1433 –name ten --hostname ten -d   </w:t>
      </w:r>
      <w:r w:rsidRPr="000243A2">
        <w:t>https://mcr.microsoft.com/mssql/server:2019-latest</w:t>
      </w:r>
    </w:p>
    <w:p w14:paraId="6A1F366D" w14:textId="068D10A0" w:rsidR="000243A2" w:rsidRDefault="00994146" w:rsidP="004150CD">
      <w:pPr>
        <w:pStyle w:val="Nidungvnbn"/>
        <w:numPr>
          <w:ilvl w:val="0"/>
          <w:numId w:val="7"/>
        </w:numPr>
        <w:jc w:val="left"/>
      </w:pPr>
      <w:r>
        <w:lastRenderedPageBreak/>
        <w:t>Để kiểm tra container có hoạt động không ta gõ lệnh docker ps để xem máy chủ có những container nào đang hoạt động</w:t>
      </w:r>
    </w:p>
    <w:p w14:paraId="79CF4645" w14:textId="77777777" w:rsidR="00AC1306" w:rsidRDefault="00AC1306" w:rsidP="00AC1306">
      <w:pPr>
        <w:pStyle w:val="Nidungvnbn"/>
        <w:keepNext/>
        <w:ind w:left="720" w:firstLine="0"/>
        <w:jc w:val="center"/>
      </w:pPr>
      <w:r>
        <w:rPr>
          <w:noProof/>
          <w:lang w:val="vi-VN" w:eastAsia="vi-VN"/>
        </w:rPr>
        <w:drawing>
          <wp:inline distT="0" distB="0" distL="0" distR="0" wp14:anchorId="6AC7DF43" wp14:editId="034B2CAA">
            <wp:extent cx="5296205" cy="840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8788" cy="841150"/>
                    </a:xfrm>
                    <a:prstGeom prst="rect">
                      <a:avLst/>
                    </a:prstGeom>
                  </pic:spPr>
                </pic:pic>
              </a:graphicData>
            </a:graphic>
          </wp:inline>
        </w:drawing>
      </w:r>
    </w:p>
    <w:p w14:paraId="51C7FB7F" w14:textId="6002C6F4" w:rsidR="007B7FF5" w:rsidRDefault="00AC1306" w:rsidP="008A73D9">
      <w:pPr>
        <w:pStyle w:val="Caption"/>
      </w:pPr>
      <w:r>
        <w:t xml:space="preserve">Hình </w:t>
      </w:r>
      <w:r w:rsidR="00E673F6">
        <w:fldChar w:fldCharType="begin"/>
      </w:r>
      <w:r w:rsidR="00E673F6">
        <w:instrText xml:space="preserve"> SEQ Hình \* ARABIC </w:instrText>
      </w:r>
      <w:r w:rsidR="00E673F6">
        <w:fldChar w:fldCharType="separate"/>
      </w:r>
      <w:r>
        <w:rPr>
          <w:noProof/>
        </w:rPr>
        <w:t>16</w:t>
      </w:r>
      <w:r w:rsidR="00E673F6">
        <w:rPr>
          <w:noProof/>
        </w:rPr>
        <w:fldChar w:fldCharType="end"/>
      </w:r>
      <w:r>
        <w:t xml:space="preserve"> : Hình ảnh thể hiện máy chủ có các container đang hoạt động</w:t>
      </w:r>
    </w:p>
    <w:p w14:paraId="77A4482D" w14:textId="238AB302" w:rsidR="000A534E" w:rsidRDefault="000A534E" w:rsidP="004150CD">
      <w:pPr>
        <w:pStyle w:val="Tiumccp1"/>
        <w:numPr>
          <w:ilvl w:val="0"/>
          <w:numId w:val="23"/>
        </w:numPr>
      </w:pPr>
      <w:bookmarkStart w:id="79" w:name="_Toc121682796"/>
      <w:r>
        <w:t>Khởi tạo React App</w:t>
      </w:r>
      <w:bookmarkEnd w:id="79"/>
    </w:p>
    <w:p w14:paraId="1B02252D" w14:textId="2EAD3B97" w:rsidR="000A534E" w:rsidRDefault="000A534E" w:rsidP="000A534E">
      <w:pPr>
        <w:pStyle w:val="Nidungvnbn"/>
      </w:pPr>
      <w:r>
        <w:t>Sử dụng câu lệnh:</w:t>
      </w:r>
    </w:p>
    <w:p w14:paraId="1B681C14" w14:textId="0DAED399" w:rsidR="000A534E" w:rsidRDefault="000A534E" w:rsidP="000A534E">
      <w:pPr>
        <w:pStyle w:val="Code"/>
      </w:pPr>
      <w:r w:rsidRPr="000A534E">
        <w:t>npx create-react-app</w:t>
      </w:r>
      <w:r w:rsidR="00CC3C41">
        <w:rPr>
          <w:lang w:val="en-US"/>
        </w:rPr>
        <w:t xml:space="preserve"> front-end</w:t>
      </w:r>
      <w:r w:rsidRPr="000A534E">
        <w:t xml:space="preserve"> --template typescript</w:t>
      </w:r>
    </w:p>
    <w:p w14:paraId="05B3F3A6" w14:textId="77777777" w:rsidR="00CC3C41" w:rsidRDefault="00CC3C41" w:rsidP="000A534E">
      <w:pPr>
        <w:pStyle w:val="Nidungvnbn"/>
      </w:pPr>
      <w:r>
        <w:rPr>
          <w:rFonts w:eastAsiaTheme="majorEastAsia"/>
        </w:rPr>
        <w:t>Trong đó front-end là tên thư mục của ứng dụng</w:t>
      </w:r>
      <w:r w:rsidRPr="00CC3C41">
        <w:rPr>
          <w:rFonts w:eastAsiaTheme="majorEastAsia"/>
        </w:rPr>
        <w:t xml:space="preserve">. </w:t>
      </w:r>
      <w:r w:rsidRPr="00CC3C41">
        <w:t>--template typescript</w:t>
      </w:r>
      <w:r>
        <w:t xml:space="preserve"> để sử dụng typescript </w:t>
      </w:r>
    </w:p>
    <w:p w14:paraId="3369A92E" w14:textId="084E64C1" w:rsidR="000A534E" w:rsidRDefault="00CC3C41" w:rsidP="00CC3C41">
      <w:pPr>
        <w:pStyle w:val="Code"/>
        <w:rPr>
          <w:lang w:val="en-US"/>
        </w:rPr>
      </w:pPr>
      <w:r>
        <w:rPr>
          <w:lang w:val="en-US"/>
        </w:rPr>
        <w:t xml:space="preserve">Cd </w:t>
      </w:r>
      <w:r>
        <w:rPr>
          <w:lang w:val="en-US"/>
        </w:rPr>
        <w:t>front-end</w:t>
      </w:r>
    </w:p>
    <w:p w14:paraId="74C73CA7" w14:textId="1107DD7B" w:rsidR="00CC3C41" w:rsidRDefault="00CC3C41" w:rsidP="00CC3C41">
      <w:pPr>
        <w:pStyle w:val="Code"/>
        <w:rPr>
          <w:lang w:val="en-US"/>
        </w:rPr>
      </w:pPr>
      <w:r>
        <w:rPr>
          <w:lang w:val="en-US"/>
        </w:rPr>
        <w:t>Yarn start</w:t>
      </w:r>
    </w:p>
    <w:p w14:paraId="75C868C2" w14:textId="4618B27C" w:rsidR="00CC3C41" w:rsidRDefault="00CC3C41" w:rsidP="00CC3C41">
      <w:pPr>
        <w:pStyle w:val="Nidungvnbn"/>
        <w:rPr>
          <w:rFonts w:eastAsiaTheme="majorEastAsia"/>
        </w:rPr>
      </w:pPr>
      <w:r>
        <w:rPr>
          <w:rFonts w:eastAsiaTheme="majorEastAsia"/>
        </w:rPr>
        <w:t>Web sẽ chạy ở localhost:3000/</w:t>
      </w:r>
    </w:p>
    <w:p w14:paraId="3C8406C1" w14:textId="62A26D12" w:rsidR="00D847E2" w:rsidRDefault="00D847E2" w:rsidP="004150CD">
      <w:pPr>
        <w:pStyle w:val="Tiumccp1"/>
        <w:numPr>
          <w:ilvl w:val="0"/>
          <w:numId w:val="23"/>
        </w:numPr>
        <w:rPr>
          <w:rFonts w:eastAsiaTheme="majorEastAsia"/>
        </w:rPr>
      </w:pPr>
      <w:bookmarkStart w:id="80" w:name="_Toc121682797"/>
      <w:r>
        <w:rPr>
          <w:rFonts w:eastAsiaTheme="majorEastAsia"/>
        </w:rPr>
        <w:t xml:space="preserve">Cấu trúc </w:t>
      </w:r>
      <w:r w:rsidRPr="00D847E2">
        <w:rPr>
          <w:rFonts w:eastAsiaTheme="majorEastAsia"/>
        </w:rPr>
        <w:t>source</w:t>
      </w:r>
      <w:r>
        <w:rPr>
          <w:rFonts w:eastAsiaTheme="majorEastAsia"/>
        </w:rPr>
        <w:t xml:space="preserve"> code</w:t>
      </w:r>
      <w:r w:rsidR="00F00E93">
        <w:rPr>
          <w:rFonts w:eastAsiaTheme="majorEastAsia"/>
        </w:rPr>
        <w:t xml:space="preserve"> front end</w:t>
      </w:r>
      <w:bookmarkEnd w:id="80"/>
    </w:p>
    <w:p w14:paraId="641E2B9C" w14:textId="16F6E28D" w:rsidR="00D847E2" w:rsidRDefault="00D847E2" w:rsidP="00D847E2">
      <w:pPr>
        <w:pStyle w:val="Code"/>
        <w:rPr>
          <w:lang w:val="en-US"/>
        </w:rPr>
      </w:pPr>
      <w:r>
        <w:rPr>
          <w:lang w:val="en-US"/>
        </w:rPr>
        <w:t>Src</w:t>
      </w:r>
    </w:p>
    <w:p w14:paraId="65BD16AF" w14:textId="3F9F827A" w:rsidR="00D847E2" w:rsidRDefault="00D847E2" w:rsidP="00D847E2">
      <w:pPr>
        <w:pStyle w:val="Code"/>
        <w:rPr>
          <w:lang w:val="en-US"/>
        </w:rPr>
      </w:pPr>
      <w:r>
        <w:rPr>
          <w:lang w:val="en-US"/>
        </w:rPr>
        <w:t>- apis: chưa các file về api</w:t>
      </w:r>
    </w:p>
    <w:p w14:paraId="655D58A3" w14:textId="6220FD52" w:rsidR="00D847E2" w:rsidRDefault="00D847E2" w:rsidP="00D847E2">
      <w:pPr>
        <w:pStyle w:val="Code"/>
        <w:rPr>
          <w:lang w:val="en-US"/>
        </w:rPr>
      </w:pPr>
      <w:r>
        <w:rPr>
          <w:lang w:val="en-US"/>
        </w:rPr>
        <w:t xml:space="preserve">- assets: </w:t>
      </w:r>
    </w:p>
    <w:p w14:paraId="26A30FED" w14:textId="5FE46136" w:rsidR="00D847E2" w:rsidRDefault="00D847E2" w:rsidP="00D847E2">
      <w:pPr>
        <w:pStyle w:val="Code"/>
        <w:rPr>
          <w:lang w:val="en-US"/>
        </w:rPr>
      </w:pPr>
      <w:r>
        <w:rPr>
          <w:lang w:val="en-US"/>
        </w:rPr>
        <w:tab/>
        <w:t>- images: chứa hình</w:t>
      </w:r>
    </w:p>
    <w:p w14:paraId="577235A6" w14:textId="72DAE1DA" w:rsidR="00D847E2" w:rsidRDefault="00D847E2" w:rsidP="00D847E2">
      <w:pPr>
        <w:pStyle w:val="Code"/>
        <w:rPr>
          <w:lang w:val="en-US"/>
        </w:rPr>
      </w:pPr>
      <w:r>
        <w:rPr>
          <w:lang w:val="en-US"/>
        </w:rPr>
        <w:tab/>
        <w:t>- svg: chứa svg</w:t>
      </w:r>
    </w:p>
    <w:p w14:paraId="52176C38" w14:textId="59E4DF49" w:rsidR="00D847E2" w:rsidRDefault="00D847E2" w:rsidP="00D847E2">
      <w:pPr>
        <w:pStyle w:val="Code"/>
        <w:rPr>
          <w:lang w:val="en-US"/>
        </w:rPr>
      </w:pPr>
      <w:r>
        <w:rPr>
          <w:lang w:val="en-US"/>
        </w:rPr>
        <w:lastRenderedPageBreak/>
        <w:t>- common: chưa các common component (các component được sử dụng thường xuyên như input hay button)</w:t>
      </w:r>
    </w:p>
    <w:p w14:paraId="3C56DD65" w14:textId="5CE5D46A" w:rsidR="00D847E2" w:rsidRDefault="00D847E2" w:rsidP="00D847E2">
      <w:pPr>
        <w:pStyle w:val="Code"/>
        <w:rPr>
          <w:lang w:val="en-US"/>
        </w:rPr>
      </w:pPr>
      <w:r>
        <w:rPr>
          <w:lang w:val="en-US"/>
        </w:rPr>
        <w:t>- components: chứa các component còn lại</w:t>
      </w:r>
    </w:p>
    <w:p w14:paraId="7812D240" w14:textId="6B54DA41" w:rsidR="00D847E2" w:rsidRDefault="00D847E2" w:rsidP="00D847E2">
      <w:pPr>
        <w:pStyle w:val="Code"/>
        <w:rPr>
          <w:lang w:val="en-US"/>
        </w:rPr>
      </w:pPr>
      <w:r>
        <w:rPr>
          <w:lang w:val="en-US"/>
        </w:rPr>
        <w:t>- hooks: chứa các custom hook</w:t>
      </w:r>
    </w:p>
    <w:p w14:paraId="3145E9F9" w14:textId="45E7009B" w:rsidR="00D847E2" w:rsidRDefault="00D847E2" w:rsidP="00D847E2">
      <w:pPr>
        <w:pStyle w:val="Code"/>
        <w:rPr>
          <w:lang w:val="en-US"/>
        </w:rPr>
      </w:pPr>
      <w:r>
        <w:rPr>
          <w:lang w:val="en-US"/>
        </w:rPr>
        <w:t>- pages: chứa các page component</w:t>
      </w:r>
    </w:p>
    <w:p w14:paraId="4A0F248F" w14:textId="4F189AA4" w:rsidR="00D847E2" w:rsidRDefault="00D847E2" w:rsidP="00D847E2">
      <w:pPr>
        <w:pStyle w:val="Code"/>
        <w:rPr>
          <w:lang w:val="en-US"/>
        </w:rPr>
      </w:pPr>
      <w:r>
        <w:rPr>
          <w:lang w:val="en-US"/>
        </w:rPr>
        <w:t>- redux: chưa các file của redux</w:t>
      </w:r>
    </w:p>
    <w:p w14:paraId="7DF15C91" w14:textId="245C4E36" w:rsidR="00D847E2" w:rsidRDefault="00D847E2" w:rsidP="00D847E2">
      <w:pPr>
        <w:pStyle w:val="Code"/>
        <w:rPr>
          <w:lang w:val="en-US"/>
        </w:rPr>
      </w:pPr>
      <w:r>
        <w:rPr>
          <w:lang w:val="en-US"/>
        </w:rPr>
        <w:t>- routes: chưa các file dùng để thiết lập route</w:t>
      </w:r>
    </w:p>
    <w:p w14:paraId="043131BB" w14:textId="51598D77" w:rsidR="00D847E2" w:rsidRDefault="00D847E2" w:rsidP="00D847E2">
      <w:pPr>
        <w:pStyle w:val="Code"/>
        <w:rPr>
          <w:lang w:val="en-US"/>
        </w:rPr>
      </w:pPr>
      <w:r>
        <w:rPr>
          <w:lang w:val="en-US"/>
        </w:rPr>
        <w:t>- styles: chứa các css và scss file dùng trong root level</w:t>
      </w:r>
    </w:p>
    <w:p w14:paraId="289062BD" w14:textId="7657894E" w:rsidR="00D847E2" w:rsidRDefault="00D847E2" w:rsidP="00D847E2">
      <w:pPr>
        <w:pStyle w:val="Code"/>
        <w:rPr>
          <w:lang w:val="en-US"/>
        </w:rPr>
      </w:pPr>
      <w:r>
        <w:rPr>
          <w:lang w:val="en-US"/>
        </w:rPr>
        <w:t>- subpage: chưa các component sub page</w:t>
      </w:r>
    </w:p>
    <w:p w14:paraId="173B740B" w14:textId="32C5A76B" w:rsidR="00D847E2" w:rsidRDefault="00D847E2" w:rsidP="00D847E2">
      <w:pPr>
        <w:pStyle w:val="Code"/>
        <w:rPr>
          <w:lang w:val="en-US"/>
        </w:rPr>
      </w:pPr>
      <w:r>
        <w:rPr>
          <w:lang w:val="en-US"/>
        </w:rPr>
        <w:t>- types: chứa các type cùng cho typescript</w:t>
      </w:r>
    </w:p>
    <w:p w14:paraId="63B481F2" w14:textId="62A74B2F" w:rsidR="00D847E2" w:rsidRDefault="00D847E2" w:rsidP="00D847E2">
      <w:pPr>
        <w:pStyle w:val="Code"/>
        <w:rPr>
          <w:lang w:val="en-US"/>
        </w:rPr>
      </w:pPr>
      <w:r>
        <w:rPr>
          <w:lang w:val="en-US"/>
        </w:rPr>
        <w:t>- utils</w:t>
      </w:r>
      <w:r w:rsidR="00DC5537">
        <w:rPr>
          <w:lang w:val="en-US"/>
        </w:rPr>
        <w:t>:</w:t>
      </w:r>
      <w:r>
        <w:rPr>
          <w:lang w:val="en-US"/>
        </w:rPr>
        <w:t xml:space="preserve"> chứa các hằng số hoặc hàm được sử dụng thường xuyên</w:t>
      </w:r>
    </w:p>
    <w:p w14:paraId="4E42E6A1" w14:textId="4661853A" w:rsidR="00DC5537" w:rsidRDefault="00DC5537" w:rsidP="00D847E2">
      <w:pPr>
        <w:pStyle w:val="Code"/>
        <w:rPr>
          <w:lang w:val="en-US"/>
        </w:rPr>
      </w:pPr>
      <w:r>
        <w:rPr>
          <w:lang w:val="en-US"/>
        </w:rPr>
        <w:t xml:space="preserve">- App.tsx: chứa component App </w:t>
      </w:r>
    </w:p>
    <w:p w14:paraId="2640CB6D" w14:textId="4BFD5681" w:rsidR="00DC5537" w:rsidRDefault="00DC5537" w:rsidP="00D847E2">
      <w:pPr>
        <w:pStyle w:val="Code"/>
        <w:rPr>
          <w:lang w:val="en-US"/>
        </w:rPr>
      </w:pPr>
      <w:r>
        <w:rPr>
          <w:lang w:val="en-US"/>
        </w:rPr>
        <w:t xml:space="preserve">- index.tsx: thiết lập root của react </w:t>
      </w:r>
    </w:p>
    <w:p w14:paraId="50EC6702" w14:textId="17A93BBF" w:rsidR="00396FF8" w:rsidRDefault="00396FF8" w:rsidP="004150CD">
      <w:pPr>
        <w:pStyle w:val="Tiumccp1"/>
        <w:numPr>
          <w:ilvl w:val="0"/>
          <w:numId w:val="23"/>
        </w:numPr>
        <w:rPr>
          <w:rFonts w:eastAsiaTheme="majorEastAsia"/>
        </w:rPr>
      </w:pPr>
      <w:bookmarkStart w:id="81" w:name="_Toc121682798"/>
      <w:r>
        <w:rPr>
          <w:rFonts w:eastAsiaTheme="majorEastAsia"/>
        </w:rPr>
        <w:t>Cấu hình scss</w:t>
      </w:r>
      <w:bookmarkEnd w:id="81"/>
    </w:p>
    <w:p w14:paraId="5265CFB9" w14:textId="4F630D8C" w:rsidR="00396FF8" w:rsidRDefault="00396FF8" w:rsidP="00396FF8">
      <w:pPr>
        <w:pStyle w:val="Nidungvnbn"/>
        <w:rPr>
          <w:rFonts w:eastAsiaTheme="majorEastAsia"/>
        </w:rPr>
      </w:pPr>
      <w:r>
        <w:rPr>
          <w:rFonts w:eastAsiaTheme="majorEastAsia"/>
        </w:rPr>
        <w:t>Cài đặt node-sass:</w:t>
      </w:r>
    </w:p>
    <w:p w14:paraId="6987B706" w14:textId="1D81D8F5" w:rsidR="00396FF8" w:rsidRDefault="00396FF8" w:rsidP="00396FF8">
      <w:pPr>
        <w:pStyle w:val="Code"/>
        <w:rPr>
          <w:color w:val="24292E"/>
          <w:shd w:val="clear" w:color="auto" w:fill="F1F2F3"/>
        </w:rPr>
      </w:pPr>
      <w:r>
        <w:rPr>
          <w:lang w:val="en-US"/>
        </w:rPr>
        <w:t xml:space="preserve">Yarn add </w:t>
      </w:r>
      <w:r>
        <w:rPr>
          <w:color w:val="24292E"/>
          <w:shd w:val="clear" w:color="auto" w:fill="F1F2F3"/>
        </w:rPr>
        <w:t>node-sass</w:t>
      </w:r>
    </w:p>
    <w:p w14:paraId="196CEED8" w14:textId="618FE69F" w:rsidR="00396FF8" w:rsidRDefault="00396FF8" w:rsidP="00396FF8">
      <w:pPr>
        <w:pStyle w:val="Nidungvnbn"/>
        <w:rPr>
          <w:rFonts w:eastAsiaTheme="majorEastAsia"/>
        </w:rPr>
      </w:pPr>
      <w:r>
        <w:rPr>
          <w:rFonts w:eastAsiaTheme="majorEastAsia"/>
        </w:rPr>
        <w:t>Sử dụng scss:</w:t>
      </w:r>
    </w:p>
    <w:p w14:paraId="1DE9C5D6" w14:textId="62EE1479" w:rsidR="00396FF8" w:rsidRPr="00396FF8" w:rsidRDefault="00396FF8" w:rsidP="00396FF8">
      <w:pPr>
        <w:pStyle w:val="Code"/>
      </w:pPr>
      <w:r w:rsidRPr="00396FF8">
        <w:t>import "./ButtonCommon.scss";</w:t>
      </w:r>
    </w:p>
    <w:p w14:paraId="5B4C508E" w14:textId="1BA9D364" w:rsidR="00E673F6" w:rsidRDefault="00E673F6" w:rsidP="004150CD">
      <w:pPr>
        <w:pStyle w:val="Tiumccp1"/>
        <w:numPr>
          <w:ilvl w:val="0"/>
          <w:numId w:val="23"/>
        </w:numPr>
      </w:pPr>
      <w:bookmarkStart w:id="82" w:name="_Toc121682799"/>
      <w:r>
        <w:t>C</w:t>
      </w:r>
      <w:r w:rsidR="00D847E2">
        <w:t>ấu h</w:t>
      </w:r>
      <w:r>
        <w:t xml:space="preserve">ình </w:t>
      </w:r>
      <w:r w:rsidR="00D847E2">
        <w:t>r</w:t>
      </w:r>
      <w:r>
        <w:t>outer</w:t>
      </w:r>
      <w:bookmarkEnd w:id="82"/>
    </w:p>
    <w:p w14:paraId="773E7E3E" w14:textId="62FA3BB6" w:rsidR="00E673F6" w:rsidRDefault="00E673F6" w:rsidP="00E673F6">
      <w:pPr>
        <w:pStyle w:val="Nidungvnbn"/>
      </w:pPr>
      <w:r>
        <w:t>Cài đặt thư viện:</w:t>
      </w:r>
    </w:p>
    <w:p w14:paraId="21B93B9E" w14:textId="3F2E8CE9" w:rsidR="00E673F6" w:rsidRDefault="008E3747" w:rsidP="00E673F6">
      <w:pPr>
        <w:pStyle w:val="Code"/>
        <w:rPr>
          <w:bdr w:val="none" w:sz="0" w:space="0" w:color="auto" w:frame="1"/>
        </w:rPr>
      </w:pPr>
      <w:r>
        <w:rPr>
          <w:bdr w:val="none" w:sz="0" w:space="0" w:color="auto" w:frame="1"/>
          <w:lang w:val="en-US"/>
        </w:rPr>
        <w:lastRenderedPageBreak/>
        <w:t xml:space="preserve">yarn add </w:t>
      </w:r>
      <w:r w:rsidR="00E673F6" w:rsidRPr="00E673F6">
        <w:rPr>
          <w:bdr w:val="none" w:sz="0" w:space="0" w:color="auto" w:frame="1"/>
        </w:rPr>
        <w:t>react-router-dom</w:t>
      </w:r>
    </w:p>
    <w:p w14:paraId="77E08AC0" w14:textId="20FE20E0" w:rsidR="008E3747" w:rsidRDefault="008E3747" w:rsidP="008E3747">
      <w:pPr>
        <w:pStyle w:val="Nidungvnbn"/>
      </w:pPr>
      <w:r>
        <w:t>Sử dụng createBrowerRouter để tạo router cho ứng dụng</w:t>
      </w:r>
      <w:r w:rsidR="008A4DC7">
        <w:t>:</w:t>
      </w:r>
      <w:r w:rsidR="008A4DC7">
        <w:tab/>
      </w:r>
    </w:p>
    <w:p w14:paraId="1CCEF007" w14:textId="77777777" w:rsidR="008E3747" w:rsidRPr="008E3747" w:rsidRDefault="008E3747" w:rsidP="008E3747">
      <w:pPr>
        <w:pStyle w:val="Code"/>
      </w:pPr>
      <w:r w:rsidRPr="008E3747">
        <w:t>export const router = createBrowserRouter([</w:t>
      </w:r>
    </w:p>
    <w:p w14:paraId="49DB0885" w14:textId="77777777" w:rsidR="008E3747" w:rsidRPr="008E3747" w:rsidRDefault="008E3747" w:rsidP="008E3747">
      <w:pPr>
        <w:pStyle w:val="Code"/>
      </w:pPr>
      <w:r w:rsidRPr="008E3747">
        <w:t>  {</w:t>
      </w:r>
    </w:p>
    <w:p w14:paraId="72E2B732" w14:textId="77777777" w:rsidR="008E3747" w:rsidRPr="008E3747" w:rsidRDefault="008E3747" w:rsidP="008E3747">
      <w:pPr>
        <w:pStyle w:val="Code"/>
      </w:pPr>
      <w:r w:rsidRPr="008E3747">
        <w:t>    path: "/",</w:t>
      </w:r>
    </w:p>
    <w:p w14:paraId="7E9AF40B" w14:textId="77777777" w:rsidR="008E3747" w:rsidRPr="008E3747" w:rsidRDefault="008E3747" w:rsidP="008E3747">
      <w:pPr>
        <w:pStyle w:val="Code"/>
      </w:pPr>
      <w:r w:rsidRPr="008E3747">
        <w:t>    element: &lt;AppLayout /&gt;,</w:t>
      </w:r>
    </w:p>
    <w:p w14:paraId="19914601" w14:textId="77777777" w:rsidR="008E3747" w:rsidRPr="008E3747" w:rsidRDefault="008E3747" w:rsidP="008E3747">
      <w:pPr>
        <w:pStyle w:val="Code"/>
      </w:pPr>
      <w:r w:rsidRPr="008E3747">
        <w:t>    errorElement: &lt;Error /&gt;,</w:t>
      </w:r>
    </w:p>
    <w:p w14:paraId="75375F83" w14:textId="77777777" w:rsidR="008E3747" w:rsidRPr="008E3747" w:rsidRDefault="008E3747" w:rsidP="008E3747">
      <w:pPr>
        <w:pStyle w:val="Code"/>
      </w:pPr>
      <w:r w:rsidRPr="008E3747">
        <w:t>    children: [</w:t>
      </w:r>
    </w:p>
    <w:p w14:paraId="68582BE9" w14:textId="77777777" w:rsidR="008E3747" w:rsidRPr="008E3747" w:rsidRDefault="008E3747" w:rsidP="008E3747">
      <w:pPr>
        <w:pStyle w:val="Code"/>
      </w:pPr>
      <w:r w:rsidRPr="008E3747">
        <w:t>      { path: "/", element: &lt;HomePage /&gt;, index: true },</w:t>
      </w:r>
    </w:p>
    <w:p w14:paraId="19996549" w14:textId="77777777" w:rsidR="008E3747" w:rsidRPr="008E3747" w:rsidRDefault="008E3747" w:rsidP="008E3747">
      <w:pPr>
        <w:pStyle w:val="Code"/>
      </w:pPr>
      <w:r w:rsidRPr="008E3747">
        <w:t>      {</w:t>
      </w:r>
    </w:p>
    <w:p w14:paraId="2CCF5A9E" w14:textId="77777777" w:rsidR="008E3747" w:rsidRPr="008E3747" w:rsidRDefault="008E3747" w:rsidP="008E3747">
      <w:pPr>
        <w:pStyle w:val="Code"/>
      </w:pPr>
      <w:r w:rsidRPr="008E3747">
        <w:t>        path: "admin",</w:t>
      </w:r>
    </w:p>
    <w:p w14:paraId="29D4229C" w14:textId="77777777" w:rsidR="008E3747" w:rsidRPr="008E3747" w:rsidRDefault="008E3747" w:rsidP="008E3747">
      <w:pPr>
        <w:pStyle w:val="Code"/>
      </w:pPr>
      <w:r w:rsidRPr="008E3747">
        <w:t>        element: &lt;AdminDashboardPage /&gt;,</w:t>
      </w:r>
    </w:p>
    <w:p w14:paraId="4A4091E3" w14:textId="77777777" w:rsidR="008E3747" w:rsidRPr="008E3747" w:rsidRDefault="008E3747" w:rsidP="008E3747">
      <w:pPr>
        <w:pStyle w:val="Code"/>
      </w:pPr>
      <w:r w:rsidRPr="008E3747">
        <w:t>        children: [</w:t>
      </w:r>
    </w:p>
    <w:p w14:paraId="2A299BCA" w14:textId="77777777" w:rsidR="008E3747" w:rsidRPr="008E3747" w:rsidRDefault="008E3747" w:rsidP="008E3747">
      <w:pPr>
        <w:pStyle w:val="Code"/>
      </w:pPr>
      <w:r w:rsidRPr="008E3747">
        <w:t>          {</w:t>
      </w:r>
    </w:p>
    <w:p w14:paraId="194A648F" w14:textId="77777777" w:rsidR="008E3747" w:rsidRPr="008E3747" w:rsidRDefault="008E3747" w:rsidP="008E3747">
      <w:pPr>
        <w:pStyle w:val="Code"/>
      </w:pPr>
      <w:r w:rsidRPr="008E3747">
        <w:t>            path: "account-type",</w:t>
      </w:r>
    </w:p>
    <w:p w14:paraId="56008310" w14:textId="77777777" w:rsidR="008E3747" w:rsidRPr="008E3747" w:rsidRDefault="008E3747" w:rsidP="008E3747">
      <w:pPr>
        <w:pStyle w:val="Code"/>
      </w:pPr>
      <w:r w:rsidRPr="008E3747">
        <w:t>            element: &lt;AccountTypeManagerPage /&gt;,</w:t>
      </w:r>
    </w:p>
    <w:p w14:paraId="6CB0D0BB" w14:textId="77777777" w:rsidR="008E3747" w:rsidRPr="008E3747" w:rsidRDefault="008E3747" w:rsidP="008E3747">
      <w:pPr>
        <w:pStyle w:val="Code"/>
      </w:pPr>
      <w:r w:rsidRPr="008E3747">
        <w:t>          },</w:t>
      </w:r>
    </w:p>
    <w:p w14:paraId="5644808E" w14:textId="77777777" w:rsidR="008E3747" w:rsidRPr="008E3747" w:rsidRDefault="008E3747" w:rsidP="008E3747">
      <w:pPr>
        <w:pStyle w:val="Code"/>
      </w:pPr>
      <w:r w:rsidRPr="008E3747">
        <w:t>          {</w:t>
      </w:r>
    </w:p>
    <w:p w14:paraId="1D04B3B6" w14:textId="77777777" w:rsidR="008E3747" w:rsidRPr="008E3747" w:rsidRDefault="008E3747" w:rsidP="008E3747">
      <w:pPr>
        <w:pStyle w:val="Code"/>
      </w:pPr>
      <w:r w:rsidRPr="008E3747">
        <w:t>            path: "job-type",</w:t>
      </w:r>
    </w:p>
    <w:p w14:paraId="586F04B6" w14:textId="77777777" w:rsidR="008E3747" w:rsidRPr="008E3747" w:rsidRDefault="008E3747" w:rsidP="008E3747">
      <w:pPr>
        <w:pStyle w:val="Code"/>
      </w:pPr>
      <w:r w:rsidRPr="008E3747">
        <w:t>            element: &lt;JobTypeManagerPage /&gt;,</w:t>
      </w:r>
    </w:p>
    <w:p w14:paraId="3614B1C7" w14:textId="77777777" w:rsidR="008E3747" w:rsidRPr="008E3747" w:rsidRDefault="008E3747" w:rsidP="008E3747">
      <w:pPr>
        <w:pStyle w:val="Code"/>
      </w:pPr>
      <w:r w:rsidRPr="008E3747">
        <w:t>          },</w:t>
      </w:r>
    </w:p>
    <w:p w14:paraId="52F4FC34" w14:textId="77777777" w:rsidR="008E3747" w:rsidRPr="008E3747" w:rsidRDefault="008E3747" w:rsidP="008E3747">
      <w:pPr>
        <w:pStyle w:val="Code"/>
      </w:pPr>
      <w:r w:rsidRPr="008E3747">
        <w:lastRenderedPageBreak/>
        <w:t>          {</w:t>
      </w:r>
    </w:p>
    <w:p w14:paraId="1B7C39B9" w14:textId="77777777" w:rsidR="008E3747" w:rsidRPr="008E3747" w:rsidRDefault="008E3747" w:rsidP="008E3747">
      <w:pPr>
        <w:pStyle w:val="Code"/>
      </w:pPr>
      <w:r w:rsidRPr="008E3747">
        <w:t>            path: "major",</w:t>
      </w:r>
    </w:p>
    <w:p w14:paraId="07BF3817" w14:textId="77777777" w:rsidR="008E3747" w:rsidRPr="008E3747" w:rsidRDefault="008E3747" w:rsidP="008E3747">
      <w:pPr>
        <w:pStyle w:val="Code"/>
      </w:pPr>
      <w:r w:rsidRPr="008E3747">
        <w:t>            element: &lt;MajorManagerPage /&gt;,</w:t>
      </w:r>
    </w:p>
    <w:p w14:paraId="4DD78194" w14:textId="77777777" w:rsidR="008E3747" w:rsidRPr="008E3747" w:rsidRDefault="008E3747" w:rsidP="008E3747">
      <w:pPr>
        <w:pStyle w:val="Code"/>
      </w:pPr>
      <w:r w:rsidRPr="008E3747">
        <w:t>          },</w:t>
      </w:r>
    </w:p>
    <w:p w14:paraId="5F92DF95" w14:textId="77777777" w:rsidR="008E3747" w:rsidRPr="008E3747" w:rsidRDefault="008E3747" w:rsidP="008E3747">
      <w:pPr>
        <w:pStyle w:val="Code"/>
      </w:pPr>
      <w:r w:rsidRPr="008E3747">
        <w:t>        ],</w:t>
      </w:r>
    </w:p>
    <w:p w14:paraId="209848A6" w14:textId="77777777" w:rsidR="008E3747" w:rsidRPr="008E3747" w:rsidRDefault="008E3747" w:rsidP="008E3747">
      <w:pPr>
        <w:pStyle w:val="Code"/>
      </w:pPr>
      <w:r w:rsidRPr="008E3747">
        <w:t>      }</w:t>
      </w:r>
    </w:p>
    <w:p w14:paraId="0D27C2E7" w14:textId="77777777" w:rsidR="008E3747" w:rsidRPr="008E3747" w:rsidRDefault="008E3747" w:rsidP="008E3747">
      <w:pPr>
        <w:pStyle w:val="Code"/>
      </w:pPr>
      <w:r w:rsidRPr="008E3747">
        <w:t>    ],</w:t>
      </w:r>
    </w:p>
    <w:p w14:paraId="496CCD0B" w14:textId="77777777" w:rsidR="008E3747" w:rsidRPr="008E3747" w:rsidRDefault="008E3747" w:rsidP="008E3747">
      <w:pPr>
        <w:pStyle w:val="Code"/>
      </w:pPr>
      <w:r w:rsidRPr="008E3747">
        <w:t>  },</w:t>
      </w:r>
    </w:p>
    <w:p w14:paraId="6CED4D41" w14:textId="08622A27" w:rsidR="008E3747" w:rsidRPr="008E3747" w:rsidRDefault="008E3747" w:rsidP="008E3747">
      <w:pPr>
        <w:pStyle w:val="Code"/>
      </w:pPr>
      <w:r w:rsidRPr="008E3747">
        <w:t>]);</w:t>
      </w:r>
    </w:p>
    <w:p w14:paraId="34D1A06A" w14:textId="5D88A482" w:rsidR="00E673F6" w:rsidRDefault="008A4DC7" w:rsidP="00E673F6">
      <w:pPr>
        <w:pStyle w:val="Nidungvnbn"/>
      </w:pPr>
      <w:r>
        <w:t xml:space="preserve">Sau đó xử dụng Component </w:t>
      </w:r>
      <w:r w:rsidRPr="008A4DC7">
        <w:t>RouterProvider</w:t>
      </w:r>
      <w:r>
        <w:t xml:space="preserve"> của react-router-dom để thiết lập router cho web:</w:t>
      </w:r>
    </w:p>
    <w:p w14:paraId="0E593EA5" w14:textId="77777777" w:rsidR="008A4DC7" w:rsidRPr="008A4DC7" w:rsidRDefault="008A4DC7" w:rsidP="008A4DC7">
      <w:pPr>
        <w:pStyle w:val="Code"/>
      </w:pPr>
      <w:r w:rsidRPr="008A4DC7">
        <w:t>import { RouterProvider } from "react-router-dom";</w:t>
      </w:r>
    </w:p>
    <w:p w14:paraId="3D7C919B" w14:textId="357E73A6" w:rsidR="008A4DC7" w:rsidRPr="008A4DC7" w:rsidRDefault="008A4DC7" w:rsidP="008A4DC7">
      <w:pPr>
        <w:pStyle w:val="Code"/>
      </w:pPr>
      <w:r w:rsidRPr="008A4DC7">
        <w:t>function App() {</w:t>
      </w:r>
    </w:p>
    <w:p w14:paraId="6EEABD66" w14:textId="77777777" w:rsidR="008A4DC7" w:rsidRPr="008A4DC7" w:rsidRDefault="008A4DC7" w:rsidP="008A4DC7">
      <w:pPr>
        <w:pStyle w:val="Code"/>
      </w:pPr>
    </w:p>
    <w:p w14:paraId="3E70E6F1" w14:textId="77777777" w:rsidR="008A4DC7" w:rsidRPr="008A4DC7" w:rsidRDefault="008A4DC7" w:rsidP="008A4DC7">
      <w:pPr>
        <w:pStyle w:val="Code"/>
      </w:pPr>
      <w:r w:rsidRPr="008A4DC7">
        <w:t>    return (</w:t>
      </w:r>
    </w:p>
    <w:p w14:paraId="0C58932E" w14:textId="77777777" w:rsidR="008A4DC7" w:rsidRPr="008A4DC7" w:rsidRDefault="008A4DC7" w:rsidP="008A4DC7">
      <w:pPr>
        <w:pStyle w:val="Code"/>
      </w:pPr>
      <w:r w:rsidRPr="008A4DC7">
        <w:t>        &lt;RouterProvider router={router} /&gt;</w:t>
      </w:r>
    </w:p>
    <w:p w14:paraId="3C639BDD" w14:textId="77777777" w:rsidR="008A4DC7" w:rsidRPr="008A4DC7" w:rsidRDefault="008A4DC7" w:rsidP="008A4DC7">
      <w:pPr>
        <w:pStyle w:val="Code"/>
      </w:pPr>
      <w:r w:rsidRPr="008A4DC7">
        <w:t>    );</w:t>
      </w:r>
    </w:p>
    <w:p w14:paraId="545F3D3C" w14:textId="77777777" w:rsidR="008A4DC7" w:rsidRPr="008A4DC7" w:rsidRDefault="008A4DC7" w:rsidP="008A4DC7">
      <w:pPr>
        <w:pStyle w:val="Code"/>
      </w:pPr>
      <w:r w:rsidRPr="008A4DC7">
        <w:t>}</w:t>
      </w:r>
    </w:p>
    <w:p w14:paraId="75769F71" w14:textId="77777777" w:rsidR="008A73D9" w:rsidRDefault="008A73D9" w:rsidP="008A73D9">
      <w:pPr>
        <w:pStyle w:val="Nidungvnbn"/>
      </w:pPr>
      <w:r>
        <w:t>AppLayout:</w:t>
      </w:r>
    </w:p>
    <w:p w14:paraId="72E3FC6F" w14:textId="77777777" w:rsidR="008A73D9" w:rsidRPr="008A73D9" w:rsidRDefault="008A73D9" w:rsidP="008A73D9">
      <w:pPr>
        <w:pStyle w:val="Code"/>
      </w:pPr>
      <w:r w:rsidRPr="008A73D9">
        <w:t>export function AppLayout(props: HeaderProps) {</w:t>
      </w:r>
    </w:p>
    <w:p w14:paraId="5A9898D0" w14:textId="77777777" w:rsidR="008A73D9" w:rsidRPr="008A73D9" w:rsidRDefault="008A73D9" w:rsidP="008A73D9">
      <w:pPr>
        <w:pStyle w:val="Code"/>
      </w:pPr>
      <w:r w:rsidRPr="008A73D9">
        <w:lastRenderedPageBreak/>
        <w:t>  return (</w:t>
      </w:r>
    </w:p>
    <w:p w14:paraId="2B2B46D8" w14:textId="77777777" w:rsidR="008A73D9" w:rsidRPr="008A73D9" w:rsidRDefault="008A73D9" w:rsidP="008A73D9">
      <w:pPr>
        <w:pStyle w:val="Code"/>
      </w:pPr>
      <w:r w:rsidRPr="008A73D9">
        <w:t>    &lt;div className="app-layout"&gt;</w:t>
      </w:r>
    </w:p>
    <w:p w14:paraId="364999CC" w14:textId="77777777" w:rsidR="008A73D9" w:rsidRPr="008A73D9" w:rsidRDefault="008A73D9" w:rsidP="008A73D9">
      <w:pPr>
        <w:pStyle w:val="Code"/>
      </w:pPr>
      <w:r w:rsidRPr="008A73D9">
        <w:t>      &lt;React.Suspense fallback={&lt;SuspenseLoading size="large" /&gt;}&gt;</w:t>
      </w:r>
    </w:p>
    <w:p w14:paraId="409DEBF8" w14:textId="77777777" w:rsidR="008A73D9" w:rsidRPr="008A73D9" w:rsidRDefault="008A73D9" w:rsidP="008A73D9">
      <w:pPr>
        <w:pStyle w:val="Code"/>
      </w:pPr>
      <w:r w:rsidRPr="008A73D9">
        <w:t>        &lt;CookiesProvider&gt;</w:t>
      </w:r>
    </w:p>
    <w:p w14:paraId="0572602A" w14:textId="77777777" w:rsidR="008A73D9" w:rsidRPr="008A73D9" w:rsidRDefault="008A73D9" w:rsidP="008A73D9">
      <w:pPr>
        <w:pStyle w:val="Code"/>
      </w:pPr>
      <w:r w:rsidRPr="008A73D9">
        <w:t>          &lt;ScrollToTop /&gt;</w:t>
      </w:r>
    </w:p>
    <w:p w14:paraId="0FDFE149" w14:textId="77777777" w:rsidR="008A73D9" w:rsidRPr="008A73D9" w:rsidRDefault="008A73D9" w:rsidP="008A73D9">
      <w:pPr>
        <w:pStyle w:val="Code"/>
      </w:pPr>
      <w:r w:rsidRPr="008A73D9">
        <w:t>          &lt;AppHeader /&gt;</w:t>
      </w:r>
    </w:p>
    <w:p w14:paraId="1AD25F93" w14:textId="77777777" w:rsidR="008A73D9" w:rsidRPr="008A73D9" w:rsidRDefault="008A73D9" w:rsidP="008A73D9">
      <w:pPr>
        <w:pStyle w:val="Code"/>
      </w:pPr>
      <w:r w:rsidRPr="008A73D9">
        <w:t>          &lt;React.Suspense fallback={&lt;SuspenseLoading size="large" /&gt;}&gt;</w:t>
      </w:r>
    </w:p>
    <w:p w14:paraId="13A94AC5" w14:textId="77777777" w:rsidR="008A73D9" w:rsidRPr="008A73D9" w:rsidRDefault="008A73D9" w:rsidP="008A73D9">
      <w:pPr>
        <w:pStyle w:val="Code"/>
      </w:pPr>
      <w:r w:rsidRPr="008A73D9">
        <w:t>            &lt;AppContents&gt;</w:t>
      </w:r>
    </w:p>
    <w:p w14:paraId="60A61C2A" w14:textId="77777777" w:rsidR="008A73D9" w:rsidRPr="008A73D9" w:rsidRDefault="008A73D9" w:rsidP="008A73D9">
      <w:pPr>
        <w:pStyle w:val="Code"/>
      </w:pPr>
      <w:r w:rsidRPr="008A73D9">
        <w:t>              &lt;Outlet /&gt;</w:t>
      </w:r>
    </w:p>
    <w:p w14:paraId="5F9364BA" w14:textId="77777777" w:rsidR="008A73D9" w:rsidRPr="008A73D9" w:rsidRDefault="008A73D9" w:rsidP="008A73D9">
      <w:pPr>
        <w:pStyle w:val="Code"/>
      </w:pPr>
      <w:r w:rsidRPr="008A73D9">
        <w:t>            &lt;/AppContents&gt;</w:t>
      </w:r>
    </w:p>
    <w:p w14:paraId="348C1BDF" w14:textId="77777777" w:rsidR="008A73D9" w:rsidRPr="008A73D9" w:rsidRDefault="008A73D9" w:rsidP="008A73D9">
      <w:pPr>
        <w:pStyle w:val="Code"/>
      </w:pPr>
      <w:r w:rsidRPr="008A73D9">
        <w:t>          &lt;/React.Suspense&gt;</w:t>
      </w:r>
    </w:p>
    <w:p w14:paraId="7E160DDA" w14:textId="77777777" w:rsidR="008A73D9" w:rsidRPr="008A73D9" w:rsidRDefault="008A73D9" w:rsidP="008A73D9">
      <w:pPr>
        <w:pStyle w:val="Code"/>
      </w:pPr>
      <w:r w:rsidRPr="008A73D9">
        <w:t>          &lt;Footer /&gt;</w:t>
      </w:r>
    </w:p>
    <w:p w14:paraId="2F1E6E37" w14:textId="77777777" w:rsidR="008A73D9" w:rsidRPr="008A73D9" w:rsidRDefault="008A73D9" w:rsidP="008A73D9">
      <w:pPr>
        <w:pStyle w:val="Code"/>
      </w:pPr>
      <w:r w:rsidRPr="008A73D9">
        <w:t>        &lt;/CookiesProvider&gt;</w:t>
      </w:r>
    </w:p>
    <w:p w14:paraId="3D76FDEF" w14:textId="77777777" w:rsidR="008A73D9" w:rsidRPr="008A73D9" w:rsidRDefault="008A73D9" w:rsidP="008A73D9">
      <w:pPr>
        <w:pStyle w:val="Code"/>
      </w:pPr>
      <w:r w:rsidRPr="008A73D9">
        <w:t>      &lt;/React.Suspense&gt;</w:t>
      </w:r>
    </w:p>
    <w:p w14:paraId="0B23BAEB" w14:textId="56121B73" w:rsidR="008A73D9" w:rsidRPr="008A73D9" w:rsidRDefault="008A73D9" w:rsidP="008A73D9">
      <w:pPr>
        <w:pStyle w:val="Code"/>
      </w:pPr>
      <w:r w:rsidRPr="008A73D9">
        <w:t>    &lt;/div&gt;  );}</w:t>
      </w:r>
    </w:p>
    <w:p w14:paraId="1F55FD4E" w14:textId="77777777" w:rsidR="008A73D9" w:rsidRDefault="008A73D9" w:rsidP="008A73D9">
      <w:pPr>
        <w:pStyle w:val="Nidungvnbn"/>
      </w:pPr>
      <w:r>
        <w:t>Trong AppLayout sử dụng component Outlet để đánh dấu nơi mà các component con sẽ được render.</w:t>
      </w:r>
    </w:p>
    <w:p w14:paraId="7224DC3B" w14:textId="11B6FCBC" w:rsidR="008A73D9" w:rsidRPr="008A73D9" w:rsidRDefault="008A73D9" w:rsidP="008A73D9">
      <w:pPr>
        <w:pStyle w:val="Nidungvnbn"/>
      </w:pPr>
      <w:r>
        <w:t xml:space="preserve"> Sau khi thiết lập thi chúng ta truy cập localhost:3000/ chúng ta sẽ truy cập vào Home và </w:t>
      </w:r>
      <w:r>
        <w:t>localhost:3000/</w:t>
      </w:r>
      <w:r>
        <w:t>admin để vào trang admin</w:t>
      </w:r>
      <w:r w:rsidRPr="008A73D9">
        <w:br w:type="page"/>
      </w:r>
    </w:p>
    <w:p w14:paraId="4187EBE6" w14:textId="77777777" w:rsidR="00E673F6" w:rsidRDefault="00E673F6" w:rsidP="008A73D9">
      <w:pPr>
        <w:pStyle w:val="Nidungvnbn"/>
        <w:ind w:firstLine="0"/>
      </w:pPr>
    </w:p>
    <w:p w14:paraId="1702480A" w14:textId="77777777" w:rsidR="00E673F6" w:rsidRPr="00E673F6" w:rsidRDefault="00E673F6" w:rsidP="00E673F6">
      <w:pPr>
        <w:pStyle w:val="Nidungvnbn"/>
        <w:ind w:firstLine="0"/>
      </w:pPr>
    </w:p>
    <w:p w14:paraId="00081434" w14:textId="77777777"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14:paraId="50FBB2EE"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630C3C76" w14:textId="77777777" w:rsidR="00650D6A" w:rsidRPr="00B10E7E" w:rsidRDefault="00650D6A" w:rsidP="00762456">
      <w:pPr>
        <w:numPr>
          <w:ilvl w:val="0"/>
          <w:numId w:val="1"/>
        </w:numPr>
        <w:spacing w:line="360" w:lineRule="auto"/>
        <w:ind w:left="993"/>
        <w:jc w:val="both"/>
        <w:rPr>
          <w:sz w:val="26"/>
          <w:szCs w:val="26"/>
        </w:rPr>
      </w:pPr>
      <w:r w:rsidRPr="00B10E7E">
        <w:rPr>
          <w:sz w:val="26"/>
          <w:szCs w:val="26"/>
        </w:rPr>
        <w:t xml:space="preserve">Quách Ngọc Ân (1992), “Nhìn lại hai năm phát triển lúa lai”, </w:t>
      </w:r>
      <w:r w:rsidRPr="00B10E7E">
        <w:rPr>
          <w:i/>
          <w:sz w:val="26"/>
          <w:szCs w:val="26"/>
        </w:rPr>
        <w:t>Di tuyền học ứng dụng</w:t>
      </w:r>
      <w:r w:rsidRPr="00B10E7E">
        <w:rPr>
          <w:sz w:val="26"/>
          <w:szCs w:val="26"/>
        </w:rPr>
        <w:t>, 98(1), tr. 10-16.</w:t>
      </w:r>
    </w:p>
    <w:p w14:paraId="677866D6" w14:textId="77777777" w:rsidR="00650D6A" w:rsidRPr="00B10E7E" w:rsidRDefault="00650D6A" w:rsidP="00762456">
      <w:pPr>
        <w:numPr>
          <w:ilvl w:val="0"/>
          <w:numId w:val="1"/>
        </w:numPr>
        <w:spacing w:line="360" w:lineRule="auto"/>
        <w:ind w:left="993"/>
        <w:jc w:val="both"/>
        <w:rPr>
          <w:sz w:val="26"/>
          <w:szCs w:val="26"/>
        </w:rPr>
      </w:pPr>
      <w:r w:rsidRPr="00B10E7E">
        <w:rPr>
          <w:sz w:val="26"/>
          <w:szCs w:val="26"/>
        </w:rPr>
        <w:t xml:space="preserve">Bộ nông nghiệp &amp; PTNT (1996), </w:t>
      </w:r>
      <w:r w:rsidRPr="00B10E7E">
        <w:rPr>
          <w:i/>
          <w:sz w:val="26"/>
          <w:szCs w:val="26"/>
        </w:rPr>
        <w:t>Báo cáo tổng kết 5 năm (1992-1996) phát triển lúa lai,</w:t>
      </w:r>
      <w:r w:rsidRPr="00B10E7E">
        <w:rPr>
          <w:sz w:val="26"/>
          <w:szCs w:val="26"/>
        </w:rPr>
        <w:t xml:space="preserve"> Hà Nội.</w:t>
      </w:r>
    </w:p>
    <w:p w14:paraId="110E1622" w14:textId="77777777" w:rsidR="00650D6A" w:rsidRPr="00B10E7E" w:rsidRDefault="00650D6A" w:rsidP="00762456">
      <w:pPr>
        <w:numPr>
          <w:ilvl w:val="0"/>
          <w:numId w:val="1"/>
        </w:numPr>
        <w:spacing w:line="360" w:lineRule="auto"/>
        <w:ind w:left="993"/>
        <w:jc w:val="both"/>
        <w:rPr>
          <w:sz w:val="26"/>
          <w:szCs w:val="26"/>
        </w:rPr>
      </w:pPr>
      <w:r w:rsidRPr="00B10E7E">
        <w:rPr>
          <w:sz w:val="26"/>
          <w:szCs w:val="26"/>
        </w:rPr>
        <w:t xml:space="preserve">Nguyễn Hữu Đống, Đào Thanh Bằng, Lâm Quang Dụ, Phan Đức Trực (1997), </w:t>
      </w:r>
      <w:r w:rsidRPr="00B10E7E">
        <w:rPr>
          <w:i/>
          <w:sz w:val="26"/>
          <w:szCs w:val="26"/>
        </w:rPr>
        <w:t>Đột biến –</w:t>
      </w:r>
      <w:r w:rsidRPr="00B10E7E">
        <w:rPr>
          <w:sz w:val="26"/>
          <w:szCs w:val="26"/>
        </w:rPr>
        <w:t xml:space="preserve"> </w:t>
      </w:r>
      <w:r w:rsidRPr="00B10E7E">
        <w:rPr>
          <w:i/>
          <w:sz w:val="26"/>
          <w:szCs w:val="26"/>
        </w:rPr>
        <w:t>Cơ sở lý luận và ứng dụng,</w:t>
      </w:r>
      <w:r w:rsidRPr="00B10E7E">
        <w:rPr>
          <w:sz w:val="26"/>
          <w:szCs w:val="26"/>
        </w:rPr>
        <w:t xml:space="preserve"> Nhà xuất bản nông nghiệp, Viện khoa học kỹ thuật nông nghiệp Việt Nam, Hà Nội.</w:t>
      </w:r>
    </w:p>
    <w:p w14:paraId="6473C987" w14:textId="77777777" w:rsidR="00650D6A" w:rsidRPr="00B10E7E" w:rsidRDefault="00650D6A" w:rsidP="00762456">
      <w:pPr>
        <w:numPr>
          <w:ilvl w:val="0"/>
          <w:numId w:val="1"/>
        </w:numPr>
        <w:spacing w:line="360" w:lineRule="auto"/>
        <w:ind w:left="993"/>
        <w:jc w:val="both"/>
        <w:rPr>
          <w:sz w:val="26"/>
          <w:szCs w:val="26"/>
        </w:rPr>
      </w:pPr>
      <w:r w:rsidRPr="00B10E7E">
        <w:rPr>
          <w:sz w:val="26"/>
          <w:szCs w:val="26"/>
        </w:rPr>
        <w:t xml:space="preserve">Nguyễn Thị Gấm (1996), </w:t>
      </w:r>
      <w:r w:rsidRPr="00B10E7E">
        <w:rPr>
          <w:i/>
          <w:sz w:val="26"/>
          <w:szCs w:val="26"/>
        </w:rPr>
        <w:t>Phát hiện và đánh giá một số dòng bất dục đực cảm ứng nhiệt</w:t>
      </w:r>
      <w:r w:rsidRPr="00B10E7E">
        <w:rPr>
          <w:sz w:val="26"/>
          <w:szCs w:val="26"/>
        </w:rPr>
        <w:t xml:space="preserve"> </w:t>
      </w:r>
      <w:r w:rsidRPr="00B10E7E">
        <w:rPr>
          <w:i/>
          <w:sz w:val="26"/>
          <w:szCs w:val="26"/>
        </w:rPr>
        <w:t>độ,</w:t>
      </w:r>
      <w:r w:rsidRPr="00B10E7E">
        <w:rPr>
          <w:sz w:val="26"/>
          <w:szCs w:val="26"/>
        </w:rPr>
        <w:t xml:space="preserve"> Luận văn thạc sĩ khoa học nông nghiệp, Viện khoa học kỹ thuật nông nghiệp Việt </w:t>
      </w:r>
      <w:smartTag w:uri="urn:schemas-microsoft-com:office:smarttags" w:element="country-region">
        <w:smartTag w:uri="urn:schemas-microsoft-com:office:smarttags" w:element="place">
          <w:r w:rsidRPr="00B10E7E">
            <w:rPr>
              <w:sz w:val="26"/>
              <w:szCs w:val="26"/>
            </w:rPr>
            <w:t>Nam</w:t>
          </w:r>
        </w:smartTag>
      </w:smartTag>
      <w:r w:rsidRPr="00B10E7E">
        <w:rPr>
          <w:sz w:val="26"/>
          <w:szCs w:val="26"/>
        </w:rPr>
        <w:t>, Hà Nội.</w:t>
      </w:r>
    </w:p>
    <w:p w14:paraId="49071C34" w14:textId="77777777" w:rsidR="00650D6A" w:rsidRPr="00B10E7E" w:rsidRDefault="00650D6A" w:rsidP="007B7FF5">
      <w:pPr>
        <w:spacing w:line="360" w:lineRule="auto"/>
        <w:ind w:left="993"/>
        <w:jc w:val="both"/>
        <w:rPr>
          <w:sz w:val="26"/>
          <w:szCs w:val="26"/>
        </w:rPr>
      </w:pPr>
      <w:r w:rsidRPr="00B10E7E">
        <w:rPr>
          <w:sz w:val="26"/>
          <w:szCs w:val="26"/>
        </w:rPr>
        <w:t>……….</w:t>
      </w:r>
    </w:p>
    <w:p w14:paraId="30D1E0C4" w14:textId="77777777" w:rsidR="00650D6A" w:rsidRPr="00B10E7E" w:rsidRDefault="00650D6A" w:rsidP="00762456">
      <w:pPr>
        <w:numPr>
          <w:ilvl w:val="0"/>
          <w:numId w:val="3"/>
        </w:numPr>
        <w:tabs>
          <w:tab w:val="left" w:pos="1080"/>
        </w:tabs>
        <w:spacing w:line="360" w:lineRule="auto"/>
        <w:ind w:left="993"/>
        <w:jc w:val="both"/>
        <w:rPr>
          <w:sz w:val="26"/>
          <w:szCs w:val="26"/>
        </w:rPr>
      </w:pPr>
      <w:r w:rsidRPr="00B10E7E">
        <w:rPr>
          <w:sz w:val="26"/>
          <w:szCs w:val="26"/>
        </w:rPr>
        <w:t xml:space="preserve">Võ Thị Kim Huệ (2000), </w:t>
      </w:r>
      <w:r w:rsidRPr="00B10E7E">
        <w:rPr>
          <w:i/>
          <w:sz w:val="26"/>
          <w:szCs w:val="26"/>
        </w:rPr>
        <w:t>Nghiên cứu chẩn đoán và điều trị bệnh…,</w:t>
      </w:r>
      <w:r w:rsidRPr="00B10E7E">
        <w:rPr>
          <w:sz w:val="26"/>
          <w:szCs w:val="26"/>
        </w:rPr>
        <w:t xml:space="preserve"> Luận án Tiến sĩ y khoa, Trường đại học y Hà Nội, Hà Nội.</w:t>
      </w:r>
    </w:p>
    <w:p w14:paraId="7EA88BED" w14:textId="77777777" w:rsidR="007B7FF5" w:rsidRDefault="007B7FF5" w:rsidP="00650D6A">
      <w:pPr>
        <w:spacing w:line="360" w:lineRule="auto"/>
        <w:ind w:left="360" w:firstLine="360"/>
        <w:rPr>
          <w:b/>
          <w:sz w:val="26"/>
          <w:szCs w:val="26"/>
        </w:rPr>
      </w:pPr>
    </w:p>
    <w:p w14:paraId="230D034D"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454472B8" w14:textId="77777777" w:rsidR="00650D6A" w:rsidRPr="00B10E7E" w:rsidRDefault="00650D6A" w:rsidP="00762456">
      <w:pPr>
        <w:numPr>
          <w:ilvl w:val="0"/>
          <w:numId w:val="2"/>
        </w:numPr>
        <w:spacing w:line="360" w:lineRule="auto"/>
        <w:ind w:left="1080"/>
        <w:jc w:val="both"/>
        <w:rPr>
          <w:sz w:val="26"/>
          <w:szCs w:val="26"/>
        </w:rPr>
      </w:pPr>
      <w:smartTag w:uri="urn:schemas-microsoft-com:office:smarttags" w:element="City">
        <w:smartTag w:uri="urn:schemas-microsoft-com:office:smarttags" w:element="place">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6DF1DD33"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Borkakati R. P.,Virmani S. S. (1997), Genetics of thermosensitive genic male sterility in Rice, </w:t>
      </w:r>
      <w:r w:rsidRPr="00B10E7E">
        <w:rPr>
          <w:i/>
          <w:sz w:val="26"/>
          <w:szCs w:val="26"/>
        </w:rPr>
        <w:t>Euphytica</w:t>
      </w:r>
      <w:r w:rsidRPr="00B10E7E">
        <w:rPr>
          <w:sz w:val="26"/>
          <w:szCs w:val="26"/>
        </w:rPr>
        <w:t xml:space="preserve"> 88, pp. 1-7.</w:t>
      </w:r>
    </w:p>
    <w:p w14:paraId="72BFDDFE"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City">
        <w:smartTag w:uri="urn:schemas-microsoft-com:office:smarttags" w:element="place">
          <w:r w:rsidRPr="00B10E7E">
            <w:rPr>
              <w:sz w:val="26"/>
              <w:szCs w:val="26"/>
            </w:rPr>
            <w:t>London</w:t>
          </w:r>
        </w:smartTag>
      </w:smartTag>
      <w:r w:rsidRPr="00B10E7E">
        <w:rPr>
          <w:sz w:val="26"/>
          <w:szCs w:val="26"/>
        </w:rPr>
        <w:t>.</w:t>
      </w:r>
    </w:p>
    <w:p w14:paraId="45B44BD7"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Burton G. W. (1988), “Cytoplasmic male-sterility in pearl millet (penni-setum glaucum L.)”, </w:t>
      </w:r>
      <w:r w:rsidRPr="00B10E7E">
        <w:rPr>
          <w:i/>
          <w:sz w:val="26"/>
          <w:szCs w:val="26"/>
        </w:rPr>
        <w:t>Agronomic Journal</w:t>
      </w:r>
      <w:r w:rsidRPr="00B10E7E">
        <w:rPr>
          <w:sz w:val="26"/>
          <w:szCs w:val="26"/>
        </w:rPr>
        <w:t xml:space="preserve"> 50, pp. 230-231.</w:t>
      </w:r>
    </w:p>
    <w:p w14:paraId="30CE469B"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Central Statistical Oraganisation (1995), </w:t>
      </w:r>
      <w:r w:rsidRPr="00B10E7E">
        <w:rPr>
          <w:i/>
          <w:sz w:val="26"/>
          <w:szCs w:val="26"/>
        </w:rPr>
        <w:t>Statistical Year Book</w:t>
      </w:r>
      <w:r w:rsidRPr="00B10E7E">
        <w:rPr>
          <w:sz w:val="26"/>
          <w:szCs w:val="26"/>
        </w:rPr>
        <w:t xml:space="preserve">, </w:t>
      </w:r>
      <w:smartTag w:uri="urn:schemas-microsoft-com:office:smarttags" w:element="City">
        <w:smartTag w:uri="urn:schemas-microsoft-com:office:smarttags" w:element="place">
          <w:r w:rsidRPr="00B10E7E">
            <w:rPr>
              <w:sz w:val="26"/>
              <w:szCs w:val="26"/>
            </w:rPr>
            <w:t>Beijing</w:t>
          </w:r>
        </w:smartTag>
      </w:smartTag>
      <w:r w:rsidRPr="00B10E7E">
        <w:rPr>
          <w:sz w:val="26"/>
          <w:szCs w:val="26"/>
        </w:rPr>
        <w:t>.</w:t>
      </w:r>
    </w:p>
    <w:p w14:paraId="7477776E"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lastRenderedPageBreak/>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City">
        <w:smartTag w:uri="urn:schemas-microsoft-com:office:smarttags" w:element="place">
          <w:r w:rsidRPr="00B10E7E">
            <w:rPr>
              <w:sz w:val="26"/>
              <w:szCs w:val="26"/>
            </w:rPr>
            <w:t>Rome</w:t>
          </w:r>
        </w:smartTag>
      </w:smartTag>
      <w:r w:rsidRPr="00B10E7E">
        <w:rPr>
          <w:sz w:val="26"/>
          <w:szCs w:val="26"/>
        </w:rPr>
        <w:t>.</w:t>
      </w:r>
    </w:p>
    <w:p w14:paraId="262DAFF9" w14:textId="77777777" w:rsidR="00650D6A" w:rsidRPr="00B10E7E" w:rsidRDefault="00650D6A" w:rsidP="00762456">
      <w:pPr>
        <w:numPr>
          <w:ilvl w:val="0"/>
          <w:numId w:val="2"/>
        </w:numPr>
        <w:spacing w:line="360" w:lineRule="auto"/>
        <w:ind w:left="1080"/>
        <w:jc w:val="both"/>
        <w:rPr>
          <w:sz w:val="26"/>
          <w:szCs w:val="26"/>
        </w:rPr>
      </w:pPr>
      <w:smartTag w:uri="urn:schemas-microsoft-com:office:smarttags" w:element="PlaceType">
        <w:r w:rsidRPr="00B10E7E">
          <w:rPr>
            <w:sz w:val="26"/>
            <w:szCs w:val="26"/>
          </w:rPr>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Departement pf Economics, Economic Research Report, </w:t>
      </w:r>
      <w:smartTag w:uri="urn:schemas-microsoft-com:office:smarttags" w:element="place">
        <w:smartTag w:uri="urn:schemas-microsoft-com:office:smarttags" w:element="City">
          <w:r w:rsidRPr="00B10E7E">
            <w:rPr>
              <w:sz w:val="26"/>
              <w:szCs w:val="26"/>
            </w:rPr>
            <w:t>Hanoi</w:t>
          </w:r>
        </w:smartTag>
      </w:smartTag>
      <w:r w:rsidRPr="00B10E7E">
        <w:rPr>
          <w:sz w:val="26"/>
          <w:szCs w:val="26"/>
        </w:rPr>
        <w:t>.</w:t>
      </w:r>
    </w:p>
    <w:p w14:paraId="41C4A46C" w14:textId="77777777" w:rsidR="007E7FF7" w:rsidRDefault="007E7FF7">
      <w:pPr>
        <w:spacing w:after="200" w:line="276" w:lineRule="auto"/>
        <w:rPr>
          <w:sz w:val="26"/>
          <w:szCs w:val="26"/>
        </w:rPr>
      </w:pPr>
      <w:r>
        <w:rPr>
          <w:sz w:val="26"/>
          <w:szCs w:val="26"/>
        </w:rPr>
        <w:br w:type="page"/>
      </w:r>
    </w:p>
    <w:p w14:paraId="2FE48938"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6D70F5D8" w14:textId="77777777" w:rsidR="00BB2B2A" w:rsidRPr="007E7FF7" w:rsidRDefault="00650D6A" w:rsidP="0064189C">
      <w:pPr>
        <w:pStyle w:val="Nidungvnbn"/>
        <w:rPr>
          <w:b/>
        </w:rPr>
      </w:pPr>
      <w:r w:rsidRPr="00B10E7E">
        <w:t xml:space="preserve">Phần này bao gồm những nội dung cần thiết nhằm minh họa hoặc hỗ trợ cho nội dung luận văn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 dày hơn phần chính của luận văn</w:t>
      </w:r>
    </w:p>
    <w:sectPr w:rsidR="00BB2B2A" w:rsidRPr="007E7FF7" w:rsidSect="0001180B">
      <w:headerReference w:type="default" r:id="rId41"/>
      <w:pgSz w:w="12240" w:h="15840"/>
      <w:pgMar w:top="1985" w:right="1134" w:bottom="1701" w:left="19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CD71A8" w14:textId="77777777" w:rsidR="004150CD" w:rsidRDefault="004150CD" w:rsidP="00453AB1">
      <w:r>
        <w:separator/>
      </w:r>
    </w:p>
  </w:endnote>
  <w:endnote w:type="continuationSeparator" w:id="0">
    <w:p w14:paraId="6773E06F" w14:textId="77777777" w:rsidR="004150CD" w:rsidRDefault="004150C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0243E1" w14:textId="77777777" w:rsidR="004150CD" w:rsidRDefault="004150CD" w:rsidP="00453AB1">
      <w:r>
        <w:separator/>
      </w:r>
    </w:p>
  </w:footnote>
  <w:footnote w:type="continuationSeparator" w:id="0">
    <w:p w14:paraId="3C93665D" w14:textId="77777777" w:rsidR="004150CD" w:rsidRDefault="004150CD"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74972" w14:textId="77777777" w:rsidR="00E673F6" w:rsidRDefault="00E673F6">
    <w:pPr>
      <w:pStyle w:val="Header"/>
      <w:jc w:val="center"/>
    </w:pPr>
  </w:p>
  <w:p w14:paraId="25398F15" w14:textId="77777777" w:rsidR="00E673F6" w:rsidRDefault="00E673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3B1FB" w14:textId="77777777" w:rsidR="00E673F6" w:rsidRDefault="00E673F6">
    <w:pPr>
      <w:pStyle w:val="Header"/>
      <w:jc w:val="center"/>
    </w:pPr>
  </w:p>
  <w:p w14:paraId="557FBABB" w14:textId="77777777" w:rsidR="00E673F6" w:rsidRDefault="00E673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547156"/>
      <w:docPartObj>
        <w:docPartGallery w:val="Page Numbers (Top of Page)"/>
        <w:docPartUnique/>
      </w:docPartObj>
    </w:sdtPr>
    <w:sdtEndPr>
      <w:rPr>
        <w:noProof/>
      </w:rPr>
    </w:sdtEndPr>
    <w:sdtContent>
      <w:p w14:paraId="50F33F59" w14:textId="46BD676F" w:rsidR="00E673F6" w:rsidRDefault="00E673F6">
        <w:pPr>
          <w:pStyle w:val="Header"/>
          <w:jc w:val="center"/>
        </w:pPr>
        <w:r>
          <w:fldChar w:fldCharType="begin"/>
        </w:r>
        <w:r>
          <w:instrText xml:space="preserve"> PAGE   \* MERGEFORMAT </w:instrText>
        </w:r>
        <w:r>
          <w:fldChar w:fldCharType="separate"/>
        </w:r>
        <w:r w:rsidR="00512185">
          <w:rPr>
            <w:noProof/>
          </w:rPr>
          <w:t>i</w:t>
        </w:r>
        <w:r>
          <w:rPr>
            <w:noProof/>
          </w:rPr>
          <w:fldChar w:fldCharType="end"/>
        </w:r>
      </w:p>
    </w:sdtContent>
  </w:sdt>
  <w:p w14:paraId="1ED216C5" w14:textId="77777777" w:rsidR="00E673F6" w:rsidRDefault="00E673F6" w:rsidP="0064189C">
    <w:pPr>
      <w:pStyle w:val="Nidungvnbn"/>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3F3C9925" w14:textId="5374C43E" w:rsidR="00E673F6" w:rsidRDefault="00E673F6">
        <w:pPr>
          <w:pStyle w:val="Header"/>
          <w:jc w:val="center"/>
        </w:pPr>
        <w:r>
          <w:fldChar w:fldCharType="begin"/>
        </w:r>
        <w:r>
          <w:instrText xml:space="preserve"> PAGE   \* MERGEFORMAT </w:instrText>
        </w:r>
        <w:r>
          <w:fldChar w:fldCharType="separate"/>
        </w:r>
        <w:r w:rsidR="00614B6E">
          <w:rPr>
            <w:noProof/>
          </w:rPr>
          <w:t>iii</w:t>
        </w:r>
        <w:r>
          <w:rPr>
            <w:noProof/>
          </w:rPr>
          <w:fldChar w:fldCharType="end"/>
        </w:r>
      </w:p>
    </w:sdtContent>
  </w:sdt>
  <w:p w14:paraId="12CBE694" w14:textId="77777777" w:rsidR="00E673F6" w:rsidRDefault="00E673F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09246E2A" w14:textId="76C6977C" w:rsidR="00E673F6" w:rsidRDefault="00E673F6">
        <w:pPr>
          <w:pStyle w:val="Header"/>
          <w:jc w:val="center"/>
        </w:pPr>
        <w:r>
          <w:fldChar w:fldCharType="begin"/>
        </w:r>
        <w:r>
          <w:instrText xml:space="preserve"> PAGE   \* MERGEFORMAT </w:instrText>
        </w:r>
        <w:r>
          <w:fldChar w:fldCharType="separate"/>
        </w:r>
        <w:r w:rsidR="00614B6E">
          <w:rPr>
            <w:noProof/>
          </w:rPr>
          <w:t>28</w:t>
        </w:r>
        <w:r>
          <w:rPr>
            <w:noProof/>
          </w:rPr>
          <w:fldChar w:fldCharType="end"/>
        </w:r>
      </w:p>
    </w:sdtContent>
  </w:sdt>
  <w:p w14:paraId="55A2F9AE" w14:textId="77777777" w:rsidR="00E673F6" w:rsidRDefault="00E673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050AD"/>
    <w:multiLevelType w:val="hybridMultilevel"/>
    <w:tmpl w:val="92AAFC2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84863E3"/>
    <w:multiLevelType w:val="hybridMultilevel"/>
    <w:tmpl w:val="EE6659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1324EC7"/>
    <w:multiLevelType w:val="hybridMultilevel"/>
    <w:tmpl w:val="4E8CE8AE"/>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61D61CC"/>
    <w:multiLevelType w:val="hybridMultilevel"/>
    <w:tmpl w:val="1038AD6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52F17F1"/>
    <w:multiLevelType w:val="hybridMultilevel"/>
    <w:tmpl w:val="6FC8D2D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B4407E"/>
    <w:multiLevelType w:val="hybridMultilevel"/>
    <w:tmpl w:val="F8BC0C96"/>
    <w:lvl w:ilvl="0" w:tplc="4E1AC0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AE1BDF"/>
    <w:multiLevelType w:val="hybridMultilevel"/>
    <w:tmpl w:val="0068DE6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4F943410"/>
    <w:multiLevelType w:val="hybridMultilevel"/>
    <w:tmpl w:val="B69C340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4FB636D8"/>
    <w:multiLevelType w:val="hybridMultilevel"/>
    <w:tmpl w:val="90581700"/>
    <w:lvl w:ilvl="0" w:tplc="756EA1E8">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4FDB4960"/>
    <w:multiLevelType w:val="hybridMultilevel"/>
    <w:tmpl w:val="6CC2D7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500E6825"/>
    <w:multiLevelType w:val="hybridMultilevel"/>
    <w:tmpl w:val="BF9AF7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B7B509E"/>
    <w:multiLevelType w:val="hybridMultilevel"/>
    <w:tmpl w:val="D6FE4732"/>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EDE46F0"/>
    <w:multiLevelType w:val="hybridMultilevel"/>
    <w:tmpl w:val="D1AE886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82214E"/>
    <w:multiLevelType w:val="hybridMultilevel"/>
    <w:tmpl w:val="AB7EAA4A"/>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9CB70D2"/>
    <w:multiLevelType w:val="hybridMultilevel"/>
    <w:tmpl w:val="FE3274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6CAB259C"/>
    <w:multiLevelType w:val="hybridMultilevel"/>
    <w:tmpl w:val="018A61E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E54B3F"/>
    <w:multiLevelType w:val="hybridMultilevel"/>
    <w:tmpl w:val="6804C1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6FFD1432"/>
    <w:multiLevelType w:val="hybridMultilevel"/>
    <w:tmpl w:val="CC94EA2C"/>
    <w:lvl w:ilvl="0" w:tplc="33E6515E">
      <w:start w:val="1"/>
      <w:numFmt w:val="lowerLetter"/>
      <w:lvlText w:val="%1."/>
      <w:lvlJc w:val="left"/>
      <w:pPr>
        <w:ind w:left="360" w:hanging="360"/>
      </w:pPr>
      <w:rPr>
        <w:rFonts w:hint="default"/>
        <w:b w:val="0"/>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74257143"/>
    <w:multiLevelType w:val="hybridMultilevel"/>
    <w:tmpl w:val="62E8D432"/>
    <w:lvl w:ilvl="0" w:tplc="1D9C63C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650535"/>
    <w:multiLevelType w:val="hybridMultilevel"/>
    <w:tmpl w:val="40464400"/>
    <w:lvl w:ilvl="0" w:tplc="04090019">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4"/>
  </w:num>
  <w:num w:numId="3">
    <w:abstractNumId w:val="22"/>
  </w:num>
  <w:num w:numId="4">
    <w:abstractNumId w:val="5"/>
  </w:num>
  <w:num w:numId="5">
    <w:abstractNumId w:val="4"/>
  </w:num>
  <w:num w:numId="6">
    <w:abstractNumId w:val="15"/>
  </w:num>
  <w:num w:numId="7">
    <w:abstractNumId w:val="20"/>
  </w:num>
  <w:num w:numId="8">
    <w:abstractNumId w:val="16"/>
  </w:num>
  <w:num w:numId="9">
    <w:abstractNumId w:val="10"/>
  </w:num>
  <w:num w:numId="10">
    <w:abstractNumId w:val="1"/>
  </w:num>
  <w:num w:numId="11">
    <w:abstractNumId w:val="7"/>
  </w:num>
  <w:num w:numId="12">
    <w:abstractNumId w:val="0"/>
  </w:num>
  <w:num w:numId="13">
    <w:abstractNumId w:val="9"/>
  </w:num>
  <w:num w:numId="14">
    <w:abstractNumId w:val="3"/>
  </w:num>
  <w:num w:numId="15">
    <w:abstractNumId w:val="13"/>
  </w:num>
  <w:num w:numId="16">
    <w:abstractNumId w:val="21"/>
  </w:num>
  <w:num w:numId="17">
    <w:abstractNumId w:val="6"/>
  </w:num>
  <w:num w:numId="18">
    <w:abstractNumId w:val="8"/>
  </w:num>
  <w:num w:numId="19">
    <w:abstractNumId w:val="18"/>
  </w:num>
  <w:num w:numId="20">
    <w:abstractNumId w:val="19"/>
  </w:num>
  <w:num w:numId="21">
    <w:abstractNumId w:val="2"/>
  </w:num>
  <w:num w:numId="22">
    <w:abstractNumId w:val="12"/>
  </w:num>
  <w:num w:numId="2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30A"/>
    <w:rsid w:val="00000700"/>
    <w:rsid w:val="00000FCE"/>
    <w:rsid w:val="00006BF3"/>
    <w:rsid w:val="0001180B"/>
    <w:rsid w:val="000243A2"/>
    <w:rsid w:val="00024496"/>
    <w:rsid w:val="000268A0"/>
    <w:rsid w:val="000A3BAD"/>
    <w:rsid w:val="000A534E"/>
    <w:rsid w:val="000C45B4"/>
    <w:rsid w:val="001227AE"/>
    <w:rsid w:val="00123BF3"/>
    <w:rsid w:val="001269F3"/>
    <w:rsid w:val="00135101"/>
    <w:rsid w:val="00153EB9"/>
    <w:rsid w:val="00164BD2"/>
    <w:rsid w:val="00191B54"/>
    <w:rsid w:val="001B4D8C"/>
    <w:rsid w:val="001E6D4E"/>
    <w:rsid w:val="001F0E9E"/>
    <w:rsid w:val="002002D3"/>
    <w:rsid w:val="0020753F"/>
    <w:rsid w:val="00207DC2"/>
    <w:rsid w:val="00210BCB"/>
    <w:rsid w:val="00210F3E"/>
    <w:rsid w:val="002161A8"/>
    <w:rsid w:val="00240328"/>
    <w:rsid w:val="0024033A"/>
    <w:rsid w:val="00252F26"/>
    <w:rsid w:val="00291721"/>
    <w:rsid w:val="002A72F0"/>
    <w:rsid w:val="002D796D"/>
    <w:rsid w:val="002E56A4"/>
    <w:rsid w:val="00300F6C"/>
    <w:rsid w:val="00301BE8"/>
    <w:rsid w:val="003218FF"/>
    <w:rsid w:val="003561EA"/>
    <w:rsid w:val="003741CF"/>
    <w:rsid w:val="00396FF8"/>
    <w:rsid w:val="003B5ADE"/>
    <w:rsid w:val="003B699D"/>
    <w:rsid w:val="003C1B66"/>
    <w:rsid w:val="003E05E4"/>
    <w:rsid w:val="00410F7D"/>
    <w:rsid w:val="004150CD"/>
    <w:rsid w:val="00416A1C"/>
    <w:rsid w:val="00434F13"/>
    <w:rsid w:val="00445705"/>
    <w:rsid w:val="00453AB1"/>
    <w:rsid w:val="0045528A"/>
    <w:rsid w:val="004605AE"/>
    <w:rsid w:val="00484FE2"/>
    <w:rsid w:val="004A284A"/>
    <w:rsid w:val="004A5128"/>
    <w:rsid w:val="004A7C39"/>
    <w:rsid w:val="004C424A"/>
    <w:rsid w:val="004C7A29"/>
    <w:rsid w:val="004E3C16"/>
    <w:rsid w:val="00512185"/>
    <w:rsid w:val="005526C2"/>
    <w:rsid w:val="00573E45"/>
    <w:rsid w:val="00582982"/>
    <w:rsid w:val="005914B8"/>
    <w:rsid w:val="00593511"/>
    <w:rsid w:val="00597367"/>
    <w:rsid w:val="005A7C8A"/>
    <w:rsid w:val="005B02A7"/>
    <w:rsid w:val="005D5C20"/>
    <w:rsid w:val="005E1FDA"/>
    <w:rsid w:val="005F02FE"/>
    <w:rsid w:val="00614B6E"/>
    <w:rsid w:val="006209CD"/>
    <w:rsid w:val="0064189C"/>
    <w:rsid w:val="00650D6A"/>
    <w:rsid w:val="00686152"/>
    <w:rsid w:val="006A2967"/>
    <w:rsid w:val="006E1D98"/>
    <w:rsid w:val="006F48AF"/>
    <w:rsid w:val="00737340"/>
    <w:rsid w:val="00762456"/>
    <w:rsid w:val="007674A6"/>
    <w:rsid w:val="00770FB1"/>
    <w:rsid w:val="00791EED"/>
    <w:rsid w:val="007A568A"/>
    <w:rsid w:val="007B1A23"/>
    <w:rsid w:val="007B7FF5"/>
    <w:rsid w:val="007C2F13"/>
    <w:rsid w:val="007C320C"/>
    <w:rsid w:val="007C4070"/>
    <w:rsid w:val="007D030A"/>
    <w:rsid w:val="007D19EF"/>
    <w:rsid w:val="007E6AB9"/>
    <w:rsid w:val="007E717B"/>
    <w:rsid w:val="007E7FF7"/>
    <w:rsid w:val="00823E18"/>
    <w:rsid w:val="008317DA"/>
    <w:rsid w:val="008347F0"/>
    <w:rsid w:val="00853FF9"/>
    <w:rsid w:val="00854F23"/>
    <w:rsid w:val="00867C2D"/>
    <w:rsid w:val="00880D36"/>
    <w:rsid w:val="00887AF6"/>
    <w:rsid w:val="008A4DC7"/>
    <w:rsid w:val="008A73D9"/>
    <w:rsid w:val="008B3F3E"/>
    <w:rsid w:val="008E0D0C"/>
    <w:rsid w:val="008E3747"/>
    <w:rsid w:val="008E6453"/>
    <w:rsid w:val="008E6A14"/>
    <w:rsid w:val="008F751A"/>
    <w:rsid w:val="00931FE8"/>
    <w:rsid w:val="00942B81"/>
    <w:rsid w:val="00990932"/>
    <w:rsid w:val="00994146"/>
    <w:rsid w:val="009B09CB"/>
    <w:rsid w:val="009C726E"/>
    <w:rsid w:val="009C758F"/>
    <w:rsid w:val="00A0296E"/>
    <w:rsid w:val="00A07759"/>
    <w:rsid w:val="00A96105"/>
    <w:rsid w:val="00AC1306"/>
    <w:rsid w:val="00AC5E63"/>
    <w:rsid w:val="00AD0347"/>
    <w:rsid w:val="00B00A93"/>
    <w:rsid w:val="00B118C8"/>
    <w:rsid w:val="00B232A9"/>
    <w:rsid w:val="00B25872"/>
    <w:rsid w:val="00B35865"/>
    <w:rsid w:val="00B36956"/>
    <w:rsid w:val="00B431F1"/>
    <w:rsid w:val="00B5747E"/>
    <w:rsid w:val="00B604D0"/>
    <w:rsid w:val="00B775F5"/>
    <w:rsid w:val="00B8489D"/>
    <w:rsid w:val="00BB2B2A"/>
    <w:rsid w:val="00BB4490"/>
    <w:rsid w:val="00BB638D"/>
    <w:rsid w:val="00BB7479"/>
    <w:rsid w:val="00BF7206"/>
    <w:rsid w:val="00C153C3"/>
    <w:rsid w:val="00C56409"/>
    <w:rsid w:val="00C56904"/>
    <w:rsid w:val="00C65083"/>
    <w:rsid w:val="00C70A1B"/>
    <w:rsid w:val="00C74542"/>
    <w:rsid w:val="00C75086"/>
    <w:rsid w:val="00C95511"/>
    <w:rsid w:val="00CA1C39"/>
    <w:rsid w:val="00CC1730"/>
    <w:rsid w:val="00CC3C41"/>
    <w:rsid w:val="00CD11A7"/>
    <w:rsid w:val="00CD13EC"/>
    <w:rsid w:val="00CD4D79"/>
    <w:rsid w:val="00CE5555"/>
    <w:rsid w:val="00D36550"/>
    <w:rsid w:val="00D47593"/>
    <w:rsid w:val="00D544A5"/>
    <w:rsid w:val="00D84145"/>
    <w:rsid w:val="00D847E2"/>
    <w:rsid w:val="00DB7595"/>
    <w:rsid w:val="00DC2276"/>
    <w:rsid w:val="00DC5537"/>
    <w:rsid w:val="00DF640F"/>
    <w:rsid w:val="00E034B7"/>
    <w:rsid w:val="00E25FC0"/>
    <w:rsid w:val="00E3529F"/>
    <w:rsid w:val="00E41BAA"/>
    <w:rsid w:val="00E64A70"/>
    <w:rsid w:val="00E673F6"/>
    <w:rsid w:val="00E80D85"/>
    <w:rsid w:val="00EA0F58"/>
    <w:rsid w:val="00ED1379"/>
    <w:rsid w:val="00F00E93"/>
    <w:rsid w:val="00F03AA1"/>
    <w:rsid w:val="00F60A10"/>
    <w:rsid w:val="00F6183C"/>
    <w:rsid w:val="00F63B9C"/>
    <w:rsid w:val="00F70864"/>
    <w:rsid w:val="00F770DA"/>
    <w:rsid w:val="00F8174E"/>
    <w:rsid w:val="00FA0719"/>
    <w:rsid w:val="00FD68CD"/>
    <w:rsid w:val="00FE0946"/>
    <w:rsid w:val="00FE3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5CD4689"/>
  <w15:docId w15:val="{EE01ABAE-8071-498E-B474-1BA31D5AD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59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931FE8"/>
    <w:pPr>
      <w:tabs>
        <w:tab w:val="right" w:leader="dot" w:pos="9116"/>
      </w:tabs>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C95511"/>
    <w:pPr>
      <w:ind w:left="720"/>
      <w:contextualSpacing/>
    </w:pPr>
  </w:style>
  <w:style w:type="paragraph" w:styleId="HTMLPreformatted">
    <w:name w:val="HTML Preformatted"/>
    <w:basedOn w:val="Normal"/>
    <w:link w:val="HTMLPreformattedChar"/>
    <w:uiPriority w:val="99"/>
    <w:unhideWhenUsed/>
    <w:rsid w:val="00BB6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B638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B638D"/>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573E45"/>
    <w:rPr>
      <w:color w:val="605E5C"/>
      <w:shd w:val="clear" w:color="auto" w:fill="E1DFDD"/>
    </w:rPr>
  </w:style>
  <w:style w:type="paragraph" w:styleId="NoSpacing">
    <w:name w:val="No Spacing"/>
    <w:uiPriority w:val="1"/>
    <w:qFormat/>
    <w:rsid w:val="001F0E9E"/>
    <w:pPr>
      <w:spacing w:after="0" w:line="240" w:lineRule="auto"/>
    </w:pPr>
    <w:rPr>
      <w:rFonts w:eastAsia="Times New Roman" w:cs="Times New Roman"/>
      <w:szCs w:val="24"/>
    </w:rPr>
  </w:style>
  <w:style w:type="character" w:customStyle="1" w:styleId="token">
    <w:name w:val="token"/>
    <w:basedOn w:val="DefaultParagraphFont"/>
    <w:rsid w:val="00990932"/>
  </w:style>
  <w:style w:type="paragraph" w:customStyle="1" w:styleId="Code">
    <w:name w:val="Code"/>
    <w:basedOn w:val="HTMLPreformatted"/>
    <w:link w:val="CodeChar"/>
    <w:qFormat/>
    <w:rsid w:val="00990932"/>
    <w:pPr>
      <w:pBdr>
        <w:top w:val="single" w:sz="6" w:space="12" w:color="E5E5E5"/>
        <w:left w:val="single" w:sz="6" w:space="12" w:color="E5E5E5"/>
        <w:bottom w:val="single" w:sz="6" w:space="12" w:color="E5E5E5"/>
        <w:right w:val="single" w:sz="6" w:space="12" w:color="E5E5E5"/>
      </w:pBdr>
      <w:shd w:val="clear" w:color="auto" w:fill="F1F2F3"/>
      <w:spacing w:before="240" w:after="240"/>
    </w:pPr>
    <w:rPr>
      <w:rFonts w:ascii="Consolas" w:eastAsiaTheme="majorEastAsia" w:hAnsi="Consolas"/>
      <w:sz w:val="23"/>
      <w:szCs w:val="23"/>
      <w:lang w:val="vi-VN" w:eastAsia="vi-VN"/>
    </w:rPr>
  </w:style>
  <w:style w:type="character" w:customStyle="1" w:styleId="CodeChar">
    <w:name w:val="Code Char"/>
    <w:basedOn w:val="HTMLPreformattedChar"/>
    <w:link w:val="Code"/>
    <w:rsid w:val="00990932"/>
    <w:rPr>
      <w:rFonts w:ascii="Consolas" w:eastAsiaTheme="majorEastAsia" w:hAnsi="Consolas" w:cs="Courier New"/>
      <w:sz w:val="23"/>
      <w:szCs w:val="23"/>
      <w:shd w:val="clear" w:color="auto" w:fill="F1F2F3"/>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17274">
      <w:bodyDiv w:val="1"/>
      <w:marLeft w:val="0"/>
      <w:marRight w:val="0"/>
      <w:marTop w:val="0"/>
      <w:marBottom w:val="0"/>
      <w:divBdr>
        <w:top w:val="none" w:sz="0" w:space="0" w:color="auto"/>
        <w:left w:val="none" w:sz="0" w:space="0" w:color="auto"/>
        <w:bottom w:val="none" w:sz="0" w:space="0" w:color="auto"/>
        <w:right w:val="none" w:sz="0" w:space="0" w:color="auto"/>
      </w:divBdr>
      <w:divsChild>
        <w:div w:id="682056630">
          <w:marLeft w:val="0"/>
          <w:marRight w:val="0"/>
          <w:marTop w:val="0"/>
          <w:marBottom w:val="0"/>
          <w:divBdr>
            <w:top w:val="none" w:sz="0" w:space="0" w:color="auto"/>
            <w:left w:val="none" w:sz="0" w:space="0" w:color="auto"/>
            <w:bottom w:val="none" w:sz="0" w:space="0" w:color="auto"/>
            <w:right w:val="none" w:sz="0" w:space="0" w:color="auto"/>
          </w:divBdr>
          <w:divsChild>
            <w:div w:id="1338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655">
      <w:bodyDiv w:val="1"/>
      <w:marLeft w:val="0"/>
      <w:marRight w:val="0"/>
      <w:marTop w:val="0"/>
      <w:marBottom w:val="0"/>
      <w:divBdr>
        <w:top w:val="none" w:sz="0" w:space="0" w:color="auto"/>
        <w:left w:val="none" w:sz="0" w:space="0" w:color="auto"/>
        <w:bottom w:val="none" w:sz="0" w:space="0" w:color="auto"/>
        <w:right w:val="none" w:sz="0" w:space="0" w:color="auto"/>
      </w:divBdr>
      <w:divsChild>
        <w:div w:id="1847403606">
          <w:marLeft w:val="0"/>
          <w:marRight w:val="0"/>
          <w:marTop w:val="0"/>
          <w:marBottom w:val="0"/>
          <w:divBdr>
            <w:top w:val="none" w:sz="0" w:space="0" w:color="auto"/>
            <w:left w:val="none" w:sz="0" w:space="0" w:color="auto"/>
            <w:bottom w:val="none" w:sz="0" w:space="0" w:color="auto"/>
            <w:right w:val="none" w:sz="0" w:space="0" w:color="auto"/>
          </w:divBdr>
          <w:divsChild>
            <w:div w:id="973675301">
              <w:marLeft w:val="0"/>
              <w:marRight w:val="0"/>
              <w:marTop w:val="0"/>
              <w:marBottom w:val="0"/>
              <w:divBdr>
                <w:top w:val="none" w:sz="0" w:space="0" w:color="auto"/>
                <w:left w:val="none" w:sz="0" w:space="0" w:color="auto"/>
                <w:bottom w:val="none" w:sz="0" w:space="0" w:color="auto"/>
                <w:right w:val="none" w:sz="0" w:space="0" w:color="auto"/>
              </w:divBdr>
            </w:div>
            <w:div w:id="1842887381">
              <w:marLeft w:val="0"/>
              <w:marRight w:val="0"/>
              <w:marTop w:val="0"/>
              <w:marBottom w:val="0"/>
              <w:divBdr>
                <w:top w:val="none" w:sz="0" w:space="0" w:color="auto"/>
                <w:left w:val="none" w:sz="0" w:space="0" w:color="auto"/>
                <w:bottom w:val="none" w:sz="0" w:space="0" w:color="auto"/>
                <w:right w:val="none" w:sz="0" w:space="0" w:color="auto"/>
              </w:divBdr>
            </w:div>
            <w:div w:id="279846283">
              <w:marLeft w:val="0"/>
              <w:marRight w:val="0"/>
              <w:marTop w:val="0"/>
              <w:marBottom w:val="0"/>
              <w:divBdr>
                <w:top w:val="none" w:sz="0" w:space="0" w:color="auto"/>
                <w:left w:val="none" w:sz="0" w:space="0" w:color="auto"/>
                <w:bottom w:val="none" w:sz="0" w:space="0" w:color="auto"/>
                <w:right w:val="none" w:sz="0" w:space="0" w:color="auto"/>
              </w:divBdr>
            </w:div>
            <w:div w:id="1752268754">
              <w:marLeft w:val="0"/>
              <w:marRight w:val="0"/>
              <w:marTop w:val="0"/>
              <w:marBottom w:val="0"/>
              <w:divBdr>
                <w:top w:val="none" w:sz="0" w:space="0" w:color="auto"/>
                <w:left w:val="none" w:sz="0" w:space="0" w:color="auto"/>
                <w:bottom w:val="none" w:sz="0" w:space="0" w:color="auto"/>
                <w:right w:val="none" w:sz="0" w:space="0" w:color="auto"/>
              </w:divBdr>
            </w:div>
            <w:div w:id="1287852944">
              <w:marLeft w:val="0"/>
              <w:marRight w:val="0"/>
              <w:marTop w:val="0"/>
              <w:marBottom w:val="0"/>
              <w:divBdr>
                <w:top w:val="none" w:sz="0" w:space="0" w:color="auto"/>
                <w:left w:val="none" w:sz="0" w:space="0" w:color="auto"/>
                <w:bottom w:val="none" w:sz="0" w:space="0" w:color="auto"/>
                <w:right w:val="none" w:sz="0" w:space="0" w:color="auto"/>
              </w:divBdr>
            </w:div>
            <w:div w:id="2069062170">
              <w:marLeft w:val="0"/>
              <w:marRight w:val="0"/>
              <w:marTop w:val="0"/>
              <w:marBottom w:val="0"/>
              <w:divBdr>
                <w:top w:val="none" w:sz="0" w:space="0" w:color="auto"/>
                <w:left w:val="none" w:sz="0" w:space="0" w:color="auto"/>
                <w:bottom w:val="none" w:sz="0" w:space="0" w:color="auto"/>
                <w:right w:val="none" w:sz="0" w:space="0" w:color="auto"/>
              </w:divBdr>
            </w:div>
            <w:div w:id="304506640">
              <w:marLeft w:val="0"/>
              <w:marRight w:val="0"/>
              <w:marTop w:val="0"/>
              <w:marBottom w:val="0"/>
              <w:divBdr>
                <w:top w:val="none" w:sz="0" w:space="0" w:color="auto"/>
                <w:left w:val="none" w:sz="0" w:space="0" w:color="auto"/>
                <w:bottom w:val="none" w:sz="0" w:space="0" w:color="auto"/>
                <w:right w:val="none" w:sz="0" w:space="0" w:color="auto"/>
              </w:divBdr>
            </w:div>
            <w:div w:id="3909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0114">
      <w:bodyDiv w:val="1"/>
      <w:marLeft w:val="0"/>
      <w:marRight w:val="0"/>
      <w:marTop w:val="0"/>
      <w:marBottom w:val="0"/>
      <w:divBdr>
        <w:top w:val="none" w:sz="0" w:space="0" w:color="auto"/>
        <w:left w:val="none" w:sz="0" w:space="0" w:color="auto"/>
        <w:bottom w:val="none" w:sz="0" w:space="0" w:color="auto"/>
        <w:right w:val="none" w:sz="0" w:space="0" w:color="auto"/>
      </w:divBdr>
      <w:divsChild>
        <w:div w:id="1718777271">
          <w:marLeft w:val="0"/>
          <w:marRight w:val="0"/>
          <w:marTop w:val="0"/>
          <w:marBottom w:val="0"/>
          <w:divBdr>
            <w:top w:val="none" w:sz="0" w:space="0" w:color="auto"/>
            <w:left w:val="none" w:sz="0" w:space="0" w:color="auto"/>
            <w:bottom w:val="none" w:sz="0" w:space="0" w:color="auto"/>
            <w:right w:val="none" w:sz="0" w:space="0" w:color="auto"/>
          </w:divBdr>
          <w:divsChild>
            <w:div w:id="15872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8075">
      <w:bodyDiv w:val="1"/>
      <w:marLeft w:val="0"/>
      <w:marRight w:val="0"/>
      <w:marTop w:val="0"/>
      <w:marBottom w:val="0"/>
      <w:divBdr>
        <w:top w:val="none" w:sz="0" w:space="0" w:color="auto"/>
        <w:left w:val="none" w:sz="0" w:space="0" w:color="auto"/>
        <w:bottom w:val="none" w:sz="0" w:space="0" w:color="auto"/>
        <w:right w:val="none" w:sz="0" w:space="0" w:color="auto"/>
      </w:divBdr>
    </w:div>
    <w:div w:id="621963892">
      <w:bodyDiv w:val="1"/>
      <w:marLeft w:val="0"/>
      <w:marRight w:val="0"/>
      <w:marTop w:val="0"/>
      <w:marBottom w:val="0"/>
      <w:divBdr>
        <w:top w:val="none" w:sz="0" w:space="0" w:color="auto"/>
        <w:left w:val="none" w:sz="0" w:space="0" w:color="auto"/>
        <w:bottom w:val="none" w:sz="0" w:space="0" w:color="auto"/>
        <w:right w:val="none" w:sz="0" w:space="0" w:color="auto"/>
      </w:divBdr>
      <w:divsChild>
        <w:div w:id="382291511">
          <w:marLeft w:val="0"/>
          <w:marRight w:val="0"/>
          <w:marTop w:val="0"/>
          <w:marBottom w:val="0"/>
          <w:divBdr>
            <w:top w:val="none" w:sz="0" w:space="0" w:color="auto"/>
            <w:left w:val="none" w:sz="0" w:space="0" w:color="auto"/>
            <w:bottom w:val="none" w:sz="0" w:space="0" w:color="auto"/>
            <w:right w:val="none" w:sz="0" w:space="0" w:color="auto"/>
          </w:divBdr>
          <w:divsChild>
            <w:div w:id="1555045783">
              <w:marLeft w:val="0"/>
              <w:marRight w:val="0"/>
              <w:marTop w:val="0"/>
              <w:marBottom w:val="0"/>
              <w:divBdr>
                <w:top w:val="none" w:sz="0" w:space="0" w:color="auto"/>
                <w:left w:val="none" w:sz="0" w:space="0" w:color="auto"/>
                <w:bottom w:val="none" w:sz="0" w:space="0" w:color="auto"/>
                <w:right w:val="none" w:sz="0" w:space="0" w:color="auto"/>
              </w:divBdr>
            </w:div>
            <w:div w:id="1091200431">
              <w:marLeft w:val="0"/>
              <w:marRight w:val="0"/>
              <w:marTop w:val="0"/>
              <w:marBottom w:val="0"/>
              <w:divBdr>
                <w:top w:val="none" w:sz="0" w:space="0" w:color="auto"/>
                <w:left w:val="none" w:sz="0" w:space="0" w:color="auto"/>
                <w:bottom w:val="none" w:sz="0" w:space="0" w:color="auto"/>
                <w:right w:val="none" w:sz="0" w:space="0" w:color="auto"/>
              </w:divBdr>
            </w:div>
            <w:div w:id="595408547">
              <w:marLeft w:val="0"/>
              <w:marRight w:val="0"/>
              <w:marTop w:val="0"/>
              <w:marBottom w:val="0"/>
              <w:divBdr>
                <w:top w:val="none" w:sz="0" w:space="0" w:color="auto"/>
                <w:left w:val="none" w:sz="0" w:space="0" w:color="auto"/>
                <w:bottom w:val="none" w:sz="0" w:space="0" w:color="auto"/>
                <w:right w:val="none" w:sz="0" w:space="0" w:color="auto"/>
              </w:divBdr>
            </w:div>
            <w:div w:id="49789268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827549664">
              <w:marLeft w:val="0"/>
              <w:marRight w:val="0"/>
              <w:marTop w:val="0"/>
              <w:marBottom w:val="0"/>
              <w:divBdr>
                <w:top w:val="none" w:sz="0" w:space="0" w:color="auto"/>
                <w:left w:val="none" w:sz="0" w:space="0" w:color="auto"/>
                <w:bottom w:val="none" w:sz="0" w:space="0" w:color="auto"/>
                <w:right w:val="none" w:sz="0" w:space="0" w:color="auto"/>
              </w:divBdr>
            </w:div>
            <w:div w:id="905796314">
              <w:marLeft w:val="0"/>
              <w:marRight w:val="0"/>
              <w:marTop w:val="0"/>
              <w:marBottom w:val="0"/>
              <w:divBdr>
                <w:top w:val="none" w:sz="0" w:space="0" w:color="auto"/>
                <w:left w:val="none" w:sz="0" w:space="0" w:color="auto"/>
                <w:bottom w:val="none" w:sz="0" w:space="0" w:color="auto"/>
                <w:right w:val="none" w:sz="0" w:space="0" w:color="auto"/>
              </w:divBdr>
            </w:div>
            <w:div w:id="2088531845">
              <w:marLeft w:val="0"/>
              <w:marRight w:val="0"/>
              <w:marTop w:val="0"/>
              <w:marBottom w:val="0"/>
              <w:divBdr>
                <w:top w:val="none" w:sz="0" w:space="0" w:color="auto"/>
                <w:left w:val="none" w:sz="0" w:space="0" w:color="auto"/>
                <w:bottom w:val="none" w:sz="0" w:space="0" w:color="auto"/>
                <w:right w:val="none" w:sz="0" w:space="0" w:color="auto"/>
              </w:divBdr>
            </w:div>
            <w:div w:id="1539199462">
              <w:marLeft w:val="0"/>
              <w:marRight w:val="0"/>
              <w:marTop w:val="0"/>
              <w:marBottom w:val="0"/>
              <w:divBdr>
                <w:top w:val="none" w:sz="0" w:space="0" w:color="auto"/>
                <w:left w:val="none" w:sz="0" w:space="0" w:color="auto"/>
                <w:bottom w:val="none" w:sz="0" w:space="0" w:color="auto"/>
                <w:right w:val="none" w:sz="0" w:space="0" w:color="auto"/>
              </w:divBdr>
            </w:div>
            <w:div w:id="90243741">
              <w:marLeft w:val="0"/>
              <w:marRight w:val="0"/>
              <w:marTop w:val="0"/>
              <w:marBottom w:val="0"/>
              <w:divBdr>
                <w:top w:val="none" w:sz="0" w:space="0" w:color="auto"/>
                <w:left w:val="none" w:sz="0" w:space="0" w:color="auto"/>
                <w:bottom w:val="none" w:sz="0" w:space="0" w:color="auto"/>
                <w:right w:val="none" w:sz="0" w:space="0" w:color="auto"/>
              </w:divBdr>
            </w:div>
            <w:div w:id="976880922">
              <w:marLeft w:val="0"/>
              <w:marRight w:val="0"/>
              <w:marTop w:val="0"/>
              <w:marBottom w:val="0"/>
              <w:divBdr>
                <w:top w:val="none" w:sz="0" w:space="0" w:color="auto"/>
                <w:left w:val="none" w:sz="0" w:space="0" w:color="auto"/>
                <w:bottom w:val="none" w:sz="0" w:space="0" w:color="auto"/>
                <w:right w:val="none" w:sz="0" w:space="0" w:color="auto"/>
              </w:divBdr>
            </w:div>
            <w:div w:id="1149437665">
              <w:marLeft w:val="0"/>
              <w:marRight w:val="0"/>
              <w:marTop w:val="0"/>
              <w:marBottom w:val="0"/>
              <w:divBdr>
                <w:top w:val="none" w:sz="0" w:space="0" w:color="auto"/>
                <w:left w:val="none" w:sz="0" w:space="0" w:color="auto"/>
                <w:bottom w:val="none" w:sz="0" w:space="0" w:color="auto"/>
                <w:right w:val="none" w:sz="0" w:space="0" w:color="auto"/>
              </w:divBdr>
            </w:div>
            <w:div w:id="1562711516">
              <w:marLeft w:val="0"/>
              <w:marRight w:val="0"/>
              <w:marTop w:val="0"/>
              <w:marBottom w:val="0"/>
              <w:divBdr>
                <w:top w:val="none" w:sz="0" w:space="0" w:color="auto"/>
                <w:left w:val="none" w:sz="0" w:space="0" w:color="auto"/>
                <w:bottom w:val="none" w:sz="0" w:space="0" w:color="auto"/>
                <w:right w:val="none" w:sz="0" w:space="0" w:color="auto"/>
              </w:divBdr>
            </w:div>
            <w:div w:id="610598979">
              <w:marLeft w:val="0"/>
              <w:marRight w:val="0"/>
              <w:marTop w:val="0"/>
              <w:marBottom w:val="0"/>
              <w:divBdr>
                <w:top w:val="none" w:sz="0" w:space="0" w:color="auto"/>
                <w:left w:val="none" w:sz="0" w:space="0" w:color="auto"/>
                <w:bottom w:val="none" w:sz="0" w:space="0" w:color="auto"/>
                <w:right w:val="none" w:sz="0" w:space="0" w:color="auto"/>
              </w:divBdr>
            </w:div>
            <w:div w:id="330764606">
              <w:marLeft w:val="0"/>
              <w:marRight w:val="0"/>
              <w:marTop w:val="0"/>
              <w:marBottom w:val="0"/>
              <w:divBdr>
                <w:top w:val="none" w:sz="0" w:space="0" w:color="auto"/>
                <w:left w:val="none" w:sz="0" w:space="0" w:color="auto"/>
                <w:bottom w:val="none" w:sz="0" w:space="0" w:color="auto"/>
                <w:right w:val="none" w:sz="0" w:space="0" w:color="auto"/>
              </w:divBdr>
            </w:div>
            <w:div w:id="105732313">
              <w:marLeft w:val="0"/>
              <w:marRight w:val="0"/>
              <w:marTop w:val="0"/>
              <w:marBottom w:val="0"/>
              <w:divBdr>
                <w:top w:val="none" w:sz="0" w:space="0" w:color="auto"/>
                <w:left w:val="none" w:sz="0" w:space="0" w:color="auto"/>
                <w:bottom w:val="none" w:sz="0" w:space="0" w:color="auto"/>
                <w:right w:val="none" w:sz="0" w:space="0" w:color="auto"/>
              </w:divBdr>
            </w:div>
            <w:div w:id="374543103">
              <w:marLeft w:val="0"/>
              <w:marRight w:val="0"/>
              <w:marTop w:val="0"/>
              <w:marBottom w:val="0"/>
              <w:divBdr>
                <w:top w:val="none" w:sz="0" w:space="0" w:color="auto"/>
                <w:left w:val="none" w:sz="0" w:space="0" w:color="auto"/>
                <w:bottom w:val="none" w:sz="0" w:space="0" w:color="auto"/>
                <w:right w:val="none" w:sz="0" w:space="0" w:color="auto"/>
              </w:divBdr>
            </w:div>
            <w:div w:id="1136490819">
              <w:marLeft w:val="0"/>
              <w:marRight w:val="0"/>
              <w:marTop w:val="0"/>
              <w:marBottom w:val="0"/>
              <w:divBdr>
                <w:top w:val="none" w:sz="0" w:space="0" w:color="auto"/>
                <w:left w:val="none" w:sz="0" w:space="0" w:color="auto"/>
                <w:bottom w:val="none" w:sz="0" w:space="0" w:color="auto"/>
                <w:right w:val="none" w:sz="0" w:space="0" w:color="auto"/>
              </w:divBdr>
            </w:div>
            <w:div w:id="893738207">
              <w:marLeft w:val="0"/>
              <w:marRight w:val="0"/>
              <w:marTop w:val="0"/>
              <w:marBottom w:val="0"/>
              <w:divBdr>
                <w:top w:val="none" w:sz="0" w:space="0" w:color="auto"/>
                <w:left w:val="none" w:sz="0" w:space="0" w:color="auto"/>
                <w:bottom w:val="none" w:sz="0" w:space="0" w:color="auto"/>
                <w:right w:val="none" w:sz="0" w:space="0" w:color="auto"/>
              </w:divBdr>
            </w:div>
            <w:div w:id="2097676791">
              <w:marLeft w:val="0"/>
              <w:marRight w:val="0"/>
              <w:marTop w:val="0"/>
              <w:marBottom w:val="0"/>
              <w:divBdr>
                <w:top w:val="none" w:sz="0" w:space="0" w:color="auto"/>
                <w:left w:val="none" w:sz="0" w:space="0" w:color="auto"/>
                <w:bottom w:val="none" w:sz="0" w:space="0" w:color="auto"/>
                <w:right w:val="none" w:sz="0" w:space="0" w:color="auto"/>
              </w:divBdr>
            </w:div>
            <w:div w:id="1605841750">
              <w:marLeft w:val="0"/>
              <w:marRight w:val="0"/>
              <w:marTop w:val="0"/>
              <w:marBottom w:val="0"/>
              <w:divBdr>
                <w:top w:val="none" w:sz="0" w:space="0" w:color="auto"/>
                <w:left w:val="none" w:sz="0" w:space="0" w:color="auto"/>
                <w:bottom w:val="none" w:sz="0" w:space="0" w:color="auto"/>
                <w:right w:val="none" w:sz="0" w:space="0" w:color="auto"/>
              </w:divBdr>
            </w:div>
            <w:div w:id="284041547">
              <w:marLeft w:val="0"/>
              <w:marRight w:val="0"/>
              <w:marTop w:val="0"/>
              <w:marBottom w:val="0"/>
              <w:divBdr>
                <w:top w:val="none" w:sz="0" w:space="0" w:color="auto"/>
                <w:left w:val="none" w:sz="0" w:space="0" w:color="auto"/>
                <w:bottom w:val="none" w:sz="0" w:space="0" w:color="auto"/>
                <w:right w:val="none" w:sz="0" w:space="0" w:color="auto"/>
              </w:divBdr>
            </w:div>
            <w:div w:id="1410301395">
              <w:marLeft w:val="0"/>
              <w:marRight w:val="0"/>
              <w:marTop w:val="0"/>
              <w:marBottom w:val="0"/>
              <w:divBdr>
                <w:top w:val="none" w:sz="0" w:space="0" w:color="auto"/>
                <w:left w:val="none" w:sz="0" w:space="0" w:color="auto"/>
                <w:bottom w:val="none" w:sz="0" w:space="0" w:color="auto"/>
                <w:right w:val="none" w:sz="0" w:space="0" w:color="auto"/>
              </w:divBdr>
            </w:div>
            <w:div w:id="1044911617">
              <w:marLeft w:val="0"/>
              <w:marRight w:val="0"/>
              <w:marTop w:val="0"/>
              <w:marBottom w:val="0"/>
              <w:divBdr>
                <w:top w:val="none" w:sz="0" w:space="0" w:color="auto"/>
                <w:left w:val="none" w:sz="0" w:space="0" w:color="auto"/>
                <w:bottom w:val="none" w:sz="0" w:space="0" w:color="auto"/>
                <w:right w:val="none" w:sz="0" w:space="0" w:color="auto"/>
              </w:divBdr>
            </w:div>
            <w:div w:id="604462036">
              <w:marLeft w:val="0"/>
              <w:marRight w:val="0"/>
              <w:marTop w:val="0"/>
              <w:marBottom w:val="0"/>
              <w:divBdr>
                <w:top w:val="none" w:sz="0" w:space="0" w:color="auto"/>
                <w:left w:val="none" w:sz="0" w:space="0" w:color="auto"/>
                <w:bottom w:val="none" w:sz="0" w:space="0" w:color="auto"/>
                <w:right w:val="none" w:sz="0" w:space="0" w:color="auto"/>
              </w:divBdr>
            </w:div>
            <w:div w:id="1696535480">
              <w:marLeft w:val="0"/>
              <w:marRight w:val="0"/>
              <w:marTop w:val="0"/>
              <w:marBottom w:val="0"/>
              <w:divBdr>
                <w:top w:val="none" w:sz="0" w:space="0" w:color="auto"/>
                <w:left w:val="none" w:sz="0" w:space="0" w:color="auto"/>
                <w:bottom w:val="none" w:sz="0" w:space="0" w:color="auto"/>
                <w:right w:val="none" w:sz="0" w:space="0" w:color="auto"/>
              </w:divBdr>
            </w:div>
            <w:div w:id="237254332">
              <w:marLeft w:val="0"/>
              <w:marRight w:val="0"/>
              <w:marTop w:val="0"/>
              <w:marBottom w:val="0"/>
              <w:divBdr>
                <w:top w:val="none" w:sz="0" w:space="0" w:color="auto"/>
                <w:left w:val="none" w:sz="0" w:space="0" w:color="auto"/>
                <w:bottom w:val="none" w:sz="0" w:space="0" w:color="auto"/>
                <w:right w:val="none" w:sz="0" w:space="0" w:color="auto"/>
              </w:divBdr>
            </w:div>
            <w:div w:id="138937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5295">
      <w:bodyDiv w:val="1"/>
      <w:marLeft w:val="0"/>
      <w:marRight w:val="0"/>
      <w:marTop w:val="0"/>
      <w:marBottom w:val="0"/>
      <w:divBdr>
        <w:top w:val="none" w:sz="0" w:space="0" w:color="auto"/>
        <w:left w:val="none" w:sz="0" w:space="0" w:color="auto"/>
        <w:bottom w:val="none" w:sz="0" w:space="0" w:color="auto"/>
        <w:right w:val="none" w:sz="0" w:space="0" w:color="auto"/>
      </w:divBdr>
    </w:div>
    <w:div w:id="1143351544">
      <w:bodyDiv w:val="1"/>
      <w:marLeft w:val="0"/>
      <w:marRight w:val="0"/>
      <w:marTop w:val="0"/>
      <w:marBottom w:val="0"/>
      <w:divBdr>
        <w:top w:val="none" w:sz="0" w:space="0" w:color="auto"/>
        <w:left w:val="none" w:sz="0" w:space="0" w:color="auto"/>
        <w:bottom w:val="none" w:sz="0" w:space="0" w:color="auto"/>
        <w:right w:val="none" w:sz="0" w:space="0" w:color="auto"/>
      </w:divBdr>
    </w:div>
    <w:div w:id="1263030627">
      <w:bodyDiv w:val="1"/>
      <w:marLeft w:val="0"/>
      <w:marRight w:val="0"/>
      <w:marTop w:val="0"/>
      <w:marBottom w:val="0"/>
      <w:divBdr>
        <w:top w:val="none" w:sz="0" w:space="0" w:color="auto"/>
        <w:left w:val="none" w:sz="0" w:space="0" w:color="auto"/>
        <w:bottom w:val="none" w:sz="0" w:space="0" w:color="auto"/>
        <w:right w:val="none" w:sz="0" w:space="0" w:color="auto"/>
      </w:divBdr>
      <w:divsChild>
        <w:div w:id="450707032">
          <w:marLeft w:val="0"/>
          <w:marRight w:val="0"/>
          <w:marTop w:val="0"/>
          <w:marBottom w:val="0"/>
          <w:divBdr>
            <w:top w:val="none" w:sz="0" w:space="0" w:color="auto"/>
            <w:left w:val="none" w:sz="0" w:space="0" w:color="auto"/>
            <w:bottom w:val="none" w:sz="0" w:space="0" w:color="auto"/>
            <w:right w:val="none" w:sz="0" w:space="0" w:color="auto"/>
          </w:divBdr>
          <w:divsChild>
            <w:div w:id="586161363">
              <w:marLeft w:val="0"/>
              <w:marRight w:val="0"/>
              <w:marTop w:val="0"/>
              <w:marBottom w:val="0"/>
              <w:divBdr>
                <w:top w:val="none" w:sz="0" w:space="0" w:color="auto"/>
                <w:left w:val="none" w:sz="0" w:space="0" w:color="auto"/>
                <w:bottom w:val="none" w:sz="0" w:space="0" w:color="auto"/>
                <w:right w:val="none" w:sz="0" w:space="0" w:color="auto"/>
              </w:divBdr>
            </w:div>
            <w:div w:id="1575428108">
              <w:marLeft w:val="0"/>
              <w:marRight w:val="0"/>
              <w:marTop w:val="0"/>
              <w:marBottom w:val="0"/>
              <w:divBdr>
                <w:top w:val="none" w:sz="0" w:space="0" w:color="auto"/>
                <w:left w:val="none" w:sz="0" w:space="0" w:color="auto"/>
                <w:bottom w:val="none" w:sz="0" w:space="0" w:color="auto"/>
                <w:right w:val="none" w:sz="0" w:space="0" w:color="auto"/>
              </w:divBdr>
            </w:div>
            <w:div w:id="1916082416">
              <w:marLeft w:val="0"/>
              <w:marRight w:val="0"/>
              <w:marTop w:val="0"/>
              <w:marBottom w:val="0"/>
              <w:divBdr>
                <w:top w:val="none" w:sz="0" w:space="0" w:color="auto"/>
                <w:left w:val="none" w:sz="0" w:space="0" w:color="auto"/>
                <w:bottom w:val="none" w:sz="0" w:space="0" w:color="auto"/>
                <w:right w:val="none" w:sz="0" w:space="0" w:color="auto"/>
              </w:divBdr>
            </w:div>
            <w:div w:id="1169716298">
              <w:marLeft w:val="0"/>
              <w:marRight w:val="0"/>
              <w:marTop w:val="0"/>
              <w:marBottom w:val="0"/>
              <w:divBdr>
                <w:top w:val="none" w:sz="0" w:space="0" w:color="auto"/>
                <w:left w:val="none" w:sz="0" w:space="0" w:color="auto"/>
                <w:bottom w:val="none" w:sz="0" w:space="0" w:color="auto"/>
                <w:right w:val="none" w:sz="0" w:space="0" w:color="auto"/>
              </w:divBdr>
            </w:div>
            <w:div w:id="1401251998">
              <w:marLeft w:val="0"/>
              <w:marRight w:val="0"/>
              <w:marTop w:val="0"/>
              <w:marBottom w:val="0"/>
              <w:divBdr>
                <w:top w:val="none" w:sz="0" w:space="0" w:color="auto"/>
                <w:left w:val="none" w:sz="0" w:space="0" w:color="auto"/>
                <w:bottom w:val="none" w:sz="0" w:space="0" w:color="auto"/>
                <w:right w:val="none" w:sz="0" w:space="0" w:color="auto"/>
              </w:divBdr>
            </w:div>
            <w:div w:id="435252820">
              <w:marLeft w:val="0"/>
              <w:marRight w:val="0"/>
              <w:marTop w:val="0"/>
              <w:marBottom w:val="0"/>
              <w:divBdr>
                <w:top w:val="none" w:sz="0" w:space="0" w:color="auto"/>
                <w:left w:val="none" w:sz="0" w:space="0" w:color="auto"/>
                <w:bottom w:val="none" w:sz="0" w:space="0" w:color="auto"/>
                <w:right w:val="none" w:sz="0" w:space="0" w:color="auto"/>
              </w:divBdr>
            </w:div>
            <w:div w:id="1047875014">
              <w:marLeft w:val="0"/>
              <w:marRight w:val="0"/>
              <w:marTop w:val="0"/>
              <w:marBottom w:val="0"/>
              <w:divBdr>
                <w:top w:val="none" w:sz="0" w:space="0" w:color="auto"/>
                <w:left w:val="none" w:sz="0" w:space="0" w:color="auto"/>
                <w:bottom w:val="none" w:sz="0" w:space="0" w:color="auto"/>
                <w:right w:val="none" w:sz="0" w:space="0" w:color="auto"/>
              </w:divBdr>
            </w:div>
            <w:div w:id="1090002352">
              <w:marLeft w:val="0"/>
              <w:marRight w:val="0"/>
              <w:marTop w:val="0"/>
              <w:marBottom w:val="0"/>
              <w:divBdr>
                <w:top w:val="none" w:sz="0" w:space="0" w:color="auto"/>
                <w:left w:val="none" w:sz="0" w:space="0" w:color="auto"/>
                <w:bottom w:val="none" w:sz="0" w:space="0" w:color="auto"/>
                <w:right w:val="none" w:sz="0" w:space="0" w:color="auto"/>
              </w:divBdr>
            </w:div>
            <w:div w:id="39134579">
              <w:marLeft w:val="0"/>
              <w:marRight w:val="0"/>
              <w:marTop w:val="0"/>
              <w:marBottom w:val="0"/>
              <w:divBdr>
                <w:top w:val="none" w:sz="0" w:space="0" w:color="auto"/>
                <w:left w:val="none" w:sz="0" w:space="0" w:color="auto"/>
                <w:bottom w:val="none" w:sz="0" w:space="0" w:color="auto"/>
                <w:right w:val="none" w:sz="0" w:space="0" w:color="auto"/>
              </w:divBdr>
            </w:div>
            <w:div w:id="839348247">
              <w:marLeft w:val="0"/>
              <w:marRight w:val="0"/>
              <w:marTop w:val="0"/>
              <w:marBottom w:val="0"/>
              <w:divBdr>
                <w:top w:val="none" w:sz="0" w:space="0" w:color="auto"/>
                <w:left w:val="none" w:sz="0" w:space="0" w:color="auto"/>
                <w:bottom w:val="none" w:sz="0" w:space="0" w:color="auto"/>
                <w:right w:val="none" w:sz="0" w:space="0" w:color="auto"/>
              </w:divBdr>
            </w:div>
            <w:div w:id="1503543025">
              <w:marLeft w:val="0"/>
              <w:marRight w:val="0"/>
              <w:marTop w:val="0"/>
              <w:marBottom w:val="0"/>
              <w:divBdr>
                <w:top w:val="none" w:sz="0" w:space="0" w:color="auto"/>
                <w:left w:val="none" w:sz="0" w:space="0" w:color="auto"/>
                <w:bottom w:val="none" w:sz="0" w:space="0" w:color="auto"/>
                <w:right w:val="none" w:sz="0" w:space="0" w:color="auto"/>
              </w:divBdr>
            </w:div>
            <w:div w:id="1351490982">
              <w:marLeft w:val="0"/>
              <w:marRight w:val="0"/>
              <w:marTop w:val="0"/>
              <w:marBottom w:val="0"/>
              <w:divBdr>
                <w:top w:val="none" w:sz="0" w:space="0" w:color="auto"/>
                <w:left w:val="none" w:sz="0" w:space="0" w:color="auto"/>
                <w:bottom w:val="none" w:sz="0" w:space="0" w:color="auto"/>
                <w:right w:val="none" w:sz="0" w:space="0" w:color="auto"/>
              </w:divBdr>
            </w:div>
            <w:div w:id="1981299409">
              <w:marLeft w:val="0"/>
              <w:marRight w:val="0"/>
              <w:marTop w:val="0"/>
              <w:marBottom w:val="0"/>
              <w:divBdr>
                <w:top w:val="none" w:sz="0" w:space="0" w:color="auto"/>
                <w:left w:val="none" w:sz="0" w:space="0" w:color="auto"/>
                <w:bottom w:val="none" w:sz="0" w:space="0" w:color="auto"/>
                <w:right w:val="none" w:sz="0" w:space="0" w:color="auto"/>
              </w:divBdr>
            </w:div>
            <w:div w:id="1969360937">
              <w:marLeft w:val="0"/>
              <w:marRight w:val="0"/>
              <w:marTop w:val="0"/>
              <w:marBottom w:val="0"/>
              <w:divBdr>
                <w:top w:val="none" w:sz="0" w:space="0" w:color="auto"/>
                <w:left w:val="none" w:sz="0" w:space="0" w:color="auto"/>
                <w:bottom w:val="none" w:sz="0" w:space="0" w:color="auto"/>
                <w:right w:val="none" w:sz="0" w:space="0" w:color="auto"/>
              </w:divBdr>
            </w:div>
            <w:div w:id="2141532217">
              <w:marLeft w:val="0"/>
              <w:marRight w:val="0"/>
              <w:marTop w:val="0"/>
              <w:marBottom w:val="0"/>
              <w:divBdr>
                <w:top w:val="none" w:sz="0" w:space="0" w:color="auto"/>
                <w:left w:val="none" w:sz="0" w:space="0" w:color="auto"/>
                <w:bottom w:val="none" w:sz="0" w:space="0" w:color="auto"/>
                <w:right w:val="none" w:sz="0" w:space="0" w:color="auto"/>
              </w:divBdr>
            </w:div>
            <w:div w:id="468939104">
              <w:marLeft w:val="0"/>
              <w:marRight w:val="0"/>
              <w:marTop w:val="0"/>
              <w:marBottom w:val="0"/>
              <w:divBdr>
                <w:top w:val="none" w:sz="0" w:space="0" w:color="auto"/>
                <w:left w:val="none" w:sz="0" w:space="0" w:color="auto"/>
                <w:bottom w:val="none" w:sz="0" w:space="0" w:color="auto"/>
                <w:right w:val="none" w:sz="0" w:space="0" w:color="auto"/>
              </w:divBdr>
            </w:div>
            <w:div w:id="571621956">
              <w:marLeft w:val="0"/>
              <w:marRight w:val="0"/>
              <w:marTop w:val="0"/>
              <w:marBottom w:val="0"/>
              <w:divBdr>
                <w:top w:val="none" w:sz="0" w:space="0" w:color="auto"/>
                <w:left w:val="none" w:sz="0" w:space="0" w:color="auto"/>
                <w:bottom w:val="none" w:sz="0" w:space="0" w:color="auto"/>
                <w:right w:val="none" w:sz="0" w:space="0" w:color="auto"/>
              </w:divBdr>
            </w:div>
            <w:div w:id="939098075">
              <w:marLeft w:val="0"/>
              <w:marRight w:val="0"/>
              <w:marTop w:val="0"/>
              <w:marBottom w:val="0"/>
              <w:divBdr>
                <w:top w:val="none" w:sz="0" w:space="0" w:color="auto"/>
                <w:left w:val="none" w:sz="0" w:space="0" w:color="auto"/>
                <w:bottom w:val="none" w:sz="0" w:space="0" w:color="auto"/>
                <w:right w:val="none" w:sz="0" w:space="0" w:color="auto"/>
              </w:divBdr>
            </w:div>
            <w:div w:id="685904905">
              <w:marLeft w:val="0"/>
              <w:marRight w:val="0"/>
              <w:marTop w:val="0"/>
              <w:marBottom w:val="0"/>
              <w:divBdr>
                <w:top w:val="none" w:sz="0" w:space="0" w:color="auto"/>
                <w:left w:val="none" w:sz="0" w:space="0" w:color="auto"/>
                <w:bottom w:val="none" w:sz="0" w:space="0" w:color="auto"/>
                <w:right w:val="none" w:sz="0" w:space="0" w:color="auto"/>
              </w:divBdr>
            </w:div>
            <w:div w:id="429550500">
              <w:marLeft w:val="0"/>
              <w:marRight w:val="0"/>
              <w:marTop w:val="0"/>
              <w:marBottom w:val="0"/>
              <w:divBdr>
                <w:top w:val="none" w:sz="0" w:space="0" w:color="auto"/>
                <w:left w:val="none" w:sz="0" w:space="0" w:color="auto"/>
                <w:bottom w:val="none" w:sz="0" w:space="0" w:color="auto"/>
                <w:right w:val="none" w:sz="0" w:space="0" w:color="auto"/>
              </w:divBdr>
            </w:div>
            <w:div w:id="345401800">
              <w:marLeft w:val="0"/>
              <w:marRight w:val="0"/>
              <w:marTop w:val="0"/>
              <w:marBottom w:val="0"/>
              <w:divBdr>
                <w:top w:val="none" w:sz="0" w:space="0" w:color="auto"/>
                <w:left w:val="none" w:sz="0" w:space="0" w:color="auto"/>
                <w:bottom w:val="none" w:sz="0" w:space="0" w:color="auto"/>
                <w:right w:val="none" w:sz="0" w:space="0" w:color="auto"/>
              </w:divBdr>
            </w:div>
            <w:div w:id="1440180106">
              <w:marLeft w:val="0"/>
              <w:marRight w:val="0"/>
              <w:marTop w:val="0"/>
              <w:marBottom w:val="0"/>
              <w:divBdr>
                <w:top w:val="none" w:sz="0" w:space="0" w:color="auto"/>
                <w:left w:val="none" w:sz="0" w:space="0" w:color="auto"/>
                <w:bottom w:val="none" w:sz="0" w:space="0" w:color="auto"/>
                <w:right w:val="none" w:sz="0" w:space="0" w:color="auto"/>
              </w:divBdr>
            </w:div>
            <w:div w:id="1167014444">
              <w:marLeft w:val="0"/>
              <w:marRight w:val="0"/>
              <w:marTop w:val="0"/>
              <w:marBottom w:val="0"/>
              <w:divBdr>
                <w:top w:val="none" w:sz="0" w:space="0" w:color="auto"/>
                <w:left w:val="none" w:sz="0" w:space="0" w:color="auto"/>
                <w:bottom w:val="none" w:sz="0" w:space="0" w:color="auto"/>
                <w:right w:val="none" w:sz="0" w:space="0" w:color="auto"/>
              </w:divBdr>
            </w:div>
            <w:div w:id="1359742290">
              <w:marLeft w:val="0"/>
              <w:marRight w:val="0"/>
              <w:marTop w:val="0"/>
              <w:marBottom w:val="0"/>
              <w:divBdr>
                <w:top w:val="none" w:sz="0" w:space="0" w:color="auto"/>
                <w:left w:val="none" w:sz="0" w:space="0" w:color="auto"/>
                <w:bottom w:val="none" w:sz="0" w:space="0" w:color="auto"/>
                <w:right w:val="none" w:sz="0" w:space="0" w:color="auto"/>
              </w:divBdr>
            </w:div>
            <w:div w:id="325279915">
              <w:marLeft w:val="0"/>
              <w:marRight w:val="0"/>
              <w:marTop w:val="0"/>
              <w:marBottom w:val="0"/>
              <w:divBdr>
                <w:top w:val="none" w:sz="0" w:space="0" w:color="auto"/>
                <w:left w:val="none" w:sz="0" w:space="0" w:color="auto"/>
                <w:bottom w:val="none" w:sz="0" w:space="0" w:color="auto"/>
                <w:right w:val="none" w:sz="0" w:space="0" w:color="auto"/>
              </w:divBdr>
            </w:div>
            <w:div w:id="698627449">
              <w:marLeft w:val="0"/>
              <w:marRight w:val="0"/>
              <w:marTop w:val="0"/>
              <w:marBottom w:val="0"/>
              <w:divBdr>
                <w:top w:val="none" w:sz="0" w:space="0" w:color="auto"/>
                <w:left w:val="none" w:sz="0" w:space="0" w:color="auto"/>
                <w:bottom w:val="none" w:sz="0" w:space="0" w:color="auto"/>
                <w:right w:val="none" w:sz="0" w:space="0" w:color="auto"/>
              </w:divBdr>
            </w:div>
            <w:div w:id="1874994724">
              <w:marLeft w:val="0"/>
              <w:marRight w:val="0"/>
              <w:marTop w:val="0"/>
              <w:marBottom w:val="0"/>
              <w:divBdr>
                <w:top w:val="none" w:sz="0" w:space="0" w:color="auto"/>
                <w:left w:val="none" w:sz="0" w:space="0" w:color="auto"/>
                <w:bottom w:val="none" w:sz="0" w:space="0" w:color="auto"/>
                <w:right w:val="none" w:sz="0" w:space="0" w:color="auto"/>
              </w:divBdr>
            </w:div>
            <w:div w:id="1134757047">
              <w:marLeft w:val="0"/>
              <w:marRight w:val="0"/>
              <w:marTop w:val="0"/>
              <w:marBottom w:val="0"/>
              <w:divBdr>
                <w:top w:val="none" w:sz="0" w:space="0" w:color="auto"/>
                <w:left w:val="none" w:sz="0" w:space="0" w:color="auto"/>
                <w:bottom w:val="none" w:sz="0" w:space="0" w:color="auto"/>
                <w:right w:val="none" w:sz="0" w:space="0" w:color="auto"/>
              </w:divBdr>
            </w:div>
            <w:div w:id="2041198597">
              <w:marLeft w:val="0"/>
              <w:marRight w:val="0"/>
              <w:marTop w:val="0"/>
              <w:marBottom w:val="0"/>
              <w:divBdr>
                <w:top w:val="none" w:sz="0" w:space="0" w:color="auto"/>
                <w:left w:val="none" w:sz="0" w:space="0" w:color="auto"/>
                <w:bottom w:val="none" w:sz="0" w:space="0" w:color="auto"/>
                <w:right w:val="none" w:sz="0" w:space="0" w:color="auto"/>
              </w:divBdr>
            </w:div>
            <w:div w:id="1052579675">
              <w:marLeft w:val="0"/>
              <w:marRight w:val="0"/>
              <w:marTop w:val="0"/>
              <w:marBottom w:val="0"/>
              <w:divBdr>
                <w:top w:val="none" w:sz="0" w:space="0" w:color="auto"/>
                <w:left w:val="none" w:sz="0" w:space="0" w:color="auto"/>
                <w:bottom w:val="none" w:sz="0" w:space="0" w:color="auto"/>
                <w:right w:val="none" w:sz="0" w:space="0" w:color="auto"/>
              </w:divBdr>
            </w:div>
            <w:div w:id="2059934520">
              <w:marLeft w:val="0"/>
              <w:marRight w:val="0"/>
              <w:marTop w:val="0"/>
              <w:marBottom w:val="0"/>
              <w:divBdr>
                <w:top w:val="none" w:sz="0" w:space="0" w:color="auto"/>
                <w:left w:val="none" w:sz="0" w:space="0" w:color="auto"/>
                <w:bottom w:val="none" w:sz="0" w:space="0" w:color="auto"/>
                <w:right w:val="none" w:sz="0" w:space="0" w:color="auto"/>
              </w:divBdr>
            </w:div>
            <w:div w:id="1368601425">
              <w:marLeft w:val="0"/>
              <w:marRight w:val="0"/>
              <w:marTop w:val="0"/>
              <w:marBottom w:val="0"/>
              <w:divBdr>
                <w:top w:val="none" w:sz="0" w:space="0" w:color="auto"/>
                <w:left w:val="none" w:sz="0" w:space="0" w:color="auto"/>
                <w:bottom w:val="none" w:sz="0" w:space="0" w:color="auto"/>
                <w:right w:val="none" w:sz="0" w:space="0" w:color="auto"/>
              </w:divBdr>
            </w:div>
            <w:div w:id="1190797015">
              <w:marLeft w:val="0"/>
              <w:marRight w:val="0"/>
              <w:marTop w:val="0"/>
              <w:marBottom w:val="0"/>
              <w:divBdr>
                <w:top w:val="none" w:sz="0" w:space="0" w:color="auto"/>
                <w:left w:val="none" w:sz="0" w:space="0" w:color="auto"/>
                <w:bottom w:val="none" w:sz="0" w:space="0" w:color="auto"/>
                <w:right w:val="none" w:sz="0" w:space="0" w:color="auto"/>
              </w:divBdr>
            </w:div>
            <w:div w:id="1079446019">
              <w:marLeft w:val="0"/>
              <w:marRight w:val="0"/>
              <w:marTop w:val="0"/>
              <w:marBottom w:val="0"/>
              <w:divBdr>
                <w:top w:val="none" w:sz="0" w:space="0" w:color="auto"/>
                <w:left w:val="none" w:sz="0" w:space="0" w:color="auto"/>
                <w:bottom w:val="none" w:sz="0" w:space="0" w:color="auto"/>
                <w:right w:val="none" w:sz="0" w:space="0" w:color="auto"/>
              </w:divBdr>
            </w:div>
            <w:div w:id="374500033">
              <w:marLeft w:val="0"/>
              <w:marRight w:val="0"/>
              <w:marTop w:val="0"/>
              <w:marBottom w:val="0"/>
              <w:divBdr>
                <w:top w:val="none" w:sz="0" w:space="0" w:color="auto"/>
                <w:left w:val="none" w:sz="0" w:space="0" w:color="auto"/>
                <w:bottom w:val="none" w:sz="0" w:space="0" w:color="auto"/>
                <w:right w:val="none" w:sz="0" w:space="0" w:color="auto"/>
              </w:divBdr>
            </w:div>
            <w:div w:id="369846019">
              <w:marLeft w:val="0"/>
              <w:marRight w:val="0"/>
              <w:marTop w:val="0"/>
              <w:marBottom w:val="0"/>
              <w:divBdr>
                <w:top w:val="none" w:sz="0" w:space="0" w:color="auto"/>
                <w:left w:val="none" w:sz="0" w:space="0" w:color="auto"/>
                <w:bottom w:val="none" w:sz="0" w:space="0" w:color="auto"/>
                <w:right w:val="none" w:sz="0" w:space="0" w:color="auto"/>
              </w:divBdr>
            </w:div>
            <w:div w:id="18969214">
              <w:marLeft w:val="0"/>
              <w:marRight w:val="0"/>
              <w:marTop w:val="0"/>
              <w:marBottom w:val="0"/>
              <w:divBdr>
                <w:top w:val="none" w:sz="0" w:space="0" w:color="auto"/>
                <w:left w:val="none" w:sz="0" w:space="0" w:color="auto"/>
                <w:bottom w:val="none" w:sz="0" w:space="0" w:color="auto"/>
                <w:right w:val="none" w:sz="0" w:space="0" w:color="auto"/>
              </w:divBdr>
            </w:div>
            <w:div w:id="1932350788">
              <w:marLeft w:val="0"/>
              <w:marRight w:val="0"/>
              <w:marTop w:val="0"/>
              <w:marBottom w:val="0"/>
              <w:divBdr>
                <w:top w:val="none" w:sz="0" w:space="0" w:color="auto"/>
                <w:left w:val="none" w:sz="0" w:space="0" w:color="auto"/>
                <w:bottom w:val="none" w:sz="0" w:space="0" w:color="auto"/>
                <w:right w:val="none" w:sz="0" w:space="0" w:color="auto"/>
              </w:divBdr>
            </w:div>
            <w:div w:id="868294289">
              <w:marLeft w:val="0"/>
              <w:marRight w:val="0"/>
              <w:marTop w:val="0"/>
              <w:marBottom w:val="0"/>
              <w:divBdr>
                <w:top w:val="none" w:sz="0" w:space="0" w:color="auto"/>
                <w:left w:val="none" w:sz="0" w:space="0" w:color="auto"/>
                <w:bottom w:val="none" w:sz="0" w:space="0" w:color="auto"/>
                <w:right w:val="none" w:sz="0" w:space="0" w:color="auto"/>
              </w:divBdr>
            </w:div>
            <w:div w:id="1092968905">
              <w:marLeft w:val="0"/>
              <w:marRight w:val="0"/>
              <w:marTop w:val="0"/>
              <w:marBottom w:val="0"/>
              <w:divBdr>
                <w:top w:val="none" w:sz="0" w:space="0" w:color="auto"/>
                <w:left w:val="none" w:sz="0" w:space="0" w:color="auto"/>
                <w:bottom w:val="none" w:sz="0" w:space="0" w:color="auto"/>
                <w:right w:val="none" w:sz="0" w:space="0" w:color="auto"/>
              </w:divBdr>
            </w:div>
            <w:div w:id="39673148">
              <w:marLeft w:val="0"/>
              <w:marRight w:val="0"/>
              <w:marTop w:val="0"/>
              <w:marBottom w:val="0"/>
              <w:divBdr>
                <w:top w:val="none" w:sz="0" w:space="0" w:color="auto"/>
                <w:left w:val="none" w:sz="0" w:space="0" w:color="auto"/>
                <w:bottom w:val="none" w:sz="0" w:space="0" w:color="auto"/>
                <w:right w:val="none" w:sz="0" w:space="0" w:color="auto"/>
              </w:divBdr>
            </w:div>
            <w:div w:id="1907109912">
              <w:marLeft w:val="0"/>
              <w:marRight w:val="0"/>
              <w:marTop w:val="0"/>
              <w:marBottom w:val="0"/>
              <w:divBdr>
                <w:top w:val="none" w:sz="0" w:space="0" w:color="auto"/>
                <w:left w:val="none" w:sz="0" w:space="0" w:color="auto"/>
                <w:bottom w:val="none" w:sz="0" w:space="0" w:color="auto"/>
                <w:right w:val="none" w:sz="0" w:space="0" w:color="auto"/>
              </w:divBdr>
            </w:div>
            <w:div w:id="758522140">
              <w:marLeft w:val="0"/>
              <w:marRight w:val="0"/>
              <w:marTop w:val="0"/>
              <w:marBottom w:val="0"/>
              <w:divBdr>
                <w:top w:val="none" w:sz="0" w:space="0" w:color="auto"/>
                <w:left w:val="none" w:sz="0" w:space="0" w:color="auto"/>
                <w:bottom w:val="none" w:sz="0" w:space="0" w:color="auto"/>
                <w:right w:val="none" w:sz="0" w:space="0" w:color="auto"/>
              </w:divBdr>
            </w:div>
            <w:div w:id="1352995694">
              <w:marLeft w:val="0"/>
              <w:marRight w:val="0"/>
              <w:marTop w:val="0"/>
              <w:marBottom w:val="0"/>
              <w:divBdr>
                <w:top w:val="none" w:sz="0" w:space="0" w:color="auto"/>
                <w:left w:val="none" w:sz="0" w:space="0" w:color="auto"/>
                <w:bottom w:val="none" w:sz="0" w:space="0" w:color="auto"/>
                <w:right w:val="none" w:sz="0" w:space="0" w:color="auto"/>
              </w:divBdr>
            </w:div>
            <w:div w:id="2105880781">
              <w:marLeft w:val="0"/>
              <w:marRight w:val="0"/>
              <w:marTop w:val="0"/>
              <w:marBottom w:val="0"/>
              <w:divBdr>
                <w:top w:val="none" w:sz="0" w:space="0" w:color="auto"/>
                <w:left w:val="none" w:sz="0" w:space="0" w:color="auto"/>
                <w:bottom w:val="none" w:sz="0" w:space="0" w:color="auto"/>
                <w:right w:val="none" w:sz="0" w:space="0" w:color="auto"/>
              </w:divBdr>
            </w:div>
            <w:div w:id="1151679728">
              <w:marLeft w:val="0"/>
              <w:marRight w:val="0"/>
              <w:marTop w:val="0"/>
              <w:marBottom w:val="0"/>
              <w:divBdr>
                <w:top w:val="none" w:sz="0" w:space="0" w:color="auto"/>
                <w:left w:val="none" w:sz="0" w:space="0" w:color="auto"/>
                <w:bottom w:val="none" w:sz="0" w:space="0" w:color="auto"/>
                <w:right w:val="none" w:sz="0" w:space="0" w:color="auto"/>
              </w:divBdr>
            </w:div>
            <w:div w:id="1848136235">
              <w:marLeft w:val="0"/>
              <w:marRight w:val="0"/>
              <w:marTop w:val="0"/>
              <w:marBottom w:val="0"/>
              <w:divBdr>
                <w:top w:val="none" w:sz="0" w:space="0" w:color="auto"/>
                <w:left w:val="none" w:sz="0" w:space="0" w:color="auto"/>
                <w:bottom w:val="none" w:sz="0" w:space="0" w:color="auto"/>
                <w:right w:val="none" w:sz="0" w:space="0" w:color="auto"/>
              </w:divBdr>
            </w:div>
            <w:div w:id="1734739339">
              <w:marLeft w:val="0"/>
              <w:marRight w:val="0"/>
              <w:marTop w:val="0"/>
              <w:marBottom w:val="0"/>
              <w:divBdr>
                <w:top w:val="none" w:sz="0" w:space="0" w:color="auto"/>
                <w:left w:val="none" w:sz="0" w:space="0" w:color="auto"/>
                <w:bottom w:val="none" w:sz="0" w:space="0" w:color="auto"/>
                <w:right w:val="none" w:sz="0" w:space="0" w:color="auto"/>
              </w:divBdr>
            </w:div>
            <w:div w:id="730078558">
              <w:marLeft w:val="0"/>
              <w:marRight w:val="0"/>
              <w:marTop w:val="0"/>
              <w:marBottom w:val="0"/>
              <w:divBdr>
                <w:top w:val="none" w:sz="0" w:space="0" w:color="auto"/>
                <w:left w:val="none" w:sz="0" w:space="0" w:color="auto"/>
                <w:bottom w:val="none" w:sz="0" w:space="0" w:color="auto"/>
                <w:right w:val="none" w:sz="0" w:space="0" w:color="auto"/>
              </w:divBdr>
            </w:div>
            <w:div w:id="905989960">
              <w:marLeft w:val="0"/>
              <w:marRight w:val="0"/>
              <w:marTop w:val="0"/>
              <w:marBottom w:val="0"/>
              <w:divBdr>
                <w:top w:val="none" w:sz="0" w:space="0" w:color="auto"/>
                <w:left w:val="none" w:sz="0" w:space="0" w:color="auto"/>
                <w:bottom w:val="none" w:sz="0" w:space="0" w:color="auto"/>
                <w:right w:val="none" w:sz="0" w:space="0" w:color="auto"/>
              </w:divBdr>
            </w:div>
            <w:div w:id="764962523">
              <w:marLeft w:val="0"/>
              <w:marRight w:val="0"/>
              <w:marTop w:val="0"/>
              <w:marBottom w:val="0"/>
              <w:divBdr>
                <w:top w:val="none" w:sz="0" w:space="0" w:color="auto"/>
                <w:left w:val="none" w:sz="0" w:space="0" w:color="auto"/>
                <w:bottom w:val="none" w:sz="0" w:space="0" w:color="auto"/>
                <w:right w:val="none" w:sz="0" w:space="0" w:color="auto"/>
              </w:divBdr>
            </w:div>
            <w:div w:id="2106880760">
              <w:marLeft w:val="0"/>
              <w:marRight w:val="0"/>
              <w:marTop w:val="0"/>
              <w:marBottom w:val="0"/>
              <w:divBdr>
                <w:top w:val="none" w:sz="0" w:space="0" w:color="auto"/>
                <w:left w:val="none" w:sz="0" w:space="0" w:color="auto"/>
                <w:bottom w:val="none" w:sz="0" w:space="0" w:color="auto"/>
                <w:right w:val="none" w:sz="0" w:space="0" w:color="auto"/>
              </w:divBdr>
            </w:div>
            <w:div w:id="742795096">
              <w:marLeft w:val="0"/>
              <w:marRight w:val="0"/>
              <w:marTop w:val="0"/>
              <w:marBottom w:val="0"/>
              <w:divBdr>
                <w:top w:val="none" w:sz="0" w:space="0" w:color="auto"/>
                <w:left w:val="none" w:sz="0" w:space="0" w:color="auto"/>
                <w:bottom w:val="none" w:sz="0" w:space="0" w:color="auto"/>
                <w:right w:val="none" w:sz="0" w:space="0" w:color="auto"/>
              </w:divBdr>
            </w:div>
            <w:div w:id="1897005340">
              <w:marLeft w:val="0"/>
              <w:marRight w:val="0"/>
              <w:marTop w:val="0"/>
              <w:marBottom w:val="0"/>
              <w:divBdr>
                <w:top w:val="none" w:sz="0" w:space="0" w:color="auto"/>
                <w:left w:val="none" w:sz="0" w:space="0" w:color="auto"/>
                <w:bottom w:val="none" w:sz="0" w:space="0" w:color="auto"/>
                <w:right w:val="none" w:sz="0" w:space="0" w:color="auto"/>
              </w:divBdr>
            </w:div>
            <w:div w:id="284236359">
              <w:marLeft w:val="0"/>
              <w:marRight w:val="0"/>
              <w:marTop w:val="0"/>
              <w:marBottom w:val="0"/>
              <w:divBdr>
                <w:top w:val="none" w:sz="0" w:space="0" w:color="auto"/>
                <w:left w:val="none" w:sz="0" w:space="0" w:color="auto"/>
                <w:bottom w:val="none" w:sz="0" w:space="0" w:color="auto"/>
                <w:right w:val="none" w:sz="0" w:space="0" w:color="auto"/>
              </w:divBdr>
            </w:div>
            <w:div w:id="632370456">
              <w:marLeft w:val="0"/>
              <w:marRight w:val="0"/>
              <w:marTop w:val="0"/>
              <w:marBottom w:val="0"/>
              <w:divBdr>
                <w:top w:val="none" w:sz="0" w:space="0" w:color="auto"/>
                <w:left w:val="none" w:sz="0" w:space="0" w:color="auto"/>
                <w:bottom w:val="none" w:sz="0" w:space="0" w:color="auto"/>
                <w:right w:val="none" w:sz="0" w:space="0" w:color="auto"/>
              </w:divBdr>
            </w:div>
            <w:div w:id="2009820766">
              <w:marLeft w:val="0"/>
              <w:marRight w:val="0"/>
              <w:marTop w:val="0"/>
              <w:marBottom w:val="0"/>
              <w:divBdr>
                <w:top w:val="none" w:sz="0" w:space="0" w:color="auto"/>
                <w:left w:val="none" w:sz="0" w:space="0" w:color="auto"/>
                <w:bottom w:val="none" w:sz="0" w:space="0" w:color="auto"/>
                <w:right w:val="none" w:sz="0" w:space="0" w:color="auto"/>
              </w:divBdr>
            </w:div>
            <w:div w:id="818376965">
              <w:marLeft w:val="0"/>
              <w:marRight w:val="0"/>
              <w:marTop w:val="0"/>
              <w:marBottom w:val="0"/>
              <w:divBdr>
                <w:top w:val="none" w:sz="0" w:space="0" w:color="auto"/>
                <w:left w:val="none" w:sz="0" w:space="0" w:color="auto"/>
                <w:bottom w:val="none" w:sz="0" w:space="0" w:color="auto"/>
                <w:right w:val="none" w:sz="0" w:space="0" w:color="auto"/>
              </w:divBdr>
            </w:div>
            <w:div w:id="134025985">
              <w:marLeft w:val="0"/>
              <w:marRight w:val="0"/>
              <w:marTop w:val="0"/>
              <w:marBottom w:val="0"/>
              <w:divBdr>
                <w:top w:val="none" w:sz="0" w:space="0" w:color="auto"/>
                <w:left w:val="none" w:sz="0" w:space="0" w:color="auto"/>
                <w:bottom w:val="none" w:sz="0" w:space="0" w:color="auto"/>
                <w:right w:val="none" w:sz="0" w:space="0" w:color="auto"/>
              </w:divBdr>
            </w:div>
            <w:div w:id="672531760">
              <w:marLeft w:val="0"/>
              <w:marRight w:val="0"/>
              <w:marTop w:val="0"/>
              <w:marBottom w:val="0"/>
              <w:divBdr>
                <w:top w:val="none" w:sz="0" w:space="0" w:color="auto"/>
                <w:left w:val="none" w:sz="0" w:space="0" w:color="auto"/>
                <w:bottom w:val="none" w:sz="0" w:space="0" w:color="auto"/>
                <w:right w:val="none" w:sz="0" w:space="0" w:color="auto"/>
              </w:divBdr>
            </w:div>
            <w:div w:id="317850280">
              <w:marLeft w:val="0"/>
              <w:marRight w:val="0"/>
              <w:marTop w:val="0"/>
              <w:marBottom w:val="0"/>
              <w:divBdr>
                <w:top w:val="none" w:sz="0" w:space="0" w:color="auto"/>
                <w:left w:val="none" w:sz="0" w:space="0" w:color="auto"/>
                <w:bottom w:val="none" w:sz="0" w:space="0" w:color="auto"/>
                <w:right w:val="none" w:sz="0" w:space="0" w:color="auto"/>
              </w:divBdr>
            </w:div>
            <w:div w:id="2049404762">
              <w:marLeft w:val="0"/>
              <w:marRight w:val="0"/>
              <w:marTop w:val="0"/>
              <w:marBottom w:val="0"/>
              <w:divBdr>
                <w:top w:val="none" w:sz="0" w:space="0" w:color="auto"/>
                <w:left w:val="none" w:sz="0" w:space="0" w:color="auto"/>
                <w:bottom w:val="none" w:sz="0" w:space="0" w:color="auto"/>
                <w:right w:val="none" w:sz="0" w:space="0" w:color="auto"/>
              </w:divBdr>
            </w:div>
            <w:div w:id="1863400037">
              <w:marLeft w:val="0"/>
              <w:marRight w:val="0"/>
              <w:marTop w:val="0"/>
              <w:marBottom w:val="0"/>
              <w:divBdr>
                <w:top w:val="none" w:sz="0" w:space="0" w:color="auto"/>
                <w:left w:val="none" w:sz="0" w:space="0" w:color="auto"/>
                <w:bottom w:val="none" w:sz="0" w:space="0" w:color="auto"/>
                <w:right w:val="none" w:sz="0" w:space="0" w:color="auto"/>
              </w:divBdr>
            </w:div>
            <w:div w:id="1193297859">
              <w:marLeft w:val="0"/>
              <w:marRight w:val="0"/>
              <w:marTop w:val="0"/>
              <w:marBottom w:val="0"/>
              <w:divBdr>
                <w:top w:val="none" w:sz="0" w:space="0" w:color="auto"/>
                <w:left w:val="none" w:sz="0" w:space="0" w:color="auto"/>
                <w:bottom w:val="none" w:sz="0" w:space="0" w:color="auto"/>
                <w:right w:val="none" w:sz="0" w:space="0" w:color="auto"/>
              </w:divBdr>
            </w:div>
            <w:div w:id="624316615">
              <w:marLeft w:val="0"/>
              <w:marRight w:val="0"/>
              <w:marTop w:val="0"/>
              <w:marBottom w:val="0"/>
              <w:divBdr>
                <w:top w:val="none" w:sz="0" w:space="0" w:color="auto"/>
                <w:left w:val="none" w:sz="0" w:space="0" w:color="auto"/>
                <w:bottom w:val="none" w:sz="0" w:space="0" w:color="auto"/>
                <w:right w:val="none" w:sz="0" w:space="0" w:color="auto"/>
              </w:divBdr>
            </w:div>
            <w:div w:id="1892383296">
              <w:marLeft w:val="0"/>
              <w:marRight w:val="0"/>
              <w:marTop w:val="0"/>
              <w:marBottom w:val="0"/>
              <w:divBdr>
                <w:top w:val="none" w:sz="0" w:space="0" w:color="auto"/>
                <w:left w:val="none" w:sz="0" w:space="0" w:color="auto"/>
                <w:bottom w:val="none" w:sz="0" w:space="0" w:color="auto"/>
                <w:right w:val="none" w:sz="0" w:space="0" w:color="auto"/>
              </w:divBdr>
            </w:div>
            <w:div w:id="523253618">
              <w:marLeft w:val="0"/>
              <w:marRight w:val="0"/>
              <w:marTop w:val="0"/>
              <w:marBottom w:val="0"/>
              <w:divBdr>
                <w:top w:val="none" w:sz="0" w:space="0" w:color="auto"/>
                <w:left w:val="none" w:sz="0" w:space="0" w:color="auto"/>
                <w:bottom w:val="none" w:sz="0" w:space="0" w:color="auto"/>
                <w:right w:val="none" w:sz="0" w:space="0" w:color="auto"/>
              </w:divBdr>
            </w:div>
            <w:div w:id="593831284">
              <w:marLeft w:val="0"/>
              <w:marRight w:val="0"/>
              <w:marTop w:val="0"/>
              <w:marBottom w:val="0"/>
              <w:divBdr>
                <w:top w:val="none" w:sz="0" w:space="0" w:color="auto"/>
                <w:left w:val="none" w:sz="0" w:space="0" w:color="auto"/>
                <w:bottom w:val="none" w:sz="0" w:space="0" w:color="auto"/>
                <w:right w:val="none" w:sz="0" w:space="0" w:color="auto"/>
              </w:divBdr>
            </w:div>
            <w:div w:id="1496385278">
              <w:marLeft w:val="0"/>
              <w:marRight w:val="0"/>
              <w:marTop w:val="0"/>
              <w:marBottom w:val="0"/>
              <w:divBdr>
                <w:top w:val="none" w:sz="0" w:space="0" w:color="auto"/>
                <w:left w:val="none" w:sz="0" w:space="0" w:color="auto"/>
                <w:bottom w:val="none" w:sz="0" w:space="0" w:color="auto"/>
                <w:right w:val="none" w:sz="0" w:space="0" w:color="auto"/>
              </w:divBdr>
            </w:div>
            <w:div w:id="1239829039">
              <w:marLeft w:val="0"/>
              <w:marRight w:val="0"/>
              <w:marTop w:val="0"/>
              <w:marBottom w:val="0"/>
              <w:divBdr>
                <w:top w:val="none" w:sz="0" w:space="0" w:color="auto"/>
                <w:left w:val="none" w:sz="0" w:space="0" w:color="auto"/>
                <w:bottom w:val="none" w:sz="0" w:space="0" w:color="auto"/>
                <w:right w:val="none" w:sz="0" w:space="0" w:color="auto"/>
              </w:divBdr>
            </w:div>
            <w:div w:id="83454894">
              <w:marLeft w:val="0"/>
              <w:marRight w:val="0"/>
              <w:marTop w:val="0"/>
              <w:marBottom w:val="0"/>
              <w:divBdr>
                <w:top w:val="none" w:sz="0" w:space="0" w:color="auto"/>
                <w:left w:val="none" w:sz="0" w:space="0" w:color="auto"/>
                <w:bottom w:val="none" w:sz="0" w:space="0" w:color="auto"/>
                <w:right w:val="none" w:sz="0" w:space="0" w:color="auto"/>
              </w:divBdr>
            </w:div>
            <w:div w:id="427427393">
              <w:marLeft w:val="0"/>
              <w:marRight w:val="0"/>
              <w:marTop w:val="0"/>
              <w:marBottom w:val="0"/>
              <w:divBdr>
                <w:top w:val="none" w:sz="0" w:space="0" w:color="auto"/>
                <w:left w:val="none" w:sz="0" w:space="0" w:color="auto"/>
                <w:bottom w:val="none" w:sz="0" w:space="0" w:color="auto"/>
                <w:right w:val="none" w:sz="0" w:space="0" w:color="auto"/>
              </w:divBdr>
            </w:div>
            <w:div w:id="64497078">
              <w:marLeft w:val="0"/>
              <w:marRight w:val="0"/>
              <w:marTop w:val="0"/>
              <w:marBottom w:val="0"/>
              <w:divBdr>
                <w:top w:val="none" w:sz="0" w:space="0" w:color="auto"/>
                <w:left w:val="none" w:sz="0" w:space="0" w:color="auto"/>
                <w:bottom w:val="none" w:sz="0" w:space="0" w:color="auto"/>
                <w:right w:val="none" w:sz="0" w:space="0" w:color="auto"/>
              </w:divBdr>
            </w:div>
            <w:div w:id="1026560894">
              <w:marLeft w:val="0"/>
              <w:marRight w:val="0"/>
              <w:marTop w:val="0"/>
              <w:marBottom w:val="0"/>
              <w:divBdr>
                <w:top w:val="none" w:sz="0" w:space="0" w:color="auto"/>
                <w:left w:val="none" w:sz="0" w:space="0" w:color="auto"/>
                <w:bottom w:val="none" w:sz="0" w:space="0" w:color="auto"/>
                <w:right w:val="none" w:sz="0" w:space="0" w:color="auto"/>
              </w:divBdr>
            </w:div>
            <w:div w:id="1648238285">
              <w:marLeft w:val="0"/>
              <w:marRight w:val="0"/>
              <w:marTop w:val="0"/>
              <w:marBottom w:val="0"/>
              <w:divBdr>
                <w:top w:val="none" w:sz="0" w:space="0" w:color="auto"/>
                <w:left w:val="none" w:sz="0" w:space="0" w:color="auto"/>
                <w:bottom w:val="none" w:sz="0" w:space="0" w:color="auto"/>
                <w:right w:val="none" w:sz="0" w:space="0" w:color="auto"/>
              </w:divBdr>
            </w:div>
            <w:div w:id="553926470">
              <w:marLeft w:val="0"/>
              <w:marRight w:val="0"/>
              <w:marTop w:val="0"/>
              <w:marBottom w:val="0"/>
              <w:divBdr>
                <w:top w:val="none" w:sz="0" w:space="0" w:color="auto"/>
                <w:left w:val="none" w:sz="0" w:space="0" w:color="auto"/>
                <w:bottom w:val="none" w:sz="0" w:space="0" w:color="auto"/>
                <w:right w:val="none" w:sz="0" w:space="0" w:color="auto"/>
              </w:divBdr>
            </w:div>
            <w:div w:id="1919057176">
              <w:marLeft w:val="0"/>
              <w:marRight w:val="0"/>
              <w:marTop w:val="0"/>
              <w:marBottom w:val="0"/>
              <w:divBdr>
                <w:top w:val="none" w:sz="0" w:space="0" w:color="auto"/>
                <w:left w:val="none" w:sz="0" w:space="0" w:color="auto"/>
                <w:bottom w:val="none" w:sz="0" w:space="0" w:color="auto"/>
                <w:right w:val="none" w:sz="0" w:space="0" w:color="auto"/>
              </w:divBdr>
            </w:div>
            <w:div w:id="1011420114">
              <w:marLeft w:val="0"/>
              <w:marRight w:val="0"/>
              <w:marTop w:val="0"/>
              <w:marBottom w:val="0"/>
              <w:divBdr>
                <w:top w:val="none" w:sz="0" w:space="0" w:color="auto"/>
                <w:left w:val="none" w:sz="0" w:space="0" w:color="auto"/>
                <w:bottom w:val="none" w:sz="0" w:space="0" w:color="auto"/>
                <w:right w:val="none" w:sz="0" w:space="0" w:color="auto"/>
              </w:divBdr>
            </w:div>
            <w:div w:id="1928810539">
              <w:marLeft w:val="0"/>
              <w:marRight w:val="0"/>
              <w:marTop w:val="0"/>
              <w:marBottom w:val="0"/>
              <w:divBdr>
                <w:top w:val="none" w:sz="0" w:space="0" w:color="auto"/>
                <w:left w:val="none" w:sz="0" w:space="0" w:color="auto"/>
                <w:bottom w:val="none" w:sz="0" w:space="0" w:color="auto"/>
                <w:right w:val="none" w:sz="0" w:space="0" w:color="auto"/>
              </w:divBdr>
            </w:div>
            <w:div w:id="462040880">
              <w:marLeft w:val="0"/>
              <w:marRight w:val="0"/>
              <w:marTop w:val="0"/>
              <w:marBottom w:val="0"/>
              <w:divBdr>
                <w:top w:val="none" w:sz="0" w:space="0" w:color="auto"/>
                <w:left w:val="none" w:sz="0" w:space="0" w:color="auto"/>
                <w:bottom w:val="none" w:sz="0" w:space="0" w:color="auto"/>
                <w:right w:val="none" w:sz="0" w:space="0" w:color="auto"/>
              </w:divBdr>
            </w:div>
            <w:div w:id="1676960256">
              <w:marLeft w:val="0"/>
              <w:marRight w:val="0"/>
              <w:marTop w:val="0"/>
              <w:marBottom w:val="0"/>
              <w:divBdr>
                <w:top w:val="none" w:sz="0" w:space="0" w:color="auto"/>
                <w:left w:val="none" w:sz="0" w:space="0" w:color="auto"/>
                <w:bottom w:val="none" w:sz="0" w:space="0" w:color="auto"/>
                <w:right w:val="none" w:sz="0" w:space="0" w:color="auto"/>
              </w:divBdr>
            </w:div>
            <w:div w:id="1341666405">
              <w:marLeft w:val="0"/>
              <w:marRight w:val="0"/>
              <w:marTop w:val="0"/>
              <w:marBottom w:val="0"/>
              <w:divBdr>
                <w:top w:val="none" w:sz="0" w:space="0" w:color="auto"/>
                <w:left w:val="none" w:sz="0" w:space="0" w:color="auto"/>
                <w:bottom w:val="none" w:sz="0" w:space="0" w:color="auto"/>
                <w:right w:val="none" w:sz="0" w:space="0" w:color="auto"/>
              </w:divBdr>
            </w:div>
            <w:div w:id="288363911">
              <w:marLeft w:val="0"/>
              <w:marRight w:val="0"/>
              <w:marTop w:val="0"/>
              <w:marBottom w:val="0"/>
              <w:divBdr>
                <w:top w:val="none" w:sz="0" w:space="0" w:color="auto"/>
                <w:left w:val="none" w:sz="0" w:space="0" w:color="auto"/>
                <w:bottom w:val="none" w:sz="0" w:space="0" w:color="auto"/>
                <w:right w:val="none" w:sz="0" w:space="0" w:color="auto"/>
              </w:divBdr>
            </w:div>
            <w:div w:id="1592277589">
              <w:marLeft w:val="0"/>
              <w:marRight w:val="0"/>
              <w:marTop w:val="0"/>
              <w:marBottom w:val="0"/>
              <w:divBdr>
                <w:top w:val="none" w:sz="0" w:space="0" w:color="auto"/>
                <w:left w:val="none" w:sz="0" w:space="0" w:color="auto"/>
                <w:bottom w:val="none" w:sz="0" w:space="0" w:color="auto"/>
                <w:right w:val="none" w:sz="0" w:space="0" w:color="auto"/>
              </w:divBdr>
            </w:div>
            <w:div w:id="1514152746">
              <w:marLeft w:val="0"/>
              <w:marRight w:val="0"/>
              <w:marTop w:val="0"/>
              <w:marBottom w:val="0"/>
              <w:divBdr>
                <w:top w:val="none" w:sz="0" w:space="0" w:color="auto"/>
                <w:left w:val="none" w:sz="0" w:space="0" w:color="auto"/>
                <w:bottom w:val="none" w:sz="0" w:space="0" w:color="auto"/>
                <w:right w:val="none" w:sz="0" w:space="0" w:color="auto"/>
              </w:divBdr>
            </w:div>
            <w:div w:id="285628504">
              <w:marLeft w:val="0"/>
              <w:marRight w:val="0"/>
              <w:marTop w:val="0"/>
              <w:marBottom w:val="0"/>
              <w:divBdr>
                <w:top w:val="none" w:sz="0" w:space="0" w:color="auto"/>
                <w:left w:val="none" w:sz="0" w:space="0" w:color="auto"/>
                <w:bottom w:val="none" w:sz="0" w:space="0" w:color="auto"/>
                <w:right w:val="none" w:sz="0" w:space="0" w:color="auto"/>
              </w:divBdr>
            </w:div>
            <w:div w:id="1429036911">
              <w:marLeft w:val="0"/>
              <w:marRight w:val="0"/>
              <w:marTop w:val="0"/>
              <w:marBottom w:val="0"/>
              <w:divBdr>
                <w:top w:val="none" w:sz="0" w:space="0" w:color="auto"/>
                <w:left w:val="none" w:sz="0" w:space="0" w:color="auto"/>
                <w:bottom w:val="none" w:sz="0" w:space="0" w:color="auto"/>
                <w:right w:val="none" w:sz="0" w:space="0" w:color="auto"/>
              </w:divBdr>
            </w:div>
            <w:div w:id="932277361">
              <w:marLeft w:val="0"/>
              <w:marRight w:val="0"/>
              <w:marTop w:val="0"/>
              <w:marBottom w:val="0"/>
              <w:divBdr>
                <w:top w:val="none" w:sz="0" w:space="0" w:color="auto"/>
                <w:left w:val="none" w:sz="0" w:space="0" w:color="auto"/>
                <w:bottom w:val="none" w:sz="0" w:space="0" w:color="auto"/>
                <w:right w:val="none" w:sz="0" w:space="0" w:color="auto"/>
              </w:divBdr>
            </w:div>
            <w:div w:id="1488402349">
              <w:marLeft w:val="0"/>
              <w:marRight w:val="0"/>
              <w:marTop w:val="0"/>
              <w:marBottom w:val="0"/>
              <w:divBdr>
                <w:top w:val="none" w:sz="0" w:space="0" w:color="auto"/>
                <w:left w:val="none" w:sz="0" w:space="0" w:color="auto"/>
                <w:bottom w:val="none" w:sz="0" w:space="0" w:color="auto"/>
                <w:right w:val="none" w:sz="0" w:space="0" w:color="auto"/>
              </w:divBdr>
            </w:div>
            <w:div w:id="1854682138">
              <w:marLeft w:val="0"/>
              <w:marRight w:val="0"/>
              <w:marTop w:val="0"/>
              <w:marBottom w:val="0"/>
              <w:divBdr>
                <w:top w:val="none" w:sz="0" w:space="0" w:color="auto"/>
                <w:left w:val="none" w:sz="0" w:space="0" w:color="auto"/>
                <w:bottom w:val="none" w:sz="0" w:space="0" w:color="auto"/>
                <w:right w:val="none" w:sz="0" w:space="0" w:color="auto"/>
              </w:divBdr>
            </w:div>
            <w:div w:id="1760103664">
              <w:marLeft w:val="0"/>
              <w:marRight w:val="0"/>
              <w:marTop w:val="0"/>
              <w:marBottom w:val="0"/>
              <w:divBdr>
                <w:top w:val="none" w:sz="0" w:space="0" w:color="auto"/>
                <w:left w:val="none" w:sz="0" w:space="0" w:color="auto"/>
                <w:bottom w:val="none" w:sz="0" w:space="0" w:color="auto"/>
                <w:right w:val="none" w:sz="0" w:space="0" w:color="auto"/>
              </w:divBdr>
            </w:div>
            <w:div w:id="1780486474">
              <w:marLeft w:val="0"/>
              <w:marRight w:val="0"/>
              <w:marTop w:val="0"/>
              <w:marBottom w:val="0"/>
              <w:divBdr>
                <w:top w:val="none" w:sz="0" w:space="0" w:color="auto"/>
                <w:left w:val="none" w:sz="0" w:space="0" w:color="auto"/>
                <w:bottom w:val="none" w:sz="0" w:space="0" w:color="auto"/>
                <w:right w:val="none" w:sz="0" w:space="0" w:color="auto"/>
              </w:divBdr>
            </w:div>
            <w:div w:id="1276522403">
              <w:marLeft w:val="0"/>
              <w:marRight w:val="0"/>
              <w:marTop w:val="0"/>
              <w:marBottom w:val="0"/>
              <w:divBdr>
                <w:top w:val="none" w:sz="0" w:space="0" w:color="auto"/>
                <w:left w:val="none" w:sz="0" w:space="0" w:color="auto"/>
                <w:bottom w:val="none" w:sz="0" w:space="0" w:color="auto"/>
                <w:right w:val="none" w:sz="0" w:space="0" w:color="auto"/>
              </w:divBdr>
            </w:div>
            <w:div w:id="157572974">
              <w:marLeft w:val="0"/>
              <w:marRight w:val="0"/>
              <w:marTop w:val="0"/>
              <w:marBottom w:val="0"/>
              <w:divBdr>
                <w:top w:val="none" w:sz="0" w:space="0" w:color="auto"/>
                <w:left w:val="none" w:sz="0" w:space="0" w:color="auto"/>
                <w:bottom w:val="none" w:sz="0" w:space="0" w:color="auto"/>
                <w:right w:val="none" w:sz="0" w:space="0" w:color="auto"/>
              </w:divBdr>
            </w:div>
            <w:div w:id="681080552">
              <w:marLeft w:val="0"/>
              <w:marRight w:val="0"/>
              <w:marTop w:val="0"/>
              <w:marBottom w:val="0"/>
              <w:divBdr>
                <w:top w:val="none" w:sz="0" w:space="0" w:color="auto"/>
                <w:left w:val="none" w:sz="0" w:space="0" w:color="auto"/>
                <w:bottom w:val="none" w:sz="0" w:space="0" w:color="auto"/>
                <w:right w:val="none" w:sz="0" w:space="0" w:color="auto"/>
              </w:divBdr>
            </w:div>
            <w:div w:id="1288781941">
              <w:marLeft w:val="0"/>
              <w:marRight w:val="0"/>
              <w:marTop w:val="0"/>
              <w:marBottom w:val="0"/>
              <w:divBdr>
                <w:top w:val="none" w:sz="0" w:space="0" w:color="auto"/>
                <w:left w:val="none" w:sz="0" w:space="0" w:color="auto"/>
                <w:bottom w:val="none" w:sz="0" w:space="0" w:color="auto"/>
                <w:right w:val="none" w:sz="0" w:space="0" w:color="auto"/>
              </w:divBdr>
            </w:div>
            <w:div w:id="136239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20431">
      <w:bodyDiv w:val="1"/>
      <w:marLeft w:val="0"/>
      <w:marRight w:val="0"/>
      <w:marTop w:val="0"/>
      <w:marBottom w:val="0"/>
      <w:divBdr>
        <w:top w:val="none" w:sz="0" w:space="0" w:color="auto"/>
        <w:left w:val="none" w:sz="0" w:space="0" w:color="auto"/>
        <w:bottom w:val="none" w:sz="0" w:space="0" w:color="auto"/>
        <w:right w:val="none" w:sz="0" w:space="0" w:color="auto"/>
      </w:divBdr>
      <w:divsChild>
        <w:div w:id="2035956025">
          <w:marLeft w:val="0"/>
          <w:marRight w:val="0"/>
          <w:marTop w:val="0"/>
          <w:marBottom w:val="0"/>
          <w:divBdr>
            <w:top w:val="none" w:sz="0" w:space="0" w:color="auto"/>
            <w:left w:val="none" w:sz="0" w:space="0" w:color="auto"/>
            <w:bottom w:val="none" w:sz="0" w:space="0" w:color="auto"/>
            <w:right w:val="none" w:sz="0" w:space="0" w:color="auto"/>
          </w:divBdr>
          <w:divsChild>
            <w:div w:id="360012883">
              <w:marLeft w:val="0"/>
              <w:marRight w:val="0"/>
              <w:marTop w:val="0"/>
              <w:marBottom w:val="0"/>
              <w:divBdr>
                <w:top w:val="none" w:sz="0" w:space="0" w:color="auto"/>
                <w:left w:val="none" w:sz="0" w:space="0" w:color="auto"/>
                <w:bottom w:val="none" w:sz="0" w:space="0" w:color="auto"/>
                <w:right w:val="none" w:sz="0" w:space="0" w:color="auto"/>
              </w:divBdr>
            </w:div>
            <w:div w:id="1821919927">
              <w:marLeft w:val="0"/>
              <w:marRight w:val="0"/>
              <w:marTop w:val="0"/>
              <w:marBottom w:val="0"/>
              <w:divBdr>
                <w:top w:val="none" w:sz="0" w:space="0" w:color="auto"/>
                <w:left w:val="none" w:sz="0" w:space="0" w:color="auto"/>
                <w:bottom w:val="none" w:sz="0" w:space="0" w:color="auto"/>
                <w:right w:val="none" w:sz="0" w:space="0" w:color="auto"/>
              </w:divBdr>
            </w:div>
            <w:div w:id="1636328342">
              <w:marLeft w:val="0"/>
              <w:marRight w:val="0"/>
              <w:marTop w:val="0"/>
              <w:marBottom w:val="0"/>
              <w:divBdr>
                <w:top w:val="none" w:sz="0" w:space="0" w:color="auto"/>
                <w:left w:val="none" w:sz="0" w:space="0" w:color="auto"/>
                <w:bottom w:val="none" w:sz="0" w:space="0" w:color="auto"/>
                <w:right w:val="none" w:sz="0" w:space="0" w:color="auto"/>
              </w:divBdr>
            </w:div>
            <w:div w:id="568149610">
              <w:marLeft w:val="0"/>
              <w:marRight w:val="0"/>
              <w:marTop w:val="0"/>
              <w:marBottom w:val="0"/>
              <w:divBdr>
                <w:top w:val="none" w:sz="0" w:space="0" w:color="auto"/>
                <w:left w:val="none" w:sz="0" w:space="0" w:color="auto"/>
                <w:bottom w:val="none" w:sz="0" w:space="0" w:color="auto"/>
                <w:right w:val="none" w:sz="0" w:space="0" w:color="auto"/>
              </w:divBdr>
            </w:div>
            <w:div w:id="1905528866">
              <w:marLeft w:val="0"/>
              <w:marRight w:val="0"/>
              <w:marTop w:val="0"/>
              <w:marBottom w:val="0"/>
              <w:divBdr>
                <w:top w:val="none" w:sz="0" w:space="0" w:color="auto"/>
                <w:left w:val="none" w:sz="0" w:space="0" w:color="auto"/>
                <w:bottom w:val="none" w:sz="0" w:space="0" w:color="auto"/>
                <w:right w:val="none" w:sz="0" w:space="0" w:color="auto"/>
              </w:divBdr>
            </w:div>
            <w:div w:id="2030989041">
              <w:marLeft w:val="0"/>
              <w:marRight w:val="0"/>
              <w:marTop w:val="0"/>
              <w:marBottom w:val="0"/>
              <w:divBdr>
                <w:top w:val="none" w:sz="0" w:space="0" w:color="auto"/>
                <w:left w:val="none" w:sz="0" w:space="0" w:color="auto"/>
                <w:bottom w:val="none" w:sz="0" w:space="0" w:color="auto"/>
                <w:right w:val="none" w:sz="0" w:space="0" w:color="auto"/>
              </w:divBdr>
            </w:div>
            <w:div w:id="1189753189">
              <w:marLeft w:val="0"/>
              <w:marRight w:val="0"/>
              <w:marTop w:val="0"/>
              <w:marBottom w:val="0"/>
              <w:divBdr>
                <w:top w:val="none" w:sz="0" w:space="0" w:color="auto"/>
                <w:left w:val="none" w:sz="0" w:space="0" w:color="auto"/>
                <w:bottom w:val="none" w:sz="0" w:space="0" w:color="auto"/>
                <w:right w:val="none" w:sz="0" w:space="0" w:color="auto"/>
              </w:divBdr>
            </w:div>
            <w:div w:id="1985545832">
              <w:marLeft w:val="0"/>
              <w:marRight w:val="0"/>
              <w:marTop w:val="0"/>
              <w:marBottom w:val="0"/>
              <w:divBdr>
                <w:top w:val="none" w:sz="0" w:space="0" w:color="auto"/>
                <w:left w:val="none" w:sz="0" w:space="0" w:color="auto"/>
                <w:bottom w:val="none" w:sz="0" w:space="0" w:color="auto"/>
                <w:right w:val="none" w:sz="0" w:space="0" w:color="auto"/>
              </w:divBdr>
            </w:div>
            <w:div w:id="1065764991">
              <w:marLeft w:val="0"/>
              <w:marRight w:val="0"/>
              <w:marTop w:val="0"/>
              <w:marBottom w:val="0"/>
              <w:divBdr>
                <w:top w:val="none" w:sz="0" w:space="0" w:color="auto"/>
                <w:left w:val="none" w:sz="0" w:space="0" w:color="auto"/>
                <w:bottom w:val="none" w:sz="0" w:space="0" w:color="auto"/>
                <w:right w:val="none" w:sz="0" w:space="0" w:color="auto"/>
              </w:divBdr>
            </w:div>
            <w:div w:id="1452093208">
              <w:marLeft w:val="0"/>
              <w:marRight w:val="0"/>
              <w:marTop w:val="0"/>
              <w:marBottom w:val="0"/>
              <w:divBdr>
                <w:top w:val="none" w:sz="0" w:space="0" w:color="auto"/>
                <w:left w:val="none" w:sz="0" w:space="0" w:color="auto"/>
                <w:bottom w:val="none" w:sz="0" w:space="0" w:color="auto"/>
                <w:right w:val="none" w:sz="0" w:space="0" w:color="auto"/>
              </w:divBdr>
            </w:div>
            <w:div w:id="1390685682">
              <w:marLeft w:val="0"/>
              <w:marRight w:val="0"/>
              <w:marTop w:val="0"/>
              <w:marBottom w:val="0"/>
              <w:divBdr>
                <w:top w:val="none" w:sz="0" w:space="0" w:color="auto"/>
                <w:left w:val="none" w:sz="0" w:space="0" w:color="auto"/>
                <w:bottom w:val="none" w:sz="0" w:space="0" w:color="auto"/>
                <w:right w:val="none" w:sz="0" w:space="0" w:color="auto"/>
              </w:divBdr>
            </w:div>
            <w:div w:id="1097671617">
              <w:marLeft w:val="0"/>
              <w:marRight w:val="0"/>
              <w:marTop w:val="0"/>
              <w:marBottom w:val="0"/>
              <w:divBdr>
                <w:top w:val="none" w:sz="0" w:space="0" w:color="auto"/>
                <w:left w:val="none" w:sz="0" w:space="0" w:color="auto"/>
                <w:bottom w:val="none" w:sz="0" w:space="0" w:color="auto"/>
                <w:right w:val="none" w:sz="0" w:space="0" w:color="auto"/>
              </w:divBdr>
            </w:div>
            <w:div w:id="886988906">
              <w:marLeft w:val="0"/>
              <w:marRight w:val="0"/>
              <w:marTop w:val="0"/>
              <w:marBottom w:val="0"/>
              <w:divBdr>
                <w:top w:val="none" w:sz="0" w:space="0" w:color="auto"/>
                <w:left w:val="none" w:sz="0" w:space="0" w:color="auto"/>
                <w:bottom w:val="none" w:sz="0" w:space="0" w:color="auto"/>
                <w:right w:val="none" w:sz="0" w:space="0" w:color="auto"/>
              </w:divBdr>
            </w:div>
            <w:div w:id="1852639900">
              <w:marLeft w:val="0"/>
              <w:marRight w:val="0"/>
              <w:marTop w:val="0"/>
              <w:marBottom w:val="0"/>
              <w:divBdr>
                <w:top w:val="none" w:sz="0" w:space="0" w:color="auto"/>
                <w:left w:val="none" w:sz="0" w:space="0" w:color="auto"/>
                <w:bottom w:val="none" w:sz="0" w:space="0" w:color="auto"/>
                <w:right w:val="none" w:sz="0" w:space="0" w:color="auto"/>
              </w:divBdr>
            </w:div>
            <w:div w:id="2097315509">
              <w:marLeft w:val="0"/>
              <w:marRight w:val="0"/>
              <w:marTop w:val="0"/>
              <w:marBottom w:val="0"/>
              <w:divBdr>
                <w:top w:val="none" w:sz="0" w:space="0" w:color="auto"/>
                <w:left w:val="none" w:sz="0" w:space="0" w:color="auto"/>
                <w:bottom w:val="none" w:sz="0" w:space="0" w:color="auto"/>
                <w:right w:val="none" w:sz="0" w:space="0" w:color="auto"/>
              </w:divBdr>
            </w:div>
            <w:div w:id="178980130">
              <w:marLeft w:val="0"/>
              <w:marRight w:val="0"/>
              <w:marTop w:val="0"/>
              <w:marBottom w:val="0"/>
              <w:divBdr>
                <w:top w:val="none" w:sz="0" w:space="0" w:color="auto"/>
                <w:left w:val="none" w:sz="0" w:space="0" w:color="auto"/>
                <w:bottom w:val="none" w:sz="0" w:space="0" w:color="auto"/>
                <w:right w:val="none" w:sz="0" w:space="0" w:color="auto"/>
              </w:divBdr>
            </w:div>
            <w:div w:id="2013489360">
              <w:marLeft w:val="0"/>
              <w:marRight w:val="0"/>
              <w:marTop w:val="0"/>
              <w:marBottom w:val="0"/>
              <w:divBdr>
                <w:top w:val="none" w:sz="0" w:space="0" w:color="auto"/>
                <w:left w:val="none" w:sz="0" w:space="0" w:color="auto"/>
                <w:bottom w:val="none" w:sz="0" w:space="0" w:color="auto"/>
                <w:right w:val="none" w:sz="0" w:space="0" w:color="auto"/>
              </w:divBdr>
            </w:div>
            <w:div w:id="628317398">
              <w:marLeft w:val="0"/>
              <w:marRight w:val="0"/>
              <w:marTop w:val="0"/>
              <w:marBottom w:val="0"/>
              <w:divBdr>
                <w:top w:val="none" w:sz="0" w:space="0" w:color="auto"/>
                <w:left w:val="none" w:sz="0" w:space="0" w:color="auto"/>
                <w:bottom w:val="none" w:sz="0" w:space="0" w:color="auto"/>
                <w:right w:val="none" w:sz="0" w:space="0" w:color="auto"/>
              </w:divBdr>
            </w:div>
            <w:div w:id="576213334">
              <w:marLeft w:val="0"/>
              <w:marRight w:val="0"/>
              <w:marTop w:val="0"/>
              <w:marBottom w:val="0"/>
              <w:divBdr>
                <w:top w:val="none" w:sz="0" w:space="0" w:color="auto"/>
                <w:left w:val="none" w:sz="0" w:space="0" w:color="auto"/>
                <w:bottom w:val="none" w:sz="0" w:space="0" w:color="auto"/>
                <w:right w:val="none" w:sz="0" w:space="0" w:color="auto"/>
              </w:divBdr>
            </w:div>
            <w:div w:id="1838957413">
              <w:marLeft w:val="0"/>
              <w:marRight w:val="0"/>
              <w:marTop w:val="0"/>
              <w:marBottom w:val="0"/>
              <w:divBdr>
                <w:top w:val="none" w:sz="0" w:space="0" w:color="auto"/>
                <w:left w:val="none" w:sz="0" w:space="0" w:color="auto"/>
                <w:bottom w:val="none" w:sz="0" w:space="0" w:color="auto"/>
                <w:right w:val="none" w:sz="0" w:space="0" w:color="auto"/>
              </w:divBdr>
            </w:div>
            <w:div w:id="507450174">
              <w:marLeft w:val="0"/>
              <w:marRight w:val="0"/>
              <w:marTop w:val="0"/>
              <w:marBottom w:val="0"/>
              <w:divBdr>
                <w:top w:val="none" w:sz="0" w:space="0" w:color="auto"/>
                <w:left w:val="none" w:sz="0" w:space="0" w:color="auto"/>
                <w:bottom w:val="none" w:sz="0" w:space="0" w:color="auto"/>
                <w:right w:val="none" w:sz="0" w:space="0" w:color="auto"/>
              </w:divBdr>
            </w:div>
            <w:div w:id="1135292660">
              <w:marLeft w:val="0"/>
              <w:marRight w:val="0"/>
              <w:marTop w:val="0"/>
              <w:marBottom w:val="0"/>
              <w:divBdr>
                <w:top w:val="none" w:sz="0" w:space="0" w:color="auto"/>
                <w:left w:val="none" w:sz="0" w:space="0" w:color="auto"/>
                <w:bottom w:val="none" w:sz="0" w:space="0" w:color="auto"/>
                <w:right w:val="none" w:sz="0" w:space="0" w:color="auto"/>
              </w:divBdr>
            </w:div>
            <w:div w:id="623732209">
              <w:marLeft w:val="0"/>
              <w:marRight w:val="0"/>
              <w:marTop w:val="0"/>
              <w:marBottom w:val="0"/>
              <w:divBdr>
                <w:top w:val="none" w:sz="0" w:space="0" w:color="auto"/>
                <w:left w:val="none" w:sz="0" w:space="0" w:color="auto"/>
                <w:bottom w:val="none" w:sz="0" w:space="0" w:color="auto"/>
                <w:right w:val="none" w:sz="0" w:space="0" w:color="auto"/>
              </w:divBdr>
            </w:div>
            <w:div w:id="1872722522">
              <w:marLeft w:val="0"/>
              <w:marRight w:val="0"/>
              <w:marTop w:val="0"/>
              <w:marBottom w:val="0"/>
              <w:divBdr>
                <w:top w:val="none" w:sz="0" w:space="0" w:color="auto"/>
                <w:left w:val="none" w:sz="0" w:space="0" w:color="auto"/>
                <w:bottom w:val="none" w:sz="0" w:space="0" w:color="auto"/>
                <w:right w:val="none" w:sz="0" w:space="0" w:color="auto"/>
              </w:divBdr>
            </w:div>
            <w:div w:id="2134668297">
              <w:marLeft w:val="0"/>
              <w:marRight w:val="0"/>
              <w:marTop w:val="0"/>
              <w:marBottom w:val="0"/>
              <w:divBdr>
                <w:top w:val="none" w:sz="0" w:space="0" w:color="auto"/>
                <w:left w:val="none" w:sz="0" w:space="0" w:color="auto"/>
                <w:bottom w:val="none" w:sz="0" w:space="0" w:color="auto"/>
                <w:right w:val="none" w:sz="0" w:space="0" w:color="auto"/>
              </w:divBdr>
            </w:div>
            <w:div w:id="655765025">
              <w:marLeft w:val="0"/>
              <w:marRight w:val="0"/>
              <w:marTop w:val="0"/>
              <w:marBottom w:val="0"/>
              <w:divBdr>
                <w:top w:val="none" w:sz="0" w:space="0" w:color="auto"/>
                <w:left w:val="none" w:sz="0" w:space="0" w:color="auto"/>
                <w:bottom w:val="none" w:sz="0" w:space="0" w:color="auto"/>
                <w:right w:val="none" w:sz="0" w:space="0" w:color="auto"/>
              </w:divBdr>
            </w:div>
            <w:div w:id="1180852521">
              <w:marLeft w:val="0"/>
              <w:marRight w:val="0"/>
              <w:marTop w:val="0"/>
              <w:marBottom w:val="0"/>
              <w:divBdr>
                <w:top w:val="none" w:sz="0" w:space="0" w:color="auto"/>
                <w:left w:val="none" w:sz="0" w:space="0" w:color="auto"/>
                <w:bottom w:val="none" w:sz="0" w:space="0" w:color="auto"/>
                <w:right w:val="none" w:sz="0" w:space="0" w:color="auto"/>
              </w:divBdr>
            </w:div>
            <w:div w:id="24696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50800565">
      <w:bodyDiv w:val="1"/>
      <w:marLeft w:val="0"/>
      <w:marRight w:val="0"/>
      <w:marTop w:val="0"/>
      <w:marBottom w:val="0"/>
      <w:divBdr>
        <w:top w:val="none" w:sz="0" w:space="0" w:color="auto"/>
        <w:left w:val="none" w:sz="0" w:space="0" w:color="auto"/>
        <w:bottom w:val="none" w:sz="0" w:space="0" w:color="auto"/>
        <w:right w:val="none" w:sz="0" w:space="0" w:color="auto"/>
      </w:divBdr>
      <w:divsChild>
        <w:div w:id="1851068503">
          <w:marLeft w:val="0"/>
          <w:marRight w:val="0"/>
          <w:marTop w:val="0"/>
          <w:marBottom w:val="0"/>
          <w:divBdr>
            <w:top w:val="none" w:sz="0" w:space="0" w:color="auto"/>
            <w:left w:val="none" w:sz="0" w:space="0" w:color="auto"/>
            <w:bottom w:val="none" w:sz="0" w:space="0" w:color="auto"/>
            <w:right w:val="none" w:sz="0" w:space="0" w:color="auto"/>
          </w:divBdr>
          <w:divsChild>
            <w:div w:id="1003780589">
              <w:marLeft w:val="0"/>
              <w:marRight w:val="0"/>
              <w:marTop w:val="0"/>
              <w:marBottom w:val="0"/>
              <w:divBdr>
                <w:top w:val="none" w:sz="0" w:space="0" w:color="auto"/>
                <w:left w:val="none" w:sz="0" w:space="0" w:color="auto"/>
                <w:bottom w:val="none" w:sz="0" w:space="0" w:color="auto"/>
                <w:right w:val="none" w:sz="0" w:space="0" w:color="auto"/>
              </w:divBdr>
            </w:div>
            <w:div w:id="499389421">
              <w:marLeft w:val="0"/>
              <w:marRight w:val="0"/>
              <w:marTop w:val="0"/>
              <w:marBottom w:val="0"/>
              <w:divBdr>
                <w:top w:val="none" w:sz="0" w:space="0" w:color="auto"/>
                <w:left w:val="none" w:sz="0" w:space="0" w:color="auto"/>
                <w:bottom w:val="none" w:sz="0" w:space="0" w:color="auto"/>
                <w:right w:val="none" w:sz="0" w:space="0" w:color="auto"/>
              </w:divBdr>
            </w:div>
            <w:div w:id="1904755380">
              <w:marLeft w:val="0"/>
              <w:marRight w:val="0"/>
              <w:marTop w:val="0"/>
              <w:marBottom w:val="0"/>
              <w:divBdr>
                <w:top w:val="none" w:sz="0" w:space="0" w:color="auto"/>
                <w:left w:val="none" w:sz="0" w:space="0" w:color="auto"/>
                <w:bottom w:val="none" w:sz="0" w:space="0" w:color="auto"/>
                <w:right w:val="none" w:sz="0" w:space="0" w:color="auto"/>
              </w:divBdr>
            </w:div>
            <w:div w:id="220138241">
              <w:marLeft w:val="0"/>
              <w:marRight w:val="0"/>
              <w:marTop w:val="0"/>
              <w:marBottom w:val="0"/>
              <w:divBdr>
                <w:top w:val="none" w:sz="0" w:space="0" w:color="auto"/>
                <w:left w:val="none" w:sz="0" w:space="0" w:color="auto"/>
                <w:bottom w:val="none" w:sz="0" w:space="0" w:color="auto"/>
                <w:right w:val="none" w:sz="0" w:space="0" w:color="auto"/>
              </w:divBdr>
            </w:div>
            <w:div w:id="1050614923">
              <w:marLeft w:val="0"/>
              <w:marRight w:val="0"/>
              <w:marTop w:val="0"/>
              <w:marBottom w:val="0"/>
              <w:divBdr>
                <w:top w:val="none" w:sz="0" w:space="0" w:color="auto"/>
                <w:left w:val="none" w:sz="0" w:space="0" w:color="auto"/>
                <w:bottom w:val="none" w:sz="0" w:space="0" w:color="auto"/>
                <w:right w:val="none" w:sz="0" w:space="0" w:color="auto"/>
              </w:divBdr>
            </w:div>
            <w:div w:id="177234137">
              <w:marLeft w:val="0"/>
              <w:marRight w:val="0"/>
              <w:marTop w:val="0"/>
              <w:marBottom w:val="0"/>
              <w:divBdr>
                <w:top w:val="none" w:sz="0" w:space="0" w:color="auto"/>
                <w:left w:val="none" w:sz="0" w:space="0" w:color="auto"/>
                <w:bottom w:val="none" w:sz="0" w:space="0" w:color="auto"/>
                <w:right w:val="none" w:sz="0" w:space="0" w:color="auto"/>
              </w:divBdr>
            </w:div>
            <w:div w:id="2012826829">
              <w:marLeft w:val="0"/>
              <w:marRight w:val="0"/>
              <w:marTop w:val="0"/>
              <w:marBottom w:val="0"/>
              <w:divBdr>
                <w:top w:val="none" w:sz="0" w:space="0" w:color="auto"/>
                <w:left w:val="none" w:sz="0" w:space="0" w:color="auto"/>
                <w:bottom w:val="none" w:sz="0" w:space="0" w:color="auto"/>
                <w:right w:val="none" w:sz="0" w:space="0" w:color="auto"/>
              </w:divBdr>
            </w:div>
            <w:div w:id="1890648434">
              <w:marLeft w:val="0"/>
              <w:marRight w:val="0"/>
              <w:marTop w:val="0"/>
              <w:marBottom w:val="0"/>
              <w:divBdr>
                <w:top w:val="none" w:sz="0" w:space="0" w:color="auto"/>
                <w:left w:val="none" w:sz="0" w:space="0" w:color="auto"/>
                <w:bottom w:val="none" w:sz="0" w:space="0" w:color="auto"/>
                <w:right w:val="none" w:sz="0" w:space="0" w:color="auto"/>
              </w:divBdr>
            </w:div>
            <w:div w:id="146437554">
              <w:marLeft w:val="0"/>
              <w:marRight w:val="0"/>
              <w:marTop w:val="0"/>
              <w:marBottom w:val="0"/>
              <w:divBdr>
                <w:top w:val="none" w:sz="0" w:space="0" w:color="auto"/>
                <w:left w:val="none" w:sz="0" w:space="0" w:color="auto"/>
                <w:bottom w:val="none" w:sz="0" w:space="0" w:color="auto"/>
                <w:right w:val="none" w:sz="0" w:space="0" w:color="auto"/>
              </w:divBdr>
            </w:div>
            <w:div w:id="1468938814">
              <w:marLeft w:val="0"/>
              <w:marRight w:val="0"/>
              <w:marTop w:val="0"/>
              <w:marBottom w:val="0"/>
              <w:divBdr>
                <w:top w:val="none" w:sz="0" w:space="0" w:color="auto"/>
                <w:left w:val="none" w:sz="0" w:space="0" w:color="auto"/>
                <w:bottom w:val="none" w:sz="0" w:space="0" w:color="auto"/>
                <w:right w:val="none" w:sz="0" w:space="0" w:color="auto"/>
              </w:divBdr>
            </w:div>
            <w:div w:id="1937134412">
              <w:marLeft w:val="0"/>
              <w:marRight w:val="0"/>
              <w:marTop w:val="0"/>
              <w:marBottom w:val="0"/>
              <w:divBdr>
                <w:top w:val="none" w:sz="0" w:space="0" w:color="auto"/>
                <w:left w:val="none" w:sz="0" w:space="0" w:color="auto"/>
                <w:bottom w:val="none" w:sz="0" w:space="0" w:color="auto"/>
                <w:right w:val="none" w:sz="0" w:space="0" w:color="auto"/>
              </w:divBdr>
            </w:div>
            <w:div w:id="937172855">
              <w:marLeft w:val="0"/>
              <w:marRight w:val="0"/>
              <w:marTop w:val="0"/>
              <w:marBottom w:val="0"/>
              <w:divBdr>
                <w:top w:val="none" w:sz="0" w:space="0" w:color="auto"/>
                <w:left w:val="none" w:sz="0" w:space="0" w:color="auto"/>
                <w:bottom w:val="none" w:sz="0" w:space="0" w:color="auto"/>
                <w:right w:val="none" w:sz="0" w:space="0" w:color="auto"/>
              </w:divBdr>
            </w:div>
            <w:div w:id="483081243">
              <w:marLeft w:val="0"/>
              <w:marRight w:val="0"/>
              <w:marTop w:val="0"/>
              <w:marBottom w:val="0"/>
              <w:divBdr>
                <w:top w:val="none" w:sz="0" w:space="0" w:color="auto"/>
                <w:left w:val="none" w:sz="0" w:space="0" w:color="auto"/>
                <w:bottom w:val="none" w:sz="0" w:space="0" w:color="auto"/>
                <w:right w:val="none" w:sz="0" w:space="0" w:color="auto"/>
              </w:divBdr>
            </w:div>
            <w:div w:id="1604679395">
              <w:marLeft w:val="0"/>
              <w:marRight w:val="0"/>
              <w:marTop w:val="0"/>
              <w:marBottom w:val="0"/>
              <w:divBdr>
                <w:top w:val="none" w:sz="0" w:space="0" w:color="auto"/>
                <w:left w:val="none" w:sz="0" w:space="0" w:color="auto"/>
                <w:bottom w:val="none" w:sz="0" w:space="0" w:color="auto"/>
                <w:right w:val="none" w:sz="0" w:space="0" w:color="auto"/>
              </w:divBdr>
            </w:div>
            <w:div w:id="533537273">
              <w:marLeft w:val="0"/>
              <w:marRight w:val="0"/>
              <w:marTop w:val="0"/>
              <w:marBottom w:val="0"/>
              <w:divBdr>
                <w:top w:val="none" w:sz="0" w:space="0" w:color="auto"/>
                <w:left w:val="none" w:sz="0" w:space="0" w:color="auto"/>
                <w:bottom w:val="none" w:sz="0" w:space="0" w:color="auto"/>
                <w:right w:val="none" w:sz="0" w:space="0" w:color="auto"/>
              </w:divBdr>
            </w:div>
            <w:div w:id="1294629424">
              <w:marLeft w:val="0"/>
              <w:marRight w:val="0"/>
              <w:marTop w:val="0"/>
              <w:marBottom w:val="0"/>
              <w:divBdr>
                <w:top w:val="none" w:sz="0" w:space="0" w:color="auto"/>
                <w:left w:val="none" w:sz="0" w:space="0" w:color="auto"/>
                <w:bottom w:val="none" w:sz="0" w:space="0" w:color="auto"/>
                <w:right w:val="none" w:sz="0" w:space="0" w:color="auto"/>
              </w:divBdr>
            </w:div>
            <w:div w:id="991374449">
              <w:marLeft w:val="0"/>
              <w:marRight w:val="0"/>
              <w:marTop w:val="0"/>
              <w:marBottom w:val="0"/>
              <w:divBdr>
                <w:top w:val="none" w:sz="0" w:space="0" w:color="auto"/>
                <w:left w:val="none" w:sz="0" w:space="0" w:color="auto"/>
                <w:bottom w:val="none" w:sz="0" w:space="0" w:color="auto"/>
                <w:right w:val="none" w:sz="0" w:space="0" w:color="auto"/>
              </w:divBdr>
            </w:div>
            <w:div w:id="2146579662">
              <w:marLeft w:val="0"/>
              <w:marRight w:val="0"/>
              <w:marTop w:val="0"/>
              <w:marBottom w:val="0"/>
              <w:divBdr>
                <w:top w:val="none" w:sz="0" w:space="0" w:color="auto"/>
                <w:left w:val="none" w:sz="0" w:space="0" w:color="auto"/>
                <w:bottom w:val="none" w:sz="0" w:space="0" w:color="auto"/>
                <w:right w:val="none" w:sz="0" w:space="0" w:color="auto"/>
              </w:divBdr>
            </w:div>
            <w:div w:id="1651788328">
              <w:marLeft w:val="0"/>
              <w:marRight w:val="0"/>
              <w:marTop w:val="0"/>
              <w:marBottom w:val="0"/>
              <w:divBdr>
                <w:top w:val="none" w:sz="0" w:space="0" w:color="auto"/>
                <w:left w:val="none" w:sz="0" w:space="0" w:color="auto"/>
                <w:bottom w:val="none" w:sz="0" w:space="0" w:color="auto"/>
                <w:right w:val="none" w:sz="0" w:space="0" w:color="auto"/>
              </w:divBdr>
            </w:div>
            <w:div w:id="1996955953">
              <w:marLeft w:val="0"/>
              <w:marRight w:val="0"/>
              <w:marTop w:val="0"/>
              <w:marBottom w:val="0"/>
              <w:divBdr>
                <w:top w:val="none" w:sz="0" w:space="0" w:color="auto"/>
                <w:left w:val="none" w:sz="0" w:space="0" w:color="auto"/>
                <w:bottom w:val="none" w:sz="0" w:space="0" w:color="auto"/>
                <w:right w:val="none" w:sz="0" w:space="0" w:color="auto"/>
              </w:divBdr>
            </w:div>
            <w:div w:id="1430587204">
              <w:marLeft w:val="0"/>
              <w:marRight w:val="0"/>
              <w:marTop w:val="0"/>
              <w:marBottom w:val="0"/>
              <w:divBdr>
                <w:top w:val="none" w:sz="0" w:space="0" w:color="auto"/>
                <w:left w:val="none" w:sz="0" w:space="0" w:color="auto"/>
                <w:bottom w:val="none" w:sz="0" w:space="0" w:color="auto"/>
                <w:right w:val="none" w:sz="0" w:space="0" w:color="auto"/>
              </w:divBdr>
            </w:div>
            <w:div w:id="917983572">
              <w:marLeft w:val="0"/>
              <w:marRight w:val="0"/>
              <w:marTop w:val="0"/>
              <w:marBottom w:val="0"/>
              <w:divBdr>
                <w:top w:val="none" w:sz="0" w:space="0" w:color="auto"/>
                <w:left w:val="none" w:sz="0" w:space="0" w:color="auto"/>
                <w:bottom w:val="none" w:sz="0" w:space="0" w:color="auto"/>
                <w:right w:val="none" w:sz="0" w:space="0" w:color="auto"/>
              </w:divBdr>
            </w:div>
            <w:div w:id="838423930">
              <w:marLeft w:val="0"/>
              <w:marRight w:val="0"/>
              <w:marTop w:val="0"/>
              <w:marBottom w:val="0"/>
              <w:divBdr>
                <w:top w:val="none" w:sz="0" w:space="0" w:color="auto"/>
                <w:left w:val="none" w:sz="0" w:space="0" w:color="auto"/>
                <w:bottom w:val="none" w:sz="0" w:space="0" w:color="auto"/>
                <w:right w:val="none" w:sz="0" w:space="0" w:color="auto"/>
              </w:divBdr>
            </w:div>
            <w:div w:id="1510486307">
              <w:marLeft w:val="0"/>
              <w:marRight w:val="0"/>
              <w:marTop w:val="0"/>
              <w:marBottom w:val="0"/>
              <w:divBdr>
                <w:top w:val="none" w:sz="0" w:space="0" w:color="auto"/>
                <w:left w:val="none" w:sz="0" w:space="0" w:color="auto"/>
                <w:bottom w:val="none" w:sz="0" w:space="0" w:color="auto"/>
                <w:right w:val="none" w:sz="0" w:space="0" w:color="auto"/>
              </w:divBdr>
            </w:div>
            <w:div w:id="332609062">
              <w:marLeft w:val="0"/>
              <w:marRight w:val="0"/>
              <w:marTop w:val="0"/>
              <w:marBottom w:val="0"/>
              <w:divBdr>
                <w:top w:val="none" w:sz="0" w:space="0" w:color="auto"/>
                <w:left w:val="none" w:sz="0" w:space="0" w:color="auto"/>
                <w:bottom w:val="none" w:sz="0" w:space="0" w:color="auto"/>
                <w:right w:val="none" w:sz="0" w:space="0" w:color="auto"/>
              </w:divBdr>
            </w:div>
            <w:div w:id="1470511208">
              <w:marLeft w:val="0"/>
              <w:marRight w:val="0"/>
              <w:marTop w:val="0"/>
              <w:marBottom w:val="0"/>
              <w:divBdr>
                <w:top w:val="none" w:sz="0" w:space="0" w:color="auto"/>
                <w:left w:val="none" w:sz="0" w:space="0" w:color="auto"/>
                <w:bottom w:val="none" w:sz="0" w:space="0" w:color="auto"/>
                <w:right w:val="none" w:sz="0" w:space="0" w:color="auto"/>
              </w:divBdr>
            </w:div>
            <w:div w:id="180246688">
              <w:marLeft w:val="0"/>
              <w:marRight w:val="0"/>
              <w:marTop w:val="0"/>
              <w:marBottom w:val="0"/>
              <w:divBdr>
                <w:top w:val="none" w:sz="0" w:space="0" w:color="auto"/>
                <w:left w:val="none" w:sz="0" w:space="0" w:color="auto"/>
                <w:bottom w:val="none" w:sz="0" w:space="0" w:color="auto"/>
                <w:right w:val="none" w:sz="0" w:space="0" w:color="auto"/>
              </w:divBdr>
            </w:div>
            <w:div w:id="2510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69135">
      <w:bodyDiv w:val="1"/>
      <w:marLeft w:val="0"/>
      <w:marRight w:val="0"/>
      <w:marTop w:val="0"/>
      <w:marBottom w:val="0"/>
      <w:divBdr>
        <w:top w:val="none" w:sz="0" w:space="0" w:color="auto"/>
        <w:left w:val="none" w:sz="0" w:space="0" w:color="auto"/>
        <w:bottom w:val="none" w:sz="0" w:space="0" w:color="auto"/>
        <w:right w:val="none" w:sz="0" w:space="0" w:color="auto"/>
      </w:divBdr>
      <w:divsChild>
        <w:div w:id="1782869927">
          <w:marLeft w:val="0"/>
          <w:marRight w:val="0"/>
          <w:marTop w:val="0"/>
          <w:marBottom w:val="0"/>
          <w:divBdr>
            <w:top w:val="none" w:sz="0" w:space="0" w:color="auto"/>
            <w:left w:val="none" w:sz="0" w:space="0" w:color="auto"/>
            <w:bottom w:val="none" w:sz="0" w:space="0" w:color="auto"/>
            <w:right w:val="none" w:sz="0" w:space="0" w:color="auto"/>
          </w:divBdr>
          <w:divsChild>
            <w:div w:id="7185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8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7.gif"/><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n.wikipedia.org/wiki/Separation_of_concerns" TargetMode="External"/><Relationship Id="rId30" Type="http://schemas.openxmlformats.org/officeDocument/2006/relationships/hyperlink" Target="https://ant.design/components/overview/" TargetMode="External"/><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webp"/><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_BAY_BAO_CAO\TRINH_BAY_BAO_CAO\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BB88C-AC0C-4D0E-A805-B511536AC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Template_TrinhbayDoAn1,2,Ungdung.dotx</Template>
  <TotalTime>469</TotalTime>
  <Pages>91</Pages>
  <Words>11532</Words>
  <Characters>65733</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Hữu Tấn Đạt Nguyễn</cp:lastModifiedBy>
  <cp:revision>125</cp:revision>
  <dcterms:created xsi:type="dcterms:W3CDTF">2022-12-03T14:16:00Z</dcterms:created>
  <dcterms:modified xsi:type="dcterms:W3CDTF">2022-12-11T13:31:00Z</dcterms:modified>
</cp:coreProperties>
</file>